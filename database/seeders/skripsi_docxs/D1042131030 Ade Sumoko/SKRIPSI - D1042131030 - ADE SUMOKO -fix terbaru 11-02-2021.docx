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7325" w:rsidRPr="00687B02" w:rsidRDefault="00F66D02" w:rsidP="00C97325">
      <w:pPr>
        <w:jc w:val="center"/>
        <w:rPr>
          <w:b/>
          <w:sz w:val="24"/>
          <w:szCs w:val="24"/>
        </w:rPr>
      </w:pPr>
      <w:r w:rsidRPr="00687B02">
        <w:rPr>
          <w:b/>
          <w:sz w:val="24"/>
          <w:szCs w:val="24"/>
        </w:rPr>
        <w:t>PERBANDINGAN TIPE METODE POS TAGGER TERHADAP NILAI AKURASI UNTUK BAHASA MELAYU PONTIANAK</w:t>
      </w:r>
    </w:p>
    <w:p w:rsidR="00D94868" w:rsidRPr="00687B02" w:rsidRDefault="00D94868" w:rsidP="003E330C">
      <w:pPr>
        <w:spacing w:line="360" w:lineRule="auto"/>
        <w:jc w:val="center"/>
        <w:rPr>
          <w:sz w:val="24"/>
          <w:szCs w:val="24"/>
          <w:lang w:val="id-ID"/>
        </w:rPr>
      </w:pPr>
    </w:p>
    <w:p w:rsidR="00D94868" w:rsidRPr="00687B02" w:rsidRDefault="00D94868" w:rsidP="003E330C">
      <w:pPr>
        <w:spacing w:line="360" w:lineRule="auto"/>
        <w:jc w:val="center"/>
        <w:rPr>
          <w:sz w:val="24"/>
          <w:szCs w:val="24"/>
        </w:rPr>
      </w:pPr>
    </w:p>
    <w:p w:rsidR="00EB42C3" w:rsidRPr="00687B02" w:rsidRDefault="00EB42C3" w:rsidP="003E330C">
      <w:pPr>
        <w:spacing w:line="360" w:lineRule="auto"/>
        <w:jc w:val="center"/>
        <w:rPr>
          <w:sz w:val="24"/>
          <w:szCs w:val="24"/>
        </w:rPr>
      </w:pPr>
      <w:r w:rsidRPr="00687B02">
        <w:rPr>
          <w:b/>
          <w:sz w:val="24"/>
          <w:szCs w:val="24"/>
          <w:lang w:val="sv-SE"/>
        </w:rPr>
        <w:t>SKRIPSI</w:t>
      </w:r>
    </w:p>
    <w:p w:rsidR="00EB42C3" w:rsidRPr="00687B02" w:rsidRDefault="00EB42C3" w:rsidP="003E330C">
      <w:pPr>
        <w:spacing w:line="360" w:lineRule="auto"/>
        <w:jc w:val="center"/>
        <w:rPr>
          <w:sz w:val="24"/>
          <w:szCs w:val="24"/>
          <w:lang w:val="id-ID"/>
        </w:rPr>
      </w:pPr>
    </w:p>
    <w:p w:rsidR="00B8770B" w:rsidRPr="00687B02" w:rsidRDefault="00B8770B" w:rsidP="003E330C">
      <w:pPr>
        <w:spacing w:line="360" w:lineRule="auto"/>
        <w:jc w:val="center"/>
        <w:rPr>
          <w:sz w:val="24"/>
          <w:szCs w:val="24"/>
          <w:lang w:val="id-ID"/>
        </w:rPr>
      </w:pPr>
    </w:p>
    <w:p w:rsidR="00EB42C3" w:rsidRPr="00687B02" w:rsidRDefault="00B8770B" w:rsidP="00B8770B">
      <w:pPr>
        <w:spacing w:line="360" w:lineRule="auto"/>
        <w:jc w:val="center"/>
        <w:rPr>
          <w:sz w:val="24"/>
          <w:szCs w:val="24"/>
          <w:lang w:val="id-ID"/>
        </w:rPr>
      </w:pPr>
      <w:r w:rsidRPr="00687B02">
        <w:rPr>
          <w:sz w:val="24"/>
          <w:szCs w:val="24"/>
          <w:lang w:val="fi-FI"/>
        </w:rPr>
        <w:t>Jurusan Informatika</w:t>
      </w:r>
    </w:p>
    <w:p w:rsidR="00EB42C3" w:rsidRPr="00687B02" w:rsidRDefault="00FC6AAD" w:rsidP="00FC6AAD">
      <w:pPr>
        <w:spacing w:line="360" w:lineRule="auto"/>
        <w:jc w:val="center"/>
        <w:rPr>
          <w:sz w:val="24"/>
          <w:szCs w:val="24"/>
          <w:lang w:val="id-ID"/>
        </w:rPr>
      </w:pPr>
      <w:r w:rsidRPr="00687B02">
        <w:rPr>
          <w:sz w:val="24"/>
          <w:szCs w:val="24"/>
          <w:lang w:val="fi-FI"/>
        </w:rPr>
        <w:t>Progr</w:t>
      </w:r>
      <w:r w:rsidRPr="00687B02">
        <w:rPr>
          <w:sz w:val="24"/>
          <w:szCs w:val="24"/>
          <w:lang w:val="id-ID"/>
        </w:rPr>
        <w:t>a</w:t>
      </w:r>
      <w:r w:rsidRPr="00687B02">
        <w:rPr>
          <w:sz w:val="24"/>
          <w:szCs w:val="24"/>
          <w:lang w:val="fi-FI"/>
        </w:rPr>
        <w:t xml:space="preserve">m Studi </w:t>
      </w:r>
      <w:r w:rsidRPr="00687B02">
        <w:rPr>
          <w:sz w:val="24"/>
          <w:szCs w:val="24"/>
          <w:lang w:val="id-ID"/>
        </w:rPr>
        <w:t xml:space="preserve">Sarjana </w:t>
      </w:r>
      <w:r w:rsidRPr="00687B02">
        <w:rPr>
          <w:sz w:val="24"/>
          <w:szCs w:val="24"/>
          <w:lang w:val="fi-FI"/>
        </w:rPr>
        <w:t>Informatika</w:t>
      </w:r>
    </w:p>
    <w:p w:rsidR="00EB42C3" w:rsidRPr="00687B02" w:rsidRDefault="00EB42C3" w:rsidP="003E330C">
      <w:pPr>
        <w:spacing w:line="360" w:lineRule="auto"/>
        <w:jc w:val="center"/>
        <w:rPr>
          <w:sz w:val="24"/>
          <w:szCs w:val="24"/>
          <w:lang w:val="fi-FI"/>
        </w:rPr>
      </w:pPr>
    </w:p>
    <w:p w:rsidR="00EB42C3" w:rsidRPr="00687B02" w:rsidRDefault="00EB42C3" w:rsidP="003E330C">
      <w:pPr>
        <w:spacing w:line="360" w:lineRule="auto"/>
        <w:jc w:val="center"/>
        <w:rPr>
          <w:sz w:val="24"/>
          <w:szCs w:val="24"/>
          <w:lang w:val="id-ID"/>
        </w:rPr>
      </w:pPr>
    </w:p>
    <w:p w:rsidR="00EB42C3" w:rsidRPr="00687B02" w:rsidRDefault="00EB42C3" w:rsidP="003E330C">
      <w:pPr>
        <w:spacing w:line="360" w:lineRule="auto"/>
        <w:jc w:val="center"/>
        <w:rPr>
          <w:sz w:val="24"/>
          <w:szCs w:val="24"/>
          <w:lang w:val="fi-FI"/>
        </w:rPr>
      </w:pPr>
    </w:p>
    <w:p w:rsidR="00EB42C3" w:rsidRPr="00687B02" w:rsidRDefault="00EB42C3" w:rsidP="003E330C">
      <w:pPr>
        <w:spacing w:line="360" w:lineRule="auto"/>
        <w:jc w:val="center"/>
        <w:rPr>
          <w:sz w:val="24"/>
          <w:szCs w:val="24"/>
          <w:lang w:val="fi-FI"/>
        </w:rPr>
      </w:pPr>
    </w:p>
    <w:p w:rsidR="00EB42C3" w:rsidRPr="00687B02" w:rsidRDefault="00EB42C3" w:rsidP="003E330C">
      <w:pPr>
        <w:spacing w:line="360" w:lineRule="auto"/>
        <w:jc w:val="center"/>
        <w:rPr>
          <w:sz w:val="24"/>
          <w:szCs w:val="24"/>
          <w:lang w:val="fi-FI"/>
        </w:rPr>
      </w:pPr>
      <w:r w:rsidRPr="00687B02">
        <w:rPr>
          <w:sz w:val="24"/>
          <w:szCs w:val="24"/>
          <w:lang w:val="fi-FI"/>
        </w:rPr>
        <w:t>Oleh:</w:t>
      </w:r>
    </w:p>
    <w:p w:rsidR="00C97325" w:rsidRPr="00687B02" w:rsidRDefault="00C97325" w:rsidP="00C97325">
      <w:pPr>
        <w:spacing w:line="360" w:lineRule="auto"/>
        <w:jc w:val="center"/>
        <w:rPr>
          <w:b/>
          <w:sz w:val="24"/>
          <w:szCs w:val="24"/>
          <w:u w:val="single"/>
          <w:lang w:val="en-GB"/>
        </w:rPr>
      </w:pPr>
      <w:r w:rsidRPr="00687B02">
        <w:rPr>
          <w:b/>
          <w:noProof/>
          <w:sz w:val="24"/>
          <w:szCs w:val="24"/>
          <w:u w:val="single"/>
          <w:lang w:val="en-GB"/>
        </w:rPr>
        <w:t>ADE SUMOKO</w:t>
      </w:r>
    </w:p>
    <w:p w:rsidR="00C97325" w:rsidRPr="00687B02" w:rsidRDefault="00C97325" w:rsidP="00C97325">
      <w:pPr>
        <w:spacing w:line="360" w:lineRule="auto"/>
        <w:jc w:val="center"/>
        <w:rPr>
          <w:sz w:val="24"/>
          <w:szCs w:val="24"/>
          <w:lang w:val="en-GB"/>
        </w:rPr>
      </w:pPr>
      <w:r w:rsidRPr="00687B02">
        <w:rPr>
          <w:sz w:val="24"/>
          <w:szCs w:val="24"/>
          <w:lang w:val="fi-FI"/>
        </w:rPr>
        <w:t>NIM D1042</w:t>
      </w:r>
      <w:r w:rsidRPr="00687B02">
        <w:rPr>
          <w:sz w:val="24"/>
          <w:szCs w:val="24"/>
          <w:lang w:val="id-ID"/>
        </w:rPr>
        <w:t>1310</w:t>
      </w:r>
      <w:r w:rsidRPr="00687B02">
        <w:rPr>
          <w:sz w:val="24"/>
          <w:szCs w:val="24"/>
          <w:lang w:val="en-GB"/>
        </w:rPr>
        <w:t>30</w:t>
      </w:r>
    </w:p>
    <w:p w:rsidR="00EB42C3" w:rsidRPr="00687B02" w:rsidRDefault="00EB42C3" w:rsidP="003E330C">
      <w:pPr>
        <w:spacing w:line="360" w:lineRule="auto"/>
        <w:jc w:val="center"/>
        <w:rPr>
          <w:sz w:val="24"/>
          <w:szCs w:val="24"/>
          <w:lang w:val="id-ID"/>
        </w:rPr>
      </w:pPr>
    </w:p>
    <w:p w:rsidR="00EB42C3" w:rsidRPr="00687B02" w:rsidRDefault="00EB42C3" w:rsidP="003E330C">
      <w:pPr>
        <w:spacing w:line="360" w:lineRule="auto"/>
        <w:jc w:val="center"/>
        <w:rPr>
          <w:sz w:val="24"/>
          <w:szCs w:val="24"/>
          <w:lang w:val="fi-FI"/>
        </w:rPr>
      </w:pPr>
    </w:p>
    <w:p w:rsidR="00EB42C3" w:rsidRPr="00687B02" w:rsidRDefault="00D80B09" w:rsidP="003E330C">
      <w:pPr>
        <w:spacing w:line="360" w:lineRule="auto"/>
        <w:jc w:val="center"/>
        <w:rPr>
          <w:sz w:val="24"/>
          <w:szCs w:val="24"/>
        </w:rPr>
      </w:pPr>
      <w:r w:rsidRPr="00687B02">
        <w:rPr>
          <w:noProof/>
          <w:sz w:val="24"/>
          <w:szCs w:val="24"/>
          <w:lang w:eastAsia="en-US"/>
        </w:rPr>
        <w:drawing>
          <wp:inline distT="0" distB="0" distL="0" distR="0">
            <wp:extent cx="1438275" cy="13525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352550"/>
                    </a:xfrm>
                    <a:prstGeom prst="rect">
                      <a:avLst/>
                    </a:prstGeom>
                    <a:noFill/>
                    <a:ln>
                      <a:noFill/>
                    </a:ln>
                  </pic:spPr>
                </pic:pic>
              </a:graphicData>
            </a:graphic>
          </wp:inline>
        </w:drawing>
      </w:r>
    </w:p>
    <w:p w:rsidR="00EB42C3" w:rsidRPr="00687B02" w:rsidRDefault="00EB42C3" w:rsidP="003E330C">
      <w:pPr>
        <w:spacing w:line="360" w:lineRule="auto"/>
        <w:jc w:val="center"/>
        <w:rPr>
          <w:sz w:val="24"/>
          <w:szCs w:val="24"/>
          <w:lang w:val="id-ID"/>
        </w:rPr>
      </w:pPr>
    </w:p>
    <w:p w:rsidR="00EB42C3" w:rsidRPr="00687B02" w:rsidRDefault="00EB42C3" w:rsidP="003E330C">
      <w:pPr>
        <w:spacing w:line="360" w:lineRule="auto"/>
        <w:jc w:val="center"/>
        <w:rPr>
          <w:sz w:val="24"/>
          <w:szCs w:val="24"/>
          <w:lang w:val="id-ID"/>
        </w:rPr>
      </w:pPr>
    </w:p>
    <w:p w:rsidR="00EB42C3" w:rsidRPr="00687B02" w:rsidRDefault="00EB42C3" w:rsidP="003E330C">
      <w:pPr>
        <w:spacing w:line="360" w:lineRule="auto"/>
        <w:jc w:val="center"/>
        <w:rPr>
          <w:b/>
          <w:sz w:val="24"/>
          <w:szCs w:val="24"/>
          <w:lang w:val="sv-SE"/>
        </w:rPr>
      </w:pPr>
      <w:r w:rsidRPr="00687B02">
        <w:rPr>
          <w:b/>
          <w:sz w:val="24"/>
          <w:szCs w:val="24"/>
          <w:lang w:val="sv-SE"/>
        </w:rPr>
        <w:t>FAKULTAS TEKNIK</w:t>
      </w:r>
    </w:p>
    <w:p w:rsidR="00EB42C3" w:rsidRPr="00687B02" w:rsidRDefault="00EB42C3" w:rsidP="003E330C">
      <w:pPr>
        <w:spacing w:line="360" w:lineRule="auto"/>
        <w:jc w:val="center"/>
        <w:rPr>
          <w:b/>
          <w:sz w:val="24"/>
          <w:szCs w:val="24"/>
          <w:lang w:val="sv-SE"/>
        </w:rPr>
      </w:pPr>
      <w:r w:rsidRPr="00687B02">
        <w:rPr>
          <w:b/>
          <w:sz w:val="24"/>
          <w:szCs w:val="24"/>
          <w:lang w:val="sv-SE"/>
        </w:rPr>
        <w:t>UNIVERSITAS TANJUNGPURA</w:t>
      </w:r>
    </w:p>
    <w:p w:rsidR="00EB42C3" w:rsidRPr="00687B02" w:rsidRDefault="00EB42C3" w:rsidP="003E330C">
      <w:pPr>
        <w:spacing w:line="360" w:lineRule="auto"/>
        <w:jc w:val="center"/>
        <w:rPr>
          <w:b/>
          <w:sz w:val="24"/>
          <w:szCs w:val="24"/>
          <w:lang w:val="sv-SE"/>
        </w:rPr>
      </w:pPr>
      <w:r w:rsidRPr="00687B02">
        <w:rPr>
          <w:b/>
          <w:sz w:val="24"/>
          <w:szCs w:val="24"/>
          <w:lang w:val="sv-SE"/>
        </w:rPr>
        <w:t>PONTIANAK</w:t>
      </w:r>
    </w:p>
    <w:p w:rsidR="003B105F" w:rsidRPr="00687B02" w:rsidRDefault="00531692" w:rsidP="003E330C">
      <w:pPr>
        <w:spacing w:line="360" w:lineRule="auto"/>
        <w:jc w:val="center"/>
        <w:rPr>
          <w:b/>
          <w:sz w:val="24"/>
          <w:szCs w:val="24"/>
          <w:lang w:val="id-ID"/>
        </w:rPr>
      </w:pPr>
      <w:r w:rsidRPr="00687B02">
        <w:rPr>
          <w:b/>
          <w:sz w:val="24"/>
          <w:szCs w:val="24"/>
          <w:lang w:val="sv-SE"/>
        </w:rPr>
        <w:t>20</w:t>
      </w:r>
      <w:r w:rsidRPr="00687B02">
        <w:rPr>
          <w:b/>
          <w:sz w:val="24"/>
          <w:szCs w:val="24"/>
          <w:lang w:val="id-ID"/>
        </w:rPr>
        <w:t>20</w:t>
      </w:r>
    </w:p>
    <w:p w:rsidR="00625123" w:rsidRPr="00687B02" w:rsidRDefault="00625123" w:rsidP="003E330C">
      <w:pPr>
        <w:spacing w:line="360" w:lineRule="auto"/>
        <w:jc w:val="center"/>
        <w:rPr>
          <w:b/>
          <w:sz w:val="24"/>
          <w:szCs w:val="24"/>
          <w:lang w:val="id-ID"/>
        </w:rPr>
      </w:pPr>
    </w:p>
    <w:p w:rsidR="00625123" w:rsidRPr="00687B02" w:rsidRDefault="00625123" w:rsidP="003E330C">
      <w:pPr>
        <w:spacing w:line="360" w:lineRule="auto"/>
        <w:jc w:val="center"/>
        <w:rPr>
          <w:b/>
          <w:sz w:val="24"/>
          <w:szCs w:val="24"/>
          <w:lang w:val="id-ID"/>
        </w:rPr>
      </w:pPr>
    </w:p>
    <w:p w:rsidR="00CA5E71" w:rsidRPr="00687B02" w:rsidRDefault="00CA5E71" w:rsidP="00CA5E71">
      <w:pPr>
        <w:rPr>
          <w:lang w:val="id-ID"/>
        </w:rPr>
        <w:sectPr w:rsidR="00CA5E71" w:rsidRPr="00687B02" w:rsidSect="008F02A4">
          <w:headerReference w:type="default" r:id="rId9"/>
          <w:footerReference w:type="default" r:id="rId10"/>
          <w:footerReference w:type="first" r:id="rId11"/>
          <w:pgSz w:w="11909" w:h="16834" w:code="9"/>
          <w:pgMar w:top="1701" w:right="1701" w:bottom="1701" w:left="2268" w:header="1134" w:footer="1134" w:gutter="0"/>
          <w:pgNumType w:fmt="lowerRoman"/>
          <w:cols w:space="720"/>
          <w:titlePg/>
          <w:docGrid w:linePitch="272"/>
        </w:sectPr>
      </w:pPr>
      <w:bookmarkStart w:id="0" w:name="_Toc354687536"/>
      <w:bookmarkStart w:id="1" w:name="_Toc354688507"/>
      <w:bookmarkStart w:id="2" w:name="_Toc499631484"/>
      <w:bookmarkStart w:id="3" w:name="_Toc501551188"/>
      <w:bookmarkStart w:id="4" w:name="_Toc502056859"/>
      <w:bookmarkStart w:id="5" w:name="_Toc503782246"/>
      <w:bookmarkStart w:id="6" w:name="_Toc521494360"/>
      <w:bookmarkStart w:id="7" w:name="_Toc354687537"/>
      <w:bookmarkStart w:id="8" w:name="_Toc354688508"/>
      <w:bookmarkStart w:id="9" w:name="_Toc499631485"/>
      <w:bookmarkStart w:id="10" w:name="_Toc501551189"/>
      <w:bookmarkStart w:id="11" w:name="_Toc502056860"/>
      <w:bookmarkStart w:id="12" w:name="_Toc503782247"/>
      <w:bookmarkStart w:id="13" w:name="_Toc521494361"/>
      <w:bookmarkStart w:id="14" w:name="_Toc354687538"/>
      <w:bookmarkStart w:id="15" w:name="_Toc354688509"/>
      <w:bookmarkStart w:id="16" w:name="_Toc536547812"/>
    </w:p>
    <w:p w:rsidR="00010DDF" w:rsidRPr="00687B02" w:rsidRDefault="00010DDF" w:rsidP="00010DDF">
      <w:pPr>
        <w:pStyle w:val="JudulDepan"/>
      </w:pPr>
      <w:bookmarkStart w:id="17" w:name="_Toc354687533"/>
      <w:bookmarkStart w:id="18" w:name="_Toc354688504"/>
      <w:bookmarkStart w:id="19" w:name="_Toc499631481"/>
      <w:bookmarkStart w:id="20" w:name="_Toc501551185"/>
      <w:bookmarkStart w:id="21" w:name="_Toc502056856"/>
      <w:bookmarkStart w:id="22" w:name="_Toc503782244"/>
      <w:bookmarkStart w:id="23" w:name="_Toc521494359"/>
      <w:bookmarkStart w:id="24" w:name="_Toc29891768"/>
      <w:bookmarkStart w:id="25" w:name="_Toc60606521"/>
      <w:bookmarkStart w:id="26" w:name="_Toc19558405"/>
      <w:bookmarkEnd w:id="0"/>
      <w:bookmarkEnd w:id="1"/>
      <w:bookmarkEnd w:id="2"/>
      <w:bookmarkEnd w:id="3"/>
      <w:bookmarkEnd w:id="4"/>
      <w:bookmarkEnd w:id="5"/>
      <w:bookmarkEnd w:id="6"/>
      <w:r w:rsidRPr="00687B02">
        <w:lastRenderedPageBreak/>
        <w:t>Halaman Pernyataan</w:t>
      </w:r>
      <w:bookmarkEnd w:id="17"/>
      <w:bookmarkEnd w:id="18"/>
      <w:bookmarkEnd w:id="19"/>
      <w:bookmarkEnd w:id="20"/>
      <w:bookmarkEnd w:id="21"/>
      <w:bookmarkEnd w:id="22"/>
      <w:bookmarkEnd w:id="23"/>
      <w:bookmarkEnd w:id="24"/>
      <w:bookmarkEnd w:id="25"/>
    </w:p>
    <w:p w:rsidR="00010DDF" w:rsidRPr="00687B02" w:rsidRDefault="00010DDF" w:rsidP="00010DDF">
      <w:pPr>
        <w:jc w:val="both"/>
        <w:rPr>
          <w:sz w:val="24"/>
          <w:szCs w:val="24"/>
        </w:rPr>
      </w:pPr>
    </w:p>
    <w:p w:rsidR="00010DDF" w:rsidRPr="00687B02" w:rsidRDefault="00010DDF" w:rsidP="00010DDF">
      <w:pPr>
        <w:jc w:val="both"/>
        <w:rPr>
          <w:sz w:val="24"/>
          <w:szCs w:val="24"/>
        </w:rPr>
      </w:pPr>
    </w:p>
    <w:p w:rsidR="00010DDF" w:rsidRPr="00687B02" w:rsidRDefault="00010DDF" w:rsidP="00010DDF">
      <w:pPr>
        <w:spacing w:line="360" w:lineRule="auto"/>
        <w:jc w:val="both"/>
        <w:rPr>
          <w:sz w:val="24"/>
          <w:szCs w:val="24"/>
          <w:lang w:val="sv-SE"/>
        </w:rPr>
      </w:pPr>
      <w:r w:rsidRPr="00687B02">
        <w:rPr>
          <w:sz w:val="24"/>
          <w:szCs w:val="24"/>
          <w:lang w:val="sv-SE"/>
        </w:rPr>
        <w:t>Yang bertanda tangan di bawah ini:</w:t>
      </w:r>
    </w:p>
    <w:p w:rsidR="00010DDF" w:rsidRPr="00687B02" w:rsidRDefault="00010DDF" w:rsidP="00010DDF">
      <w:pPr>
        <w:spacing w:line="360" w:lineRule="auto"/>
        <w:jc w:val="both"/>
        <w:rPr>
          <w:sz w:val="24"/>
          <w:szCs w:val="24"/>
          <w:lang w:val="fi-FI"/>
        </w:rPr>
      </w:pPr>
      <w:r w:rsidRPr="00687B02">
        <w:rPr>
          <w:sz w:val="24"/>
          <w:szCs w:val="24"/>
          <w:lang w:val="fi-FI"/>
        </w:rPr>
        <w:t xml:space="preserve">Nama </w:t>
      </w:r>
      <w:r w:rsidRPr="00687B02">
        <w:rPr>
          <w:sz w:val="24"/>
          <w:szCs w:val="24"/>
          <w:lang w:val="fi-FI"/>
        </w:rPr>
        <w:tab/>
      </w:r>
      <w:r w:rsidRPr="00687B02">
        <w:rPr>
          <w:sz w:val="24"/>
          <w:szCs w:val="24"/>
          <w:lang w:val="fi-FI"/>
        </w:rPr>
        <w:tab/>
        <w:t xml:space="preserve">: </w:t>
      </w:r>
      <w:r w:rsidR="00C97325" w:rsidRPr="00687B02">
        <w:rPr>
          <w:sz w:val="24"/>
          <w:szCs w:val="24"/>
          <w:lang w:val="fi-FI"/>
        </w:rPr>
        <w:t>Ade Sumoko</w:t>
      </w:r>
    </w:p>
    <w:p w:rsidR="00010DDF" w:rsidRPr="00687B02" w:rsidRDefault="00010DDF" w:rsidP="00010DDF">
      <w:pPr>
        <w:spacing w:line="360" w:lineRule="auto"/>
        <w:jc w:val="both"/>
        <w:rPr>
          <w:sz w:val="24"/>
          <w:szCs w:val="24"/>
          <w:lang w:val="fi-FI"/>
        </w:rPr>
      </w:pPr>
      <w:r w:rsidRPr="00687B02">
        <w:rPr>
          <w:sz w:val="24"/>
          <w:szCs w:val="24"/>
          <w:lang w:val="fi-FI"/>
        </w:rPr>
        <w:t>NIM</w:t>
      </w:r>
      <w:r w:rsidRPr="00687B02">
        <w:rPr>
          <w:sz w:val="24"/>
          <w:szCs w:val="24"/>
          <w:lang w:val="fi-FI"/>
        </w:rPr>
        <w:tab/>
      </w:r>
      <w:r w:rsidRPr="00687B02">
        <w:rPr>
          <w:sz w:val="24"/>
          <w:szCs w:val="24"/>
          <w:lang w:val="fi-FI"/>
        </w:rPr>
        <w:tab/>
        <w:t>: D104</w:t>
      </w:r>
      <w:r w:rsidR="00C97325" w:rsidRPr="00687B02">
        <w:rPr>
          <w:sz w:val="24"/>
          <w:szCs w:val="24"/>
          <w:lang w:val="fi-FI"/>
        </w:rPr>
        <w:t>2131030</w:t>
      </w:r>
    </w:p>
    <w:p w:rsidR="00010DDF" w:rsidRPr="00687B02" w:rsidRDefault="00010DDF" w:rsidP="00010DDF">
      <w:pPr>
        <w:spacing w:line="360" w:lineRule="auto"/>
        <w:jc w:val="both"/>
        <w:rPr>
          <w:sz w:val="24"/>
          <w:szCs w:val="24"/>
          <w:lang w:val="fi-FI"/>
        </w:rPr>
      </w:pPr>
      <w:r w:rsidRPr="00687B02">
        <w:rPr>
          <w:sz w:val="24"/>
          <w:szCs w:val="24"/>
          <w:lang w:val="fi-FI"/>
        </w:rPr>
        <w:tab/>
        <w:t>Menyatakan bahwa dalam skripsi yang berjudul “</w:t>
      </w:r>
      <w:r w:rsidR="00F66D02" w:rsidRPr="00687B02">
        <w:rPr>
          <w:sz w:val="24"/>
          <w:szCs w:val="24"/>
          <w:lang w:val="fi-FI"/>
        </w:rPr>
        <w:t>Perbandingan Tipe Metode PoS Tagger Terhadap Nilai Akurasi Untuk Bahasa Melayu Pontianak</w:t>
      </w:r>
      <w:r w:rsidRPr="00687B02">
        <w:rPr>
          <w:sz w:val="24"/>
          <w:szCs w:val="24"/>
          <w:lang w:val="fi-FI"/>
        </w:rPr>
        <w:t>” tidak terdapat karya yang pernah diajukan untuk memperoleh gelar sarjana di suatu perguruan tinggi manapun. Sepanjang pengetahuan Saya, tidak terdapat karya atau pendapat yang pernah ditulis atau diterbitkan oleh orang lain, kecuali yang secara tertulis diacu dalam naskah ini dan disebutkan dalam Daftar Pustaka.</w:t>
      </w:r>
    </w:p>
    <w:p w:rsidR="00010DDF" w:rsidRPr="00687B02" w:rsidRDefault="00010DDF" w:rsidP="00010DDF">
      <w:pPr>
        <w:spacing w:line="360" w:lineRule="auto"/>
        <w:ind w:firstLine="720"/>
        <w:jc w:val="both"/>
        <w:rPr>
          <w:sz w:val="24"/>
          <w:szCs w:val="24"/>
          <w:lang w:val="sv-SE"/>
        </w:rPr>
      </w:pPr>
      <w:r w:rsidRPr="00687B02">
        <w:rPr>
          <w:sz w:val="24"/>
          <w:szCs w:val="24"/>
          <w:lang w:val="sv-SE"/>
        </w:rPr>
        <w:t>Demikian pernyataan ini dibuat dengan sebenar-benarnya. Saya sanggup menerima konsekuensi akademis dan hukum di kemudian hari apabila pernyataan yang dibuat ini tidak benar.</w:t>
      </w:r>
    </w:p>
    <w:p w:rsidR="00010DDF" w:rsidRPr="00687B02" w:rsidRDefault="00010DDF" w:rsidP="00010DDF">
      <w:pPr>
        <w:spacing w:line="360" w:lineRule="auto"/>
        <w:jc w:val="both"/>
        <w:rPr>
          <w:sz w:val="24"/>
          <w:szCs w:val="24"/>
          <w:lang w:val="sv-SE"/>
        </w:rPr>
      </w:pPr>
    </w:p>
    <w:p w:rsidR="00010DDF" w:rsidRPr="00687B02" w:rsidRDefault="00010DDF" w:rsidP="00010DDF">
      <w:pPr>
        <w:spacing w:line="360" w:lineRule="auto"/>
        <w:jc w:val="both"/>
        <w:rPr>
          <w:sz w:val="24"/>
          <w:szCs w:val="24"/>
          <w:lang w:val="sv-SE"/>
        </w:rPr>
      </w:pPr>
    </w:p>
    <w:p w:rsidR="00010DDF" w:rsidRPr="00687B02" w:rsidRDefault="00010DDF" w:rsidP="00010DDF">
      <w:pPr>
        <w:spacing w:line="360" w:lineRule="auto"/>
        <w:ind w:left="4195" w:firstLine="839"/>
        <w:jc w:val="both"/>
        <w:rPr>
          <w:sz w:val="24"/>
          <w:szCs w:val="24"/>
        </w:rPr>
      </w:pPr>
      <w:proofErr w:type="gramStart"/>
      <w:r w:rsidRPr="00687B02">
        <w:rPr>
          <w:sz w:val="24"/>
          <w:szCs w:val="24"/>
        </w:rPr>
        <w:t>Pontianak,</w:t>
      </w:r>
      <w:r w:rsidR="005B18CC">
        <w:rPr>
          <w:sz w:val="24"/>
          <w:szCs w:val="24"/>
        </w:rPr>
        <w:t xml:space="preserve">  </w:t>
      </w:r>
      <w:r w:rsidR="00DB6F15">
        <w:rPr>
          <w:sz w:val="24"/>
          <w:szCs w:val="24"/>
        </w:rPr>
        <w:t xml:space="preserve"> </w:t>
      </w:r>
      <w:proofErr w:type="gramEnd"/>
      <w:r w:rsidR="00710FB6" w:rsidRPr="00687B02">
        <w:rPr>
          <w:sz w:val="24"/>
          <w:szCs w:val="24"/>
        </w:rPr>
        <w:t xml:space="preserve"> </w:t>
      </w:r>
      <w:r w:rsidR="00E91F28" w:rsidRPr="00687B02">
        <w:rPr>
          <w:sz w:val="24"/>
          <w:szCs w:val="24"/>
        </w:rPr>
        <w:t>Desember</w:t>
      </w:r>
      <w:r w:rsidRPr="00687B02">
        <w:rPr>
          <w:sz w:val="24"/>
          <w:szCs w:val="24"/>
        </w:rPr>
        <w:t xml:space="preserve"> 2020</w:t>
      </w:r>
    </w:p>
    <w:p w:rsidR="00010DDF" w:rsidRPr="00687B02" w:rsidRDefault="00010DDF" w:rsidP="00010DDF">
      <w:pPr>
        <w:spacing w:line="360" w:lineRule="auto"/>
        <w:jc w:val="both"/>
        <w:rPr>
          <w:sz w:val="24"/>
          <w:szCs w:val="24"/>
        </w:rPr>
      </w:pPr>
    </w:p>
    <w:p w:rsidR="00010DDF" w:rsidRPr="00687B02" w:rsidRDefault="00010DDF" w:rsidP="00010DDF">
      <w:pPr>
        <w:spacing w:line="360" w:lineRule="auto"/>
        <w:ind w:left="4820"/>
        <w:jc w:val="both"/>
        <w:rPr>
          <w:sz w:val="24"/>
          <w:szCs w:val="24"/>
        </w:rPr>
      </w:pPr>
    </w:p>
    <w:p w:rsidR="00010DDF" w:rsidRPr="00687B02" w:rsidRDefault="00010DDF" w:rsidP="00010DDF">
      <w:pPr>
        <w:spacing w:line="360" w:lineRule="auto"/>
        <w:ind w:left="4820"/>
        <w:jc w:val="both"/>
        <w:rPr>
          <w:sz w:val="24"/>
          <w:szCs w:val="24"/>
        </w:rPr>
      </w:pPr>
    </w:p>
    <w:p w:rsidR="00010DDF" w:rsidRPr="00687B02" w:rsidRDefault="00710FB6" w:rsidP="00710FB6">
      <w:pPr>
        <w:spacing w:line="360" w:lineRule="auto"/>
        <w:ind w:left="4195" w:firstLine="1334"/>
        <w:jc w:val="both"/>
        <w:rPr>
          <w:sz w:val="24"/>
          <w:szCs w:val="24"/>
        </w:rPr>
      </w:pPr>
      <w:r w:rsidRPr="00687B02">
        <w:rPr>
          <w:sz w:val="24"/>
          <w:szCs w:val="24"/>
        </w:rPr>
        <w:t>ADE SUMOKO</w:t>
      </w:r>
    </w:p>
    <w:p w:rsidR="00010DDF" w:rsidRPr="00687B02" w:rsidRDefault="00010DDF" w:rsidP="00710FB6">
      <w:pPr>
        <w:spacing w:line="360" w:lineRule="auto"/>
        <w:ind w:left="4395" w:firstLine="992"/>
      </w:pPr>
      <w:r w:rsidRPr="00687B02">
        <w:rPr>
          <w:sz w:val="24"/>
          <w:szCs w:val="24"/>
        </w:rPr>
        <w:t>NIM D104</w:t>
      </w:r>
      <w:r w:rsidR="00710FB6" w:rsidRPr="00687B02">
        <w:rPr>
          <w:sz w:val="24"/>
          <w:szCs w:val="24"/>
        </w:rPr>
        <w:t>2131030</w:t>
      </w:r>
    </w:p>
    <w:p w:rsidR="00010DDF" w:rsidRPr="00687B02" w:rsidRDefault="00010DDF" w:rsidP="00010DDF">
      <w:pPr>
        <w:pStyle w:val="JudulDepan"/>
        <w:outlineLvl w:val="9"/>
        <w:rPr>
          <w:szCs w:val="24"/>
        </w:rPr>
      </w:pPr>
    </w:p>
    <w:p w:rsidR="00537BD5" w:rsidRPr="00687B02" w:rsidRDefault="00537BD5" w:rsidP="00537BD5">
      <w:pPr>
        <w:rPr>
          <w:lang w:val="sv-SE"/>
        </w:rPr>
      </w:pPr>
    </w:p>
    <w:p w:rsidR="00537BD5" w:rsidRPr="00687B02" w:rsidRDefault="00537BD5" w:rsidP="00537BD5">
      <w:pPr>
        <w:rPr>
          <w:lang w:val="sv-SE"/>
        </w:rPr>
      </w:pPr>
    </w:p>
    <w:p w:rsidR="00010DDF" w:rsidRPr="00687B02" w:rsidRDefault="00010DDF" w:rsidP="00010DDF">
      <w:pPr>
        <w:rPr>
          <w:lang w:val="sv-SE"/>
        </w:rPr>
      </w:pPr>
    </w:p>
    <w:p w:rsidR="00495263" w:rsidRPr="00687B02" w:rsidRDefault="00495263" w:rsidP="00010DDF">
      <w:pPr>
        <w:rPr>
          <w:lang w:val="sv-SE"/>
        </w:rPr>
      </w:pPr>
    </w:p>
    <w:p w:rsidR="00495263" w:rsidRPr="00687B02" w:rsidRDefault="00495263" w:rsidP="00010DDF">
      <w:pPr>
        <w:rPr>
          <w:lang w:val="sv-SE"/>
        </w:rPr>
      </w:pPr>
    </w:p>
    <w:p w:rsidR="00010DDF" w:rsidRPr="00687B02" w:rsidRDefault="00010DDF" w:rsidP="00010DDF">
      <w:pPr>
        <w:rPr>
          <w:lang w:val="sv-SE"/>
        </w:rPr>
      </w:pPr>
    </w:p>
    <w:p w:rsidR="00010DDF" w:rsidRPr="00687B02" w:rsidRDefault="00010DDF" w:rsidP="00010DDF">
      <w:pPr>
        <w:rPr>
          <w:lang w:val="sv-SE"/>
        </w:rPr>
      </w:pPr>
    </w:p>
    <w:p w:rsidR="00010DDF" w:rsidRPr="00687B02" w:rsidRDefault="00010DDF" w:rsidP="00010DDF">
      <w:pPr>
        <w:pStyle w:val="JudulDepan"/>
        <w:outlineLvl w:val="9"/>
        <w:rPr>
          <w:szCs w:val="24"/>
        </w:rPr>
      </w:pPr>
    </w:p>
    <w:p w:rsidR="00010DDF" w:rsidRPr="00687B02" w:rsidRDefault="00010DDF" w:rsidP="00010DDF">
      <w:pPr>
        <w:pStyle w:val="JudulDepan"/>
        <w:outlineLvl w:val="9"/>
        <w:rPr>
          <w:szCs w:val="24"/>
        </w:rPr>
      </w:pPr>
    </w:p>
    <w:p w:rsidR="00010DDF" w:rsidRPr="00687B02" w:rsidRDefault="00010DDF" w:rsidP="00010DDF">
      <w:pPr>
        <w:pStyle w:val="JudulDepan"/>
        <w:outlineLvl w:val="9"/>
        <w:rPr>
          <w:szCs w:val="24"/>
        </w:rPr>
      </w:pPr>
    </w:p>
    <w:p w:rsidR="00010DDF" w:rsidRPr="00687B02" w:rsidRDefault="00010DDF" w:rsidP="00010DDF">
      <w:pPr>
        <w:pStyle w:val="JudulDepan"/>
        <w:outlineLvl w:val="9"/>
        <w:rPr>
          <w:szCs w:val="24"/>
        </w:rPr>
      </w:pPr>
    </w:p>
    <w:p w:rsidR="00010DDF" w:rsidRPr="00687B02" w:rsidRDefault="00010DDF" w:rsidP="00010DDF">
      <w:pPr>
        <w:pStyle w:val="JudulDepan"/>
        <w:outlineLvl w:val="9"/>
        <w:rPr>
          <w:szCs w:val="24"/>
        </w:rPr>
      </w:pPr>
    </w:p>
    <w:p w:rsidR="00010DDF" w:rsidRPr="00687B02" w:rsidRDefault="00010DDF" w:rsidP="00010DDF">
      <w:pPr>
        <w:pStyle w:val="JudulDepan"/>
        <w:outlineLvl w:val="9"/>
        <w:rPr>
          <w:szCs w:val="24"/>
        </w:rPr>
      </w:pPr>
    </w:p>
    <w:bookmarkStart w:id="27" w:name="_Toc60606522"/>
    <w:p w:rsidR="00A202CA" w:rsidRDefault="00A202CA" w:rsidP="00A202CA">
      <w:pPr>
        <w:pStyle w:val="ListParagraph"/>
        <w:rPr>
          <w:sz w:val="24"/>
          <w:szCs w:val="24"/>
          <w:lang w:val="id-ID"/>
        </w:rPr>
      </w:pPr>
      <w:r>
        <w:rPr>
          <w:noProof/>
        </w:rPr>
        <w:lastRenderedPageBreak/>
        <mc:AlternateContent>
          <mc:Choice Requires="wpg">
            <w:drawing>
              <wp:anchor distT="0" distB="0" distL="114300" distR="114300" simplePos="0" relativeHeight="251790848" behindDoc="0" locked="0" layoutInCell="1" allowOverlap="1" wp14:anchorId="6FD2B5D7" wp14:editId="0196DEF0">
                <wp:simplePos x="0" y="0"/>
                <wp:positionH relativeFrom="column">
                  <wp:posOffset>-1173480</wp:posOffset>
                </wp:positionH>
                <wp:positionV relativeFrom="paragraph">
                  <wp:posOffset>-409575</wp:posOffset>
                </wp:positionV>
                <wp:extent cx="7031356" cy="1266825"/>
                <wp:effectExtent l="0" t="0" r="17145" b="9525"/>
                <wp:wrapNone/>
                <wp:docPr id="81" name="Group 81"/>
                <wp:cNvGraphicFramePr/>
                <a:graphic xmlns:a="http://schemas.openxmlformats.org/drawingml/2006/main">
                  <a:graphicData uri="http://schemas.microsoft.com/office/word/2010/wordprocessingGroup">
                    <wpg:wgp>
                      <wpg:cNvGrpSpPr/>
                      <wpg:grpSpPr>
                        <a:xfrm>
                          <a:off x="0" y="0"/>
                          <a:ext cx="7031356" cy="1266825"/>
                          <a:chOff x="-1" y="0"/>
                          <a:chExt cx="7031356" cy="1075690"/>
                        </a:xfrm>
                      </wpg:grpSpPr>
                      <wps:wsp>
                        <wps:cNvPr id="82" name="Text Box 6"/>
                        <wps:cNvSpPr txBox="1">
                          <a:spLocks noChangeArrowheads="1"/>
                        </wps:cNvSpPr>
                        <wps:spPr bwMode="auto">
                          <a:xfrm>
                            <a:off x="142875" y="0"/>
                            <a:ext cx="6888480" cy="1074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2CA" w:rsidRPr="00697004" w:rsidRDefault="00A202CA" w:rsidP="00A202CA">
                              <w:pPr>
                                <w:pStyle w:val="Kopf"/>
                                <w:ind w:left="1440"/>
                              </w:pPr>
                              <w:r w:rsidRPr="00697004">
                                <w:t>KEMENTERIAN PENDIDIKAN DAN KEBUDAYAAN</w:t>
                              </w:r>
                            </w:p>
                            <w:p w:rsidR="00A202CA" w:rsidRPr="00697004" w:rsidRDefault="00A202CA" w:rsidP="00A202CA">
                              <w:pPr>
                                <w:pStyle w:val="Kopf"/>
                                <w:ind w:left="1440"/>
                                <w:rPr>
                                  <w:sz w:val="28"/>
                                </w:rPr>
                              </w:pPr>
                              <w:r w:rsidRPr="00697004">
                                <w:rPr>
                                  <w:sz w:val="28"/>
                                </w:rPr>
                                <w:t>UNIVERSITAS TANJUNGPURA</w:t>
                              </w:r>
                            </w:p>
                            <w:p w:rsidR="00A202CA" w:rsidRPr="00697004" w:rsidRDefault="00A202CA" w:rsidP="00A202CA">
                              <w:pPr>
                                <w:pStyle w:val="Kopf"/>
                                <w:ind w:left="1440"/>
                                <w:rPr>
                                  <w:b/>
                                  <w:sz w:val="28"/>
                                </w:rPr>
                              </w:pPr>
                              <w:r w:rsidRPr="00697004">
                                <w:rPr>
                                  <w:b/>
                                  <w:sz w:val="28"/>
                                </w:rPr>
                                <w:t>FAKULTAS TEKNIK</w:t>
                              </w:r>
                            </w:p>
                            <w:p w:rsidR="00A202CA" w:rsidRDefault="00A202CA" w:rsidP="00A202CA">
                              <w:pPr>
                                <w:pStyle w:val="Kopf"/>
                                <w:ind w:left="1440"/>
                                <w:rPr>
                                  <w:sz w:val="24"/>
                                </w:rPr>
                              </w:pPr>
                              <w:r w:rsidRPr="00697004">
                                <w:rPr>
                                  <w:sz w:val="24"/>
                                </w:rPr>
                                <w:t xml:space="preserve">Jalan Prof. Dr. H. Hadari Nawawi Pontianak 78124 </w:t>
                              </w:r>
                            </w:p>
                            <w:p w:rsidR="00A202CA" w:rsidRDefault="00A202CA" w:rsidP="00A202CA">
                              <w:pPr>
                                <w:pStyle w:val="Kopf"/>
                                <w:ind w:left="1440"/>
                                <w:rPr>
                                  <w:sz w:val="24"/>
                                </w:rPr>
                              </w:pPr>
                              <w:r w:rsidRPr="00697004">
                                <w:rPr>
                                  <w:sz w:val="24"/>
                                </w:rPr>
                                <w:t>Tele</w:t>
                              </w:r>
                              <w:r>
                                <w:rPr>
                                  <w:sz w:val="24"/>
                                </w:rPr>
                                <w:t>pon (0561) 740186 Faximili (0561) 740186</w:t>
                              </w:r>
                            </w:p>
                            <w:p w:rsidR="00A202CA" w:rsidRPr="00697004" w:rsidRDefault="00A202CA" w:rsidP="00A202CA">
                              <w:pPr>
                                <w:pStyle w:val="Kopf"/>
                                <w:ind w:left="1440"/>
                                <w:rPr>
                                  <w:sz w:val="24"/>
                                </w:rPr>
                              </w:pPr>
                              <w:r w:rsidRPr="00697004">
                                <w:rPr>
                                  <w:sz w:val="24"/>
                                </w:rPr>
                                <w:t>Email</w:t>
                              </w:r>
                              <w:r w:rsidRPr="00697004">
                                <w:rPr>
                                  <w:spacing w:val="-2"/>
                                  <w:sz w:val="24"/>
                                </w:rPr>
                                <w:t xml:space="preserve"> </w:t>
                              </w:r>
                              <w:r w:rsidRPr="00697004">
                                <w:rPr>
                                  <w:sz w:val="24"/>
                                </w:rPr>
                                <w:t>:</w:t>
                              </w:r>
                              <w:r w:rsidRPr="00697004">
                                <w:rPr>
                                  <w:spacing w:val="-2"/>
                                  <w:sz w:val="24"/>
                                </w:rPr>
                                <w:t xml:space="preserve"> </w:t>
                              </w:r>
                              <w:hyperlink r:id="rId12">
                                <w:r w:rsidRPr="00697004">
                                  <w:rPr>
                                    <w:sz w:val="24"/>
                                    <w:u w:val="single"/>
                                  </w:rPr>
                                  <w:t>ft@untan.ac.id</w:t>
                                </w:r>
                              </w:hyperlink>
                              <w:r>
                                <w:rPr>
                                  <w:lang w:val="en-US"/>
                                </w:rPr>
                                <w:t xml:space="preserve"> </w:t>
                              </w:r>
                              <w:r w:rsidRPr="00697004">
                                <w:rPr>
                                  <w:sz w:val="24"/>
                                </w:rPr>
                                <w:t>Website :</w:t>
                              </w:r>
                              <w:r w:rsidRPr="00697004">
                                <w:rPr>
                                  <w:spacing w:val="-2"/>
                                  <w:sz w:val="24"/>
                                </w:rPr>
                                <w:t xml:space="preserve"> </w:t>
                              </w:r>
                              <w:hyperlink r:id="rId13">
                                <w:r w:rsidRPr="00697004">
                                  <w:rPr>
                                    <w:sz w:val="24"/>
                                  </w:rPr>
                                  <w:t>http://teknik.untan.ac.id</w:t>
                                </w:r>
                              </w:hyperlink>
                            </w:p>
                          </w:txbxContent>
                        </wps:txbx>
                        <wps:bodyPr rot="0" vert="horz" wrap="square" lIns="0" tIns="0" rIns="0" bIns="0" anchor="t" anchorCtr="0" upright="1">
                          <a:noAutofit/>
                        </wps:bodyPr>
                      </wps:wsp>
                      <wpg:grpSp>
                        <wpg:cNvPr id="83" name="Group 83"/>
                        <wpg:cNvGrpSpPr/>
                        <wpg:grpSpPr>
                          <a:xfrm>
                            <a:off x="-1" y="0"/>
                            <a:ext cx="6888481" cy="1075690"/>
                            <a:chOff x="-1" y="0"/>
                            <a:chExt cx="6888481" cy="1075690"/>
                          </a:xfrm>
                        </wpg:grpSpPr>
                        <wps:wsp>
                          <wps:cNvPr id="84" name="AutoShape 4"/>
                          <wps:cNvSpPr>
                            <a:spLocks/>
                          </wps:cNvSpPr>
                          <wps:spPr bwMode="auto">
                            <a:xfrm>
                              <a:off x="0" y="1019175"/>
                              <a:ext cx="6888480" cy="56515"/>
                            </a:xfrm>
                            <a:custGeom>
                              <a:avLst/>
                              <a:gdLst>
                                <a:gd name="T0" fmla="*/ 10848 w 10848"/>
                                <a:gd name="T1" fmla="+- 0 1678 1603"/>
                                <a:gd name="T2" fmla="*/ 1678 h 89"/>
                                <a:gd name="T3" fmla="*/ 1932 w 10848"/>
                                <a:gd name="T4" fmla="+- 0 1678 1603"/>
                                <a:gd name="T5" fmla="*/ 1678 h 89"/>
                                <a:gd name="T6" fmla="*/ 1858 w 10848"/>
                                <a:gd name="T7" fmla="+- 0 1678 1603"/>
                                <a:gd name="T8" fmla="*/ 1678 h 89"/>
                                <a:gd name="T9" fmla="*/ 1843 w 10848"/>
                                <a:gd name="T10" fmla="+- 0 1678 1603"/>
                                <a:gd name="T11" fmla="*/ 1678 h 89"/>
                                <a:gd name="T12" fmla="*/ 0 w 10848"/>
                                <a:gd name="T13" fmla="+- 0 1678 1603"/>
                                <a:gd name="T14" fmla="*/ 1678 h 89"/>
                                <a:gd name="T15" fmla="*/ 0 w 10848"/>
                                <a:gd name="T16" fmla="+- 0 1692 1603"/>
                                <a:gd name="T17" fmla="*/ 1692 h 89"/>
                                <a:gd name="T18" fmla="*/ 1843 w 10848"/>
                                <a:gd name="T19" fmla="+- 0 1692 1603"/>
                                <a:gd name="T20" fmla="*/ 1692 h 89"/>
                                <a:gd name="T21" fmla="*/ 1858 w 10848"/>
                                <a:gd name="T22" fmla="+- 0 1692 1603"/>
                                <a:gd name="T23" fmla="*/ 1692 h 89"/>
                                <a:gd name="T24" fmla="*/ 1932 w 10848"/>
                                <a:gd name="T25" fmla="+- 0 1692 1603"/>
                                <a:gd name="T26" fmla="*/ 1692 h 89"/>
                                <a:gd name="T27" fmla="*/ 10848 w 10848"/>
                                <a:gd name="T28" fmla="+- 0 1692 1603"/>
                                <a:gd name="T29" fmla="*/ 1692 h 89"/>
                                <a:gd name="T30" fmla="*/ 10848 w 10848"/>
                                <a:gd name="T31" fmla="+- 0 1678 1603"/>
                                <a:gd name="T32" fmla="*/ 1678 h 89"/>
                                <a:gd name="T33" fmla="*/ 10848 w 10848"/>
                                <a:gd name="T34" fmla="+- 0 1603 1603"/>
                                <a:gd name="T35" fmla="*/ 1603 h 89"/>
                                <a:gd name="T36" fmla="*/ 1932 w 10848"/>
                                <a:gd name="T37" fmla="+- 0 1603 1603"/>
                                <a:gd name="T38" fmla="*/ 1603 h 89"/>
                                <a:gd name="T39" fmla="*/ 1858 w 10848"/>
                                <a:gd name="T40" fmla="+- 0 1603 1603"/>
                                <a:gd name="T41" fmla="*/ 1603 h 89"/>
                                <a:gd name="T42" fmla="*/ 1843 w 10848"/>
                                <a:gd name="T43" fmla="+- 0 1603 1603"/>
                                <a:gd name="T44" fmla="*/ 1603 h 89"/>
                                <a:gd name="T45" fmla="*/ 0 w 10848"/>
                                <a:gd name="T46" fmla="+- 0 1603 1603"/>
                                <a:gd name="T47" fmla="*/ 1603 h 89"/>
                                <a:gd name="T48" fmla="*/ 0 w 10848"/>
                                <a:gd name="T49" fmla="+- 0 1663 1603"/>
                                <a:gd name="T50" fmla="*/ 1663 h 89"/>
                                <a:gd name="T51" fmla="*/ 1843 w 10848"/>
                                <a:gd name="T52" fmla="+- 0 1663 1603"/>
                                <a:gd name="T53" fmla="*/ 1663 h 89"/>
                                <a:gd name="T54" fmla="*/ 1858 w 10848"/>
                                <a:gd name="T55" fmla="+- 0 1663 1603"/>
                                <a:gd name="T56" fmla="*/ 1663 h 89"/>
                                <a:gd name="T57" fmla="*/ 1932 w 10848"/>
                                <a:gd name="T58" fmla="+- 0 1663 1603"/>
                                <a:gd name="T59" fmla="*/ 1663 h 89"/>
                                <a:gd name="T60" fmla="*/ 10848 w 10848"/>
                                <a:gd name="T61" fmla="+- 0 1663 1603"/>
                                <a:gd name="T62" fmla="*/ 1663 h 89"/>
                                <a:gd name="T63" fmla="*/ 10848 w 10848"/>
                                <a:gd name="T64" fmla="+- 0 1603 1603"/>
                                <a:gd name="T65" fmla="*/ 1603 h 8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10848" h="89">
                                  <a:moveTo>
                                    <a:pt x="10848" y="75"/>
                                  </a:moveTo>
                                  <a:lnTo>
                                    <a:pt x="1932" y="75"/>
                                  </a:lnTo>
                                  <a:lnTo>
                                    <a:pt x="1858" y="75"/>
                                  </a:lnTo>
                                  <a:lnTo>
                                    <a:pt x="1843" y="75"/>
                                  </a:lnTo>
                                  <a:lnTo>
                                    <a:pt x="0" y="75"/>
                                  </a:lnTo>
                                  <a:lnTo>
                                    <a:pt x="0" y="89"/>
                                  </a:lnTo>
                                  <a:lnTo>
                                    <a:pt x="1843" y="89"/>
                                  </a:lnTo>
                                  <a:lnTo>
                                    <a:pt x="1858" y="89"/>
                                  </a:lnTo>
                                  <a:lnTo>
                                    <a:pt x="1932" y="89"/>
                                  </a:lnTo>
                                  <a:lnTo>
                                    <a:pt x="10848" y="89"/>
                                  </a:lnTo>
                                  <a:lnTo>
                                    <a:pt x="10848" y="75"/>
                                  </a:lnTo>
                                  <a:close/>
                                  <a:moveTo>
                                    <a:pt x="10848" y="0"/>
                                  </a:moveTo>
                                  <a:lnTo>
                                    <a:pt x="1932" y="0"/>
                                  </a:lnTo>
                                  <a:lnTo>
                                    <a:pt x="1858" y="0"/>
                                  </a:lnTo>
                                  <a:lnTo>
                                    <a:pt x="1843" y="0"/>
                                  </a:lnTo>
                                  <a:lnTo>
                                    <a:pt x="0" y="0"/>
                                  </a:lnTo>
                                  <a:lnTo>
                                    <a:pt x="0" y="60"/>
                                  </a:lnTo>
                                  <a:lnTo>
                                    <a:pt x="1843" y="60"/>
                                  </a:lnTo>
                                  <a:lnTo>
                                    <a:pt x="1858" y="60"/>
                                  </a:lnTo>
                                  <a:lnTo>
                                    <a:pt x="1932" y="60"/>
                                  </a:lnTo>
                                  <a:lnTo>
                                    <a:pt x="10848" y="60"/>
                                  </a:lnTo>
                                  <a:lnTo>
                                    <a:pt x="108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 y="0"/>
                              <a:ext cx="1209675" cy="1018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V relativeFrom="margin">
                  <wp14:pctHeight>0</wp14:pctHeight>
                </wp14:sizeRelV>
              </wp:anchor>
            </w:drawing>
          </mc:Choice>
          <mc:Fallback>
            <w:pict>
              <v:group w14:anchorId="6FD2B5D7" id="Group 81" o:spid="_x0000_s1026" style="position:absolute;left:0;text-align:left;margin-left:-92.4pt;margin-top:-32.25pt;width:553.65pt;height:99.75pt;z-index:251790848;mso-height-relative:margin" coordorigin="" coordsize="70313,10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">
                <v:shapetype id="_x0000_t202" coordsize="21600,21600" o:spt="202" path="m,l,21600r21600,l21600,xe">
                  <v:stroke joinstyle="miter"/>
                  <v:path gradientshapeok="t" o:connecttype="rect"/>
                </v:shapetype>
                <v:shape id="Text Box 6" o:spid="_x0000_s1027" type="#_x0000_t202" style="position:absolute;left:1428;width:6888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rsidR="00A202CA" w:rsidRPr="00697004" w:rsidRDefault="00A202CA" w:rsidP="00A202CA">
                        <w:pPr>
                          <w:pStyle w:val="Kopf"/>
                          <w:ind w:left="1440"/>
                        </w:pPr>
                        <w:r w:rsidRPr="00697004">
                          <w:t>KEMENTERIAN PENDIDIKAN DAN KEBUDAYAAN</w:t>
                        </w:r>
                      </w:p>
                      <w:p w:rsidR="00A202CA" w:rsidRPr="00697004" w:rsidRDefault="00A202CA" w:rsidP="00A202CA">
                        <w:pPr>
                          <w:pStyle w:val="Kopf"/>
                          <w:ind w:left="1440"/>
                          <w:rPr>
                            <w:sz w:val="28"/>
                          </w:rPr>
                        </w:pPr>
                        <w:r w:rsidRPr="00697004">
                          <w:rPr>
                            <w:sz w:val="28"/>
                          </w:rPr>
                          <w:t>UNIVERSITAS TANJUNGPURA</w:t>
                        </w:r>
                      </w:p>
                      <w:p w:rsidR="00A202CA" w:rsidRPr="00697004" w:rsidRDefault="00A202CA" w:rsidP="00A202CA">
                        <w:pPr>
                          <w:pStyle w:val="Kopf"/>
                          <w:ind w:left="1440"/>
                          <w:rPr>
                            <w:b/>
                            <w:sz w:val="28"/>
                          </w:rPr>
                        </w:pPr>
                        <w:r w:rsidRPr="00697004">
                          <w:rPr>
                            <w:b/>
                            <w:sz w:val="28"/>
                          </w:rPr>
                          <w:t>FAKULTAS TEKNIK</w:t>
                        </w:r>
                      </w:p>
                      <w:p w:rsidR="00A202CA" w:rsidRDefault="00A202CA" w:rsidP="00A202CA">
                        <w:pPr>
                          <w:pStyle w:val="Kopf"/>
                          <w:ind w:left="1440"/>
                          <w:rPr>
                            <w:sz w:val="24"/>
                          </w:rPr>
                        </w:pPr>
                        <w:r w:rsidRPr="00697004">
                          <w:rPr>
                            <w:sz w:val="24"/>
                          </w:rPr>
                          <w:t xml:space="preserve">Jalan Prof. Dr. H. Hadari Nawawi Pontianak 78124 </w:t>
                        </w:r>
                      </w:p>
                      <w:p w:rsidR="00A202CA" w:rsidRDefault="00A202CA" w:rsidP="00A202CA">
                        <w:pPr>
                          <w:pStyle w:val="Kopf"/>
                          <w:ind w:left="1440"/>
                          <w:rPr>
                            <w:sz w:val="24"/>
                          </w:rPr>
                        </w:pPr>
                        <w:r w:rsidRPr="00697004">
                          <w:rPr>
                            <w:sz w:val="24"/>
                          </w:rPr>
                          <w:t>Tele</w:t>
                        </w:r>
                        <w:r>
                          <w:rPr>
                            <w:sz w:val="24"/>
                          </w:rPr>
                          <w:t>pon (0561) 740186 Faximili (0561) 740186</w:t>
                        </w:r>
                      </w:p>
                      <w:p w:rsidR="00A202CA" w:rsidRPr="00697004" w:rsidRDefault="00A202CA" w:rsidP="00A202CA">
                        <w:pPr>
                          <w:pStyle w:val="Kopf"/>
                          <w:ind w:left="1440"/>
                          <w:rPr>
                            <w:sz w:val="24"/>
                          </w:rPr>
                        </w:pPr>
                        <w:r w:rsidRPr="00697004">
                          <w:rPr>
                            <w:sz w:val="24"/>
                          </w:rPr>
                          <w:t>Email</w:t>
                        </w:r>
                        <w:r w:rsidRPr="00697004">
                          <w:rPr>
                            <w:spacing w:val="-2"/>
                            <w:sz w:val="24"/>
                          </w:rPr>
                          <w:t xml:space="preserve"> </w:t>
                        </w:r>
                        <w:r w:rsidRPr="00697004">
                          <w:rPr>
                            <w:sz w:val="24"/>
                          </w:rPr>
                          <w:t>:</w:t>
                        </w:r>
                        <w:r w:rsidRPr="00697004">
                          <w:rPr>
                            <w:spacing w:val="-2"/>
                            <w:sz w:val="24"/>
                          </w:rPr>
                          <w:t xml:space="preserve"> </w:t>
                        </w:r>
                        <w:hyperlink r:id="rId15">
                          <w:r w:rsidRPr="00697004">
                            <w:rPr>
                              <w:sz w:val="24"/>
                              <w:u w:val="single"/>
                            </w:rPr>
                            <w:t>ft@untan.ac.id</w:t>
                          </w:r>
                        </w:hyperlink>
                        <w:r>
                          <w:rPr>
                            <w:lang w:val="en-US"/>
                          </w:rPr>
                          <w:t xml:space="preserve"> </w:t>
                        </w:r>
                        <w:r w:rsidRPr="00697004">
                          <w:rPr>
                            <w:sz w:val="24"/>
                          </w:rPr>
                          <w:t>Website :</w:t>
                        </w:r>
                        <w:r w:rsidRPr="00697004">
                          <w:rPr>
                            <w:spacing w:val="-2"/>
                            <w:sz w:val="24"/>
                          </w:rPr>
                          <w:t xml:space="preserve"> </w:t>
                        </w:r>
                        <w:hyperlink r:id="rId16">
                          <w:r w:rsidRPr="00697004">
                            <w:rPr>
                              <w:sz w:val="24"/>
                            </w:rPr>
                            <w:t>http://teknik.untan.ac.id</w:t>
                          </w:r>
                        </w:hyperlink>
                      </w:p>
                    </w:txbxContent>
                  </v:textbox>
                </v:shape>
                <v:group id="Group 83" o:spid="_x0000_s1028" style="position:absolute;width:68884;height:10756" coordorigin="" coordsize="68884,1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AutoShape 4" o:spid="_x0000_s1029" style="position:absolute;top:10191;width:68884;height:565;visibility:visible;mso-wrap-style:square;v-text-anchor:top" coordsize="108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" path="m10848,75r-8916,l1858,75r-15,l,75,,89r1843,l1858,89r74,l10848,89r,-14xm10848,l1932,r-74,l1843,,,,,60r1843,l1858,60r74,l10848,60r,-60xe" fillcolor="black" stroked="f">
                    <v:path arrowok="t" o:connecttype="custom" o:connectlocs="6888480,1065530;1226820,1065530;1179830,1065530;1170305,1065530;0,1065530;0,1074420;1170305,1074420;1179830,1074420;1226820,1074420;6888480,1074420;6888480,1065530;6888480,1017905;1226820,1017905;1179830,1017905;1170305,1017905;0,1017905;0,1056005;1170305,1056005;1179830,1056005;1226820,1056005;6888480,1056005;6888480,1017905"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12096;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">
                    <v:imagedata r:id="rId17" o:title=""/>
                    <v:path arrowok="t"/>
                  </v:shape>
                </v:group>
              </v:group>
            </w:pict>
          </mc:Fallback>
        </mc:AlternateContent>
      </w:r>
    </w:p>
    <w:p w:rsidR="00A202CA" w:rsidRDefault="00A202CA" w:rsidP="00A202CA">
      <w:pPr>
        <w:pStyle w:val="ListParagraph"/>
        <w:rPr>
          <w:lang w:val="id-ID"/>
        </w:rPr>
      </w:pPr>
    </w:p>
    <w:p w:rsidR="00A202CA" w:rsidRDefault="00A202CA" w:rsidP="00A202CA">
      <w:pPr>
        <w:pStyle w:val="ListParagraph"/>
        <w:rPr>
          <w:lang w:val="id-ID"/>
        </w:rPr>
      </w:pPr>
    </w:p>
    <w:p w:rsidR="00A202CA" w:rsidRDefault="00A202CA" w:rsidP="00A202CA">
      <w:pPr>
        <w:pStyle w:val="ListParagraph"/>
        <w:rPr>
          <w:lang w:val="id-ID"/>
        </w:rPr>
      </w:pPr>
    </w:p>
    <w:p w:rsidR="00886BD2" w:rsidRPr="00A202CA" w:rsidRDefault="00886BD2" w:rsidP="00A202CA">
      <w:pPr>
        <w:spacing w:line="360" w:lineRule="auto"/>
        <w:jc w:val="center"/>
        <w:outlineLvl w:val="0"/>
        <w:rPr>
          <w:b/>
          <w:sz w:val="28"/>
          <w:szCs w:val="24"/>
        </w:rPr>
      </w:pPr>
      <w:r w:rsidRPr="00A202CA">
        <w:rPr>
          <w:b/>
          <w:sz w:val="28"/>
          <w:szCs w:val="24"/>
          <w:lang w:val="id-ID"/>
        </w:rPr>
        <w:t xml:space="preserve">HALAMAN </w:t>
      </w:r>
      <w:bookmarkEnd w:id="27"/>
      <w:r w:rsidR="00A202CA" w:rsidRPr="00A202CA">
        <w:rPr>
          <w:b/>
          <w:sz w:val="28"/>
          <w:szCs w:val="24"/>
        </w:rPr>
        <w:t>PENGESAHAN</w:t>
      </w:r>
    </w:p>
    <w:p w:rsidR="00886BD2" w:rsidRPr="00687B02" w:rsidRDefault="00886BD2" w:rsidP="00A202CA">
      <w:pPr>
        <w:pStyle w:val="JudulDepan"/>
        <w:outlineLvl w:val="9"/>
        <w:rPr>
          <w:szCs w:val="24"/>
        </w:rPr>
      </w:pPr>
    </w:p>
    <w:p w:rsidR="00537BD5" w:rsidRPr="00687B02" w:rsidRDefault="00537BD5" w:rsidP="00A202CA">
      <w:pPr>
        <w:spacing w:line="360" w:lineRule="auto"/>
        <w:jc w:val="center"/>
        <w:rPr>
          <w:bCs/>
          <w:sz w:val="24"/>
          <w:szCs w:val="24"/>
        </w:rPr>
      </w:pPr>
      <w:r w:rsidRPr="00687B02">
        <w:rPr>
          <w:bCs/>
          <w:sz w:val="28"/>
          <w:szCs w:val="28"/>
        </w:rPr>
        <w:t xml:space="preserve"> </w:t>
      </w:r>
      <w:r w:rsidR="00A202CA">
        <w:rPr>
          <w:bCs/>
          <w:sz w:val="28"/>
          <w:szCs w:val="28"/>
        </w:rPr>
        <w:t>“</w:t>
      </w:r>
      <w:r w:rsidR="00F66D02" w:rsidRPr="00687B02">
        <w:rPr>
          <w:bCs/>
          <w:sz w:val="24"/>
          <w:szCs w:val="24"/>
        </w:rPr>
        <w:t>PERBANDINGAN TIPE METODE POS TAGGER TERHADAP NILAI AKURASI UNTUK BAHASA MELAYU PONTIANAK</w:t>
      </w:r>
      <w:r w:rsidR="00A202CA">
        <w:rPr>
          <w:bCs/>
          <w:sz w:val="24"/>
          <w:szCs w:val="24"/>
        </w:rPr>
        <w:t>”</w:t>
      </w:r>
    </w:p>
    <w:p w:rsidR="00537BD5" w:rsidRPr="00687B02" w:rsidRDefault="00537BD5" w:rsidP="00A202CA">
      <w:pPr>
        <w:spacing w:line="360" w:lineRule="auto"/>
      </w:pPr>
    </w:p>
    <w:p w:rsidR="00537BD5" w:rsidRPr="00687B02" w:rsidRDefault="00537BD5" w:rsidP="00A202CA">
      <w:pPr>
        <w:spacing w:line="360" w:lineRule="auto"/>
        <w:jc w:val="center"/>
        <w:rPr>
          <w:sz w:val="24"/>
          <w:szCs w:val="24"/>
        </w:rPr>
      </w:pPr>
      <w:r w:rsidRPr="00687B02">
        <w:rPr>
          <w:sz w:val="24"/>
          <w:szCs w:val="24"/>
        </w:rPr>
        <w:t>Jurusan Informatika</w:t>
      </w:r>
    </w:p>
    <w:p w:rsidR="00537BD5" w:rsidRPr="00687B02" w:rsidRDefault="00537BD5" w:rsidP="00A202CA">
      <w:pPr>
        <w:spacing w:line="360" w:lineRule="auto"/>
        <w:jc w:val="center"/>
        <w:rPr>
          <w:sz w:val="24"/>
          <w:szCs w:val="24"/>
        </w:rPr>
      </w:pPr>
      <w:r w:rsidRPr="00687B02">
        <w:rPr>
          <w:sz w:val="24"/>
          <w:szCs w:val="24"/>
        </w:rPr>
        <w:t>Pr</w:t>
      </w:r>
      <w:r w:rsidR="00A202CA">
        <w:rPr>
          <w:sz w:val="24"/>
          <w:szCs w:val="24"/>
        </w:rPr>
        <w:t>ogram Studi Sarjana Informatika</w:t>
      </w:r>
    </w:p>
    <w:p w:rsidR="00537BD5" w:rsidRPr="00687B02" w:rsidRDefault="00537BD5" w:rsidP="00A202CA">
      <w:pPr>
        <w:spacing w:line="360" w:lineRule="auto"/>
        <w:rPr>
          <w:sz w:val="24"/>
          <w:szCs w:val="24"/>
        </w:rPr>
      </w:pPr>
    </w:p>
    <w:p w:rsidR="00537BD5" w:rsidRPr="00687B02" w:rsidRDefault="00A202CA" w:rsidP="00A202CA">
      <w:pPr>
        <w:spacing w:line="360" w:lineRule="auto"/>
        <w:jc w:val="center"/>
        <w:rPr>
          <w:sz w:val="24"/>
          <w:szCs w:val="24"/>
        </w:rPr>
      </w:pPr>
      <w:proofErr w:type="gramStart"/>
      <w:r>
        <w:rPr>
          <w:sz w:val="24"/>
          <w:szCs w:val="24"/>
        </w:rPr>
        <w:t>Oleh :</w:t>
      </w:r>
      <w:proofErr w:type="gramEnd"/>
      <w:r>
        <w:rPr>
          <w:sz w:val="24"/>
          <w:szCs w:val="24"/>
        </w:rPr>
        <w:t xml:space="preserve"> “</w:t>
      </w:r>
      <w:r w:rsidR="00537BD5" w:rsidRPr="00687B02">
        <w:rPr>
          <w:sz w:val="24"/>
          <w:szCs w:val="24"/>
        </w:rPr>
        <w:t>A</w:t>
      </w:r>
      <w:r>
        <w:rPr>
          <w:sz w:val="24"/>
          <w:szCs w:val="24"/>
        </w:rPr>
        <w:t>de Sumoko”</w:t>
      </w:r>
    </w:p>
    <w:p w:rsidR="00537BD5" w:rsidRPr="00A202CA" w:rsidRDefault="00537BD5" w:rsidP="00A202CA">
      <w:pPr>
        <w:spacing w:line="360" w:lineRule="auto"/>
        <w:jc w:val="center"/>
        <w:rPr>
          <w:sz w:val="24"/>
          <w:szCs w:val="24"/>
        </w:rPr>
      </w:pPr>
      <w:r w:rsidRPr="00687B02">
        <w:rPr>
          <w:sz w:val="24"/>
          <w:szCs w:val="24"/>
        </w:rPr>
        <w:t>NIM</w:t>
      </w:r>
      <w:r w:rsidR="00A202CA">
        <w:rPr>
          <w:sz w:val="24"/>
          <w:szCs w:val="24"/>
        </w:rPr>
        <w:t>. D1042131030</w:t>
      </w:r>
    </w:p>
    <w:p w:rsidR="00537BD5" w:rsidRPr="00687B02" w:rsidRDefault="00537BD5" w:rsidP="00A202CA">
      <w:pPr>
        <w:spacing w:line="360" w:lineRule="auto"/>
      </w:pPr>
    </w:p>
    <w:p w:rsidR="00537BD5" w:rsidRPr="00687B02" w:rsidRDefault="00537BD5" w:rsidP="00A202CA">
      <w:pPr>
        <w:spacing w:line="360" w:lineRule="auto"/>
      </w:pPr>
    </w:p>
    <w:p w:rsidR="00A202CA" w:rsidRPr="00A202CA" w:rsidRDefault="00A202CA" w:rsidP="00A202CA">
      <w:pPr>
        <w:spacing w:line="360" w:lineRule="auto"/>
        <w:jc w:val="center"/>
        <w:rPr>
          <w:sz w:val="24"/>
          <w:szCs w:val="24"/>
        </w:rPr>
      </w:pPr>
      <w:r w:rsidRPr="00A202CA">
        <w:rPr>
          <w:sz w:val="24"/>
          <w:szCs w:val="24"/>
        </w:rPr>
        <w:t xml:space="preserve">Telah dipertahankan didepan Penguji Skripsi pada tanggal </w:t>
      </w:r>
      <w:r w:rsidR="00936D02">
        <w:rPr>
          <w:sz w:val="24"/>
          <w:szCs w:val="24"/>
        </w:rPr>
        <w:t>2</w:t>
      </w:r>
      <w:r w:rsidR="00531589">
        <w:rPr>
          <w:sz w:val="24"/>
          <w:szCs w:val="24"/>
        </w:rPr>
        <w:t>4</w:t>
      </w:r>
      <w:r w:rsidRPr="00A202CA">
        <w:rPr>
          <w:sz w:val="24"/>
          <w:szCs w:val="24"/>
        </w:rPr>
        <w:t xml:space="preserve"> Desember 2020 dalam sidang secara daring (</w:t>
      </w:r>
      <w:r w:rsidRPr="00A202CA">
        <w:rPr>
          <w:i/>
          <w:sz w:val="24"/>
          <w:szCs w:val="24"/>
        </w:rPr>
        <w:t>online</w:t>
      </w:r>
      <w:r w:rsidRPr="00A202CA">
        <w:rPr>
          <w:sz w:val="24"/>
          <w:szCs w:val="24"/>
        </w:rPr>
        <w:t>) dan diterima sebagai salah satu persyaratan untuk memperoleh gelar sarjana.</w:t>
      </w:r>
    </w:p>
    <w:p w:rsidR="00537BD5" w:rsidRPr="00687B02" w:rsidRDefault="00537BD5" w:rsidP="00A202CA">
      <w:pPr>
        <w:spacing w:line="360" w:lineRule="auto"/>
        <w:rPr>
          <w:sz w:val="24"/>
          <w:szCs w:val="24"/>
        </w:rPr>
        <w:sectPr w:rsidR="00537BD5" w:rsidRPr="00687B02" w:rsidSect="00537BD5">
          <w:headerReference w:type="default" r:id="rId18"/>
          <w:footerReference w:type="default" r:id="rId19"/>
          <w:headerReference w:type="first" r:id="rId20"/>
          <w:footerReference w:type="first" r:id="rId21"/>
          <w:pgSz w:w="11906" w:h="16838"/>
          <w:pgMar w:top="567" w:right="1558" w:bottom="1701" w:left="2268" w:header="709" w:footer="709" w:gutter="0"/>
          <w:pgNumType w:fmt="lowerRoman" w:start="2"/>
          <w:cols w:space="708"/>
          <w:docGrid w:linePitch="360"/>
        </w:sectPr>
      </w:pPr>
    </w:p>
    <w:p w:rsidR="00537BD5" w:rsidRPr="00687B02" w:rsidRDefault="00537BD5" w:rsidP="00A202CA">
      <w:pPr>
        <w:spacing w:line="360" w:lineRule="auto"/>
        <w:rPr>
          <w:sz w:val="24"/>
          <w:szCs w:val="24"/>
        </w:rPr>
        <w:sectPr w:rsidR="00537BD5" w:rsidRPr="00687B02" w:rsidSect="00537BD5">
          <w:type w:val="continuous"/>
          <w:pgSz w:w="11906" w:h="16838"/>
          <w:pgMar w:top="567" w:right="1558" w:bottom="1701" w:left="2268" w:header="709" w:footer="709" w:gutter="0"/>
          <w:pgNumType w:fmt="lowerRoman" w:start="2"/>
          <w:cols w:num="2" w:space="708"/>
          <w:docGrid w:linePitch="360"/>
        </w:sectPr>
      </w:pPr>
    </w:p>
    <w:p w:rsidR="00537BD5" w:rsidRDefault="00A202CA" w:rsidP="00A202CA">
      <w:pPr>
        <w:spacing w:line="360" w:lineRule="auto"/>
        <w:jc w:val="center"/>
        <w:rPr>
          <w:sz w:val="24"/>
          <w:szCs w:val="24"/>
        </w:rPr>
      </w:pPr>
      <w:r>
        <w:rPr>
          <w:sz w:val="24"/>
          <w:szCs w:val="24"/>
        </w:rPr>
        <w:t>Susunan Penguji Skripsi :</w:t>
      </w:r>
    </w:p>
    <w:tbl>
      <w:tblPr>
        <w:tblpPr w:leftFromText="180" w:rightFromText="180" w:vertAnchor="text" w:horzAnchor="margin" w:tblpXSpec="center" w:tblpY="274"/>
        <w:tblW w:w="9451" w:type="dxa"/>
        <w:tblLayout w:type="fixed"/>
        <w:tblCellMar>
          <w:left w:w="0" w:type="dxa"/>
          <w:right w:w="0" w:type="dxa"/>
        </w:tblCellMar>
        <w:tblLook w:val="01E0" w:firstRow="1" w:lastRow="1" w:firstColumn="1" w:lastColumn="1" w:noHBand="0" w:noVBand="0"/>
      </w:tblPr>
      <w:tblGrid>
        <w:gridCol w:w="2700"/>
        <w:gridCol w:w="3759"/>
        <w:gridCol w:w="2992"/>
      </w:tblGrid>
      <w:tr w:rsidR="00A202CA" w:rsidRPr="00A202CA" w:rsidTr="00A202CA">
        <w:trPr>
          <w:trHeight w:val="413"/>
        </w:trPr>
        <w:tc>
          <w:tcPr>
            <w:tcW w:w="2700" w:type="dxa"/>
          </w:tcPr>
          <w:p w:rsidR="00A202CA" w:rsidRPr="00A202CA" w:rsidRDefault="00A202CA" w:rsidP="00A202CA">
            <w:pPr>
              <w:spacing w:line="360" w:lineRule="auto"/>
              <w:rPr>
                <w:sz w:val="24"/>
                <w:lang w:val="id"/>
              </w:rPr>
            </w:pPr>
            <w:r w:rsidRPr="00A202CA">
              <w:rPr>
                <w:sz w:val="24"/>
                <w:lang w:val="id"/>
              </w:rPr>
              <w:t>Dosen Pembimbing Utama</w:t>
            </w:r>
          </w:p>
        </w:tc>
        <w:tc>
          <w:tcPr>
            <w:tcW w:w="3759" w:type="dxa"/>
          </w:tcPr>
          <w:p w:rsidR="00A202CA" w:rsidRPr="00A202CA" w:rsidRDefault="00A202CA" w:rsidP="00DB6F15">
            <w:pPr>
              <w:spacing w:line="360" w:lineRule="auto"/>
              <w:ind w:left="180" w:hanging="180"/>
              <w:rPr>
                <w:sz w:val="24"/>
                <w:lang w:val="id"/>
              </w:rPr>
            </w:pPr>
            <w:r w:rsidRPr="00A202CA">
              <w:rPr>
                <w:sz w:val="24"/>
                <w:lang w:val="id"/>
              </w:rPr>
              <w:t xml:space="preserve">: </w:t>
            </w:r>
            <w:r w:rsidRPr="00A202CA">
              <w:rPr>
                <w:sz w:val="24"/>
                <w:szCs w:val="24"/>
              </w:rPr>
              <w:t>Dr. Arif Bijaksana Putra Negara,</w:t>
            </w:r>
            <w:r w:rsidR="00DB6F15">
              <w:rPr>
                <w:sz w:val="24"/>
                <w:szCs w:val="24"/>
              </w:rPr>
              <w:t xml:space="preserve"> </w:t>
            </w:r>
            <w:r w:rsidRPr="00A202CA">
              <w:rPr>
                <w:sz w:val="24"/>
                <w:szCs w:val="24"/>
              </w:rPr>
              <w:t>S.T., M.T.,</w:t>
            </w:r>
          </w:p>
        </w:tc>
        <w:tc>
          <w:tcPr>
            <w:tcW w:w="2992" w:type="dxa"/>
          </w:tcPr>
          <w:p w:rsidR="00A202CA" w:rsidRPr="00A202CA" w:rsidRDefault="00A202CA" w:rsidP="00A202CA">
            <w:pPr>
              <w:spacing w:line="360" w:lineRule="auto"/>
              <w:rPr>
                <w:sz w:val="24"/>
                <w:lang w:val="id"/>
              </w:rPr>
            </w:pPr>
            <w:r w:rsidRPr="00A202CA">
              <w:rPr>
                <w:sz w:val="24"/>
                <w:lang w:val="id"/>
              </w:rPr>
              <w:t>(NIP.</w:t>
            </w:r>
            <w:r w:rsidR="0038153C">
              <w:rPr>
                <w:sz w:val="24"/>
              </w:rPr>
              <w:t xml:space="preserve"> </w:t>
            </w:r>
            <w:r w:rsidR="0038153C" w:rsidRPr="003C0660">
              <w:rPr>
                <w:rFonts w:cs="Calibri"/>
                <w:sz w:val="24"/>
                <w:szCs w:val="24"/>
              </w:rPr>
              <w:t>197208081998021002</w:t>
            </w:r>
            <w:r w:rsidRPr="00A202CA">
              <w:rPr>
                <w:sz w:val="24"/>
                <w:lang w:val="id"/>
              </w:rPr>
              <w:t xml:space="preserve"> )</w:t>
            </w:r>
          </w:p>
        </w:tc>
      </w:tr>
      <w:tr w:rsidR="00A202CA" w:rsidRPr="00A202CA" w:rsidTr="00A202CA">
        <w:trPr>
          <w:trHeight w:val="339"/>
        </w:trPr>
        <w:tc>
          <w:tcPr>
            <w:tcW w:w="2700" w:type="dxa"/>
          </w:tcPr>
          <w:p w:rsidR="00A202CA" w:rsidRPr="00A202CA" w:rsidRDefault="00A202CA" w:rsidP="00A202CA">
            <w:pPr>
              <w:spacing w:line="360" w:lineRule="auto"/>
              <w:rPr>
                <w:sz w:val="24"/>
                <w:lang w:val="id"/>
              </w:rPr>
            </w:pPr>
            <w:r w:rsidRPr="00A202CA">
              <w:rPr>
                <w:sz w:val="24"/>
                <w:lang w:val="id"/>
              </w:rPr>
              <w:t>Dosen Pembimbing Kedua</w:t>
            </w:r>
          </w:p>
        </w:tc>
        <w:tc>
          <w:tcPr>
            <w:tcW w:w="3759" w:type="dxa"/>
          </w:tcPr>
          <w:p w:rsidR="00A202CA" w:rsidRPr="00A202CA" w:rsidRDefault="00A202CA" w:rsidP="00A202CA">
            <w:pPr>
              <w:spacing w:line="360" w:lineRule="auto"/>
              <w:rPr>
                <w:sz w:val="24"/>
                <w:lang w:val="id"/>
              </w:rPr>
            </w:pPr>
            <w:r w:rsidRPr="00A202CA">
              <w:rPr>
                <w:sz w:val="24"/>
                <w:lang w:val="id"/>
              </w:rPr>
              <w:t>:</w:t>
            </w:r>
            <w:r w:rsidRPr="00A202CA">
              <w:rPr>
                <w:sz w:val="24"/>
              </w:rPr>
              <w:t xml:space="preserve"> </w:t>
            </w:r>
            <w:r w:rsidRPr="00A202CA">
              <w:rPr>
                <w:sz w:val="24"/>
                <w:szCs w:val="24"/>
              </w:rPr>
              <w:t>Helen Sasty Pratiwi, ST, M.Eng</w:t>
            </w:r>
          </w:p>
        </w:tc>
        <w:tc>
          <w:tcPr>
            <w:tcW w:w="2992" w:type="dxa"/>
          </w:tcPr>
          <w:p w:rsidR="00A202CA" w:rsidRPr="00A202CA" w:rsidRDefault="00A202CA" w:rsidP="00A202CA">
            <w:pPr>
              <w:spacing w:line="360" w:lineRule="auto"/>
              <w:rPr>
                <w:sz w:val="24"/>
              </w:rPr>
            </w:pPr>
            <w:r>
              <w:rPr>
                <w:sz w:val="24"/>
              </w:rPr>
              <w:t xml:space="preserve">(NIP. </w:t>
            </w:r>
            <w:r w:rsidR="0038153C" w:rsidRPr="00537BD5">
              <w:rPr>
                <w:rFonts w:cstheme="minorHAnsi"/>
                <w:sz w:val="24"/>
                <w:szCs w:val="24"/>
              </w:rPr>
              <w:t>198601172012122004</w:t>
            </w:r>
            <w:r>
              <w:rPr>
                <w:sz w:val="24"/>
              </w:rPr>
              <w:t>)</w:t>
            </w:r>
          </w:p>
        </w:tc>
      </w:tr>
      <w:tr w:rsidR="00A202CA" w:rsidRPr="00A202CA" w:rsidTr="00A202CA">
        <w:trPr>
          <w:trHeight w:val="339"/>
        </w:trPr>
        <w:tc>
          <w:tcPr>
            <w:tcW w:w="2700" w:type="dxa"/>
          </w:tcPr>
          <w:p w:rsidR="00A202CA" w:rsidRPr="00A202CA" w:rsidRDefault="00A202CA" w:rsidP="00A202CA">
            <w:pPr>
              <w:spacing w:line="360" w:lineRule="auto"/>
              <w:rPr>
                <w:sz w:val="24"/>
                <w:lang w:val="id"/>
              </w:rPr>
            </w:pPr>
            <w:r w:rsidRPr="00A202CA">
              <w:rPr>
                <w:sz w:val="24"/>
                <w:lang w:val="id"/>
              </w:rPr>
              <w:t>Dosen Penguji Utama</w:t>
            </w:r>
          </w:p>
        </w:tc>
        <w:tc>
          <w:tcPr>
            <w:tcW w:w="3759" w:type="dxa"/>
          </w:tcPr>
          <w:p w:rsidR="00A202CA" w:rsidRPr="00A202CA" w:rsidRDefault="00A202CA" w:rsidP="00A202CA">
            <w:pPr>
              <w:spacing w:line="360" w:lineRule="auto"/>
              <w:rPr>
                <w:sz w:val="24"/>
                <w:lang w:val="id"/>
              </w:rPr>
            </w:pPr>
            <w:r w:rsidRPr="00A202CA">
              <w:rPr>
                <w:sz w:val="24"/>
                <w:lang w:val="id"/>
              </w:rPr>
              <w:t xml:space="preserve">: </w:t>
            </w:r>
            <w:r w:rsidRPr="00A202CA">
              <w:rPr>
                <w:sz w:val="24"/>
                <w:szCs w:val="24"/>
              </w:rPr>
              <w:t>Tursina, S.T., M.Cs.</w:t>
            </w:r>
          </w:p>
        </w:tc>
        <w:tc>
          <w:tcPr>
            <w:tcW w:w="2992" w:type="dxa"/>
          </w:tcPr>
          <w:p w:rsidR="00A202CA" w:rsidRPr="00A202CA" w:rsidRDefault="00A202CA" w:rsidP="00A202CA">
            <w:pPr>
              <w:spacing w:line="360" w:lineRule="auto"/>
              <w:rPr>
                <w:sz w:val="24"/>
                <w:lang w:val="id"/>
              </w:rPr>
            </w:pPr>
            <w:r w:rsidRPr="00A202CA">
              <w:rPr>
                <w:sz w:val="24"/>
                <w:lang w:val="id"/>
              </w:rPr>
              <w:t xml:space="preserve">(NIP. </w:t>
            </w:r>
            <w:r w:rsidR="0038153C" w:rsidRPr="0038153C">
              <w:rPr>
                <w:sz w:val="24"/>
              </w:rPr>
              <w:t>197801152002122003</w:t>
            </w:r>
            <w:r w:rsidRPr="00A202CA">
              <w:rPr>
                <w:sz w:val="24"/>
                <w:lang w:val="id"/>
              </w:rPr>
              <w:t>)</w:t>
            </w:r>
          </w:p>
        </w:tc>
      </w:tr>
      <w:tr w:rsidR="00A202CA" w:rsidRPr="00A202CA" w:rsidTr="00A202CA">
        <w:trPr>
          <w:trHeight w:val="413"/>
        </w:trPr>
        <w:tc>
          <w:tcPr>
            <w:tcW w:w="2700" w:type="dxa"/>
          </w:tcPr>
          <w:p w:rsidR="00A202CA" w:rsidRPr="00A202CA" w:rsidRDefault="00A202CA" w:rsidP="00A202CA">
            <w:pPr>
              <w:spacing w:line="360" w:lineRule="auto"/>
              <w:rPr>
                <w:sz w:val="24"/>
                <w:lang w:val="id"/>
              </w:rPr>
            </w:pPr>
            <w:r w:rsidRPr="00A202CA">
              <w:rPr>
                <w:sz w:val="24"/>
                <w:lang w:val="id"/>
              </w:rPr>
              <w:t>Dosen Penguji Kedua</w:t>
            </w:r>
          </w:p>
        </w:tc>
        <w:tc>
          <w:tcPr>
            <w:tcW w:w="3759" w:type="dxa"/>
          </w:tcPr>
          <w:p w:rsidR="00A202CA" w:rsidRPr="00A202CA" w:rsidRDefault="00A202CA" w:rsidP="00A202CA">
            <w:pPr>
              <w:spacing w:line="360" w:lineRule="auto"/>
              <w:rPr>
                <w:sz w:val="24"/>
              </w:rPr>
            </w:pPr>
            <w:r w:rsidRPr="00A202CA">
              <w:rPr>
                <w:sz w:val="24"/>
                <w:lang w:val="id"/>
              </w:rPr>
              <w:t xml:space="preserve">: </w:t>
            </w:r>
            <w:r w:rsidRPr="00A202CA">
              <w:rPr>
                <w:sz w:val="24"/>
                <w:szCs w:val="24"/>
              </w:rPr>
              <w:t>Morteza Muthahhari, S.Kom., M.T.I.</w:t>
            </w:r>
          </w:p>
        </w:tc>
        <w:tc>
          <w:tcPr>
            <w:tcW w:w="2992" w:type="dxa"/>
          </w:tcPr>
          <w:p w:rsidR="00A202CA" w:rsidRPr="00A202CA" w:rsidRDefault="00A202CA" w:rsidP="00A202CA">
            <w:pPr>
              <w:spacing w:line="360" w:lineRule="auto"/>
              <w:rPr>
                <w:sz w:val="24"/>
                <w:lang w:val="id"/>
              </w:rPr>
            </w:pPr>
            <w:r w:rsidRPr="00A202CA">
              <w:rPr>
                <w:sz w:val="24"/>
                <w:lang w:val="id"/>
              </w:rPr>
              <w:t>(</w:t>
            </w:r>
            <w:r>
              <w:rPr>
                <w:sz w:val="24"/>
              </w:rPr>
              <w:t xml:space="preserve">NIP. </w:t>
            </w:r>
            <w:r w:rsidR="0038153C" w:rsidRPr="0038153C">
              <w:rPr>
                <w:sz w:val="24"/>
              </w:rPr>
              <w:t>198607092019031008</w:t>
            </w:r>
            <w:r w:rsidRPr="00A202CA">
              <w:rPr>
                <w:sz w:val="24"/>
                <w:lang w:val="id"/>
              </w:rPr>
              <w:t>)</w:t>
            </w:r>
          </w:p>
        </w:tc>
      </w:tr>
      <w:tr w:rsidR="00A202CA" w:rsidRPr="00A202CA" w:rsidTr="00A202CA">
        <w:trPr>
          <w:trHeight w:val="413"/>
        </w:trPr>
        <w:tc>
          <w:tcPr>
            <w:tcW w:w="2700" w:type="dxa"/>
          </w:tcPr>
          <w:p w:rsidR="00A202CA" w:rsidRPr="00A202CA" w:rsidRDefault="00A202CA" w:rsidP="00A202CA">
            <w:pPr>
              <w:spacing w:line="360" w:lineRule="auto"/>
              <w:rPr>
                <w:sz w:val="24"/>
                <w:lang w:val="id"/>
              </w:rPr>
            </w:pPr>
          </w:p>
        </w:tc>
        <w:tc>
          <w:tcPr>
            <w:tcW w:w="3759" w:type="dxa"/>
          </w:tcPr>
          <w:p w:rsidR="00A202CA" w:rsidRPr="00A202CA" w:rsidRDefault="00A202CA" w:rsidP="00A202CA">
            <w:pPr>
              <w:spacing w:line="360" w:lineRule="auto"/>
              <w:rPr>
                <w:sz w:val="24"/>
                <w:lang w:val="id"/>
              </w:rPr>
            </w:pPr>
          </w:p>
        </w:tc>
        <w:tc>
          <w:tcPr>
            <w:tcW w:w="2992" w:type="dxa"/>
          </w:tcPr>
          <w:p w:rsidR="00A202CA" w:rsidRPr="00A202CA" w:rsidRDefault="00A202CA" w:rsidP="00A202CA">
            <w:pPr>
              <w:spacing w:line="360" w:lineRule="auto"/>
              <w:rPr>
                <w:sz w:val="24"/>
                <w:lang w:val="id"/>
              </w:rPr>
            </w:pPr>
          </w:p>
        </w:tc>
      </w:tr>
    </w:tbl>
    <w:p w:rsidR="00A202CA" w:rsidRPr="00687B02" w:rsidRDefault="00A202CA" w:rsidP="00A202CA">
      <w:pPr>
        <w:spacing w:line="360" w:lineRule="auto"/>
        <w:jc w:val="center"/>
        <w:rPr>
          <w:sz w:val="24"/>
          <w:szCs w:val="24"/>
        </w:rPr>
      </w:pPr>
      <w:r>
        <w:rPr>
          <w:noProof/>
          <w:lang w:eastAsia="en-US"/>
        </w:rPr>
        <mc:AlternateContent>
          <mc:Choice Requires="wpg">
            <w:drawing>
              <wp:anchor distT="0" distB="0" distL="114300" distR="114300" simplePos="0" relativeHeight="251792896" behindDoc="1" locked="0" layoutInCell="1" allowOverlap="1" wp14:anchorId="51DA7415" wp14:editId="44A41B60">
                <wp:simplePos x="0" y="0"/>
                <wp:positionH relativeFrom="column">
                  <wp:posOffset>-530387</wp:posOffset>
                </wp:positionH>
                <wp:positionV relativeFrom="page">
                  <wp:posOffset>7918450</wp:posOffset>
                </wp:positionV>
                <wp:extent cx="6578600" cy="1916430"/>
                <wp:effectExtent l="0" t="0" r="12700" b="7620"/>
                <wp:wrapTight wrapText="bothSides">
                  <wp:wrapPolygon edited="0">
                    <wp:start x="0" y="0"/>
                    <wp:lineTo x="0" y="5153"/>
                    <wp:lineTo x="10821" y="6871"/>
                    <wp:lineTo x="10821" y="13742"/>
                    <wp:lineTo x="0" y="16103"/>
                    <wp:lineTo x="0" y="21471"/>
                    <wp:lineTo x="10383" y="21471"/>
                    <wp:lineTo x="21579" y="21042"/>
                    <wp:lineTo x="21579" y="15889"/>
                    <wp:lineTo x="10758" y="13742"/>
                    <wp:lineTo x="10821" y="6871"/>
                    <wp:lineTo x="12447" y="6871"/>
                    <wp:lineTo x="20703" y="4080"/>
                    <wp:lineTo x="20829" y="1288"/>
                    <wp:lineTo x="8569"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578600" cy="1916430"/>
                          <a:chOff x="0" y="0"/>
                          <a:chExt cx="6578600" cy="1916430"/>
                        </a:xfrm>
                      </wpg:grpSpPr>
                      <wpg:grpSp>
                        <wpg:cNvPr id="8" name="Group 8"/>
                        <wpg:cNvGrpSpPr>
                          <a:grpSpLocks/>
                        </wpg:cNvGrpSpPr>
                        <wpg:grpSpPr bwMode="auto">
                          <a:xfrm>
                            <a:off x="3724275" y="142875"/>
                            <a:ext cx="2854325" cy="1709420"/>
                            <a:chOff x="6693" y="651"/>
                            <a:chExt cx="3779" cy="2198"/>
                          </a:xfrm>
                        </wpg:grpSpPr>
                        <wps:wsp>
                          <wps:cNvPr id="14" name="Text Box 9"/>
                          <wps:cNvSpPr txBox="1">
                            <a:spLocks noChangeArrowheads="1"/>
                          </wps:cNvSpPr>
                          <wps:spPr bwMode="auto">
                            <a:xfrm>
                              <a:off x="6693" y="651"/>
                              <a:ext cx="337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2CA" w:rsidRPr="00A202CA" w:rsidRDefault="00A202CA" w:rsidP="00A202CA">
                                <w:pPr>
                                  <w:spacing w:line="266" w:lineRule="exact"/>
                                  <w:rPr>
                                    <w:sz w:val="24"/>
                                    <w:szCs w:val="24"/>
                                  </w:rPr>
                                </w:pPr>
                                <w:r w:rsidRPr="00A202CA">
                                  <w:rPr>
                                    <w:sz w:val="24"/>
                                    <w:szCs w:val="24"/>
                                  </w:rPr>
                                  <w:t>Wakil Dekan Bidang Akademik,</w:t>
                                </w:r>
                              </w:p>
                            </w:txbxContent>
                          </wps:txbx>
                          <wps:bodyPr rot="0" vert="horz" wrap="square" lIns="0" tIns="0" rIns="0" bIns="0" anchor="t" anchorCtr="0" upright="1">
                            <a:noAutofit/>
                          </wps:bodyPr>
                        </wps:wsp>
                        <wps:wsp>
                          <wps:cNvPr id="15" name="Text Box 10"/>
                          <wps:cNvSpPr txBox="1">
                            <a:spLocks noChangeArrowheads="1"/>
                          </wps:cNvSpPr>
                          <wps:spPr bwMode="auto">
                            <a:xfrm>
                              <a:off x="6693" y="2307"/>
                              <a:ext cx="3779"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2CA" w:rsidRPr="00A202CA" w:rsidRDefault="00A202CA" w:rsidP="00A202CA">
                                <w:pPr>
                                  <w:ind w:right="-1"/>
                                  <w:rPr>
                                    <w:sz w:val="24"/>
                                    <w:szCs w:val="24"/>
                                  </w:rPr>
                                </w:pPr>
                                <w:r w:rsidRPr="00A202CA">
                                  <w:rPr>
                                    <w:sz w:val="24"/>
                                    <w:szCs w:val="24"/>
                                  </w:rPr>
                                  <w:t xml:space="preserve">Dr.-Ing. Ir. Slamet Widodo, </w:t>
                                </w:r>
                                <w:proofErr w:type="gramStart"/>
                                <w:r w:rsidRPr="00A202CA">
                                  <w:rPr>
                                    <w:sz w:val="24"/>
                                    <w:szCs w:val="24"/>
                                  </w:rPr>
                                  <w:t>M.T.,IPM</w:t>
                                </w:r>
                                <w:proofErr w:type="gramEnd"/>
                                <w:r w:rsidRPr="00A202CA">
                                  <w:rPr>
                                    <w:sz w:val="24"/>
                                    <w:szCs w:val="24"/>
                                  </w:rPr>
                                  <w:t>.</w:t>
                                </w:r>
                                <w:r w:rsidRPr="00A202CA">
                                  <w:rPr>
                                    <w:sz w:val="24"/>
                                    <w:szCs w:val="24"/>
                                  </w:rPr>
                                  <w:br/>
                                  <w:t>NIP. 196712231992031002</w:t>
                                </w:r>
                              </w:p>
                            </w:txbxContent>
                          </wps:txbx>
                          <wps:bodyPr rot="0" vert="horz" wrap="square" lIns="0" tIns="0" rIns="0" bIns="0" anchor="t" anchorCtr="0" upright="1">
                            <a:noAutofit/>
                          </wps:bodyPr>
                        </wps:wsp>
                      </wpg:grpSp>
                      <wpg:grpSp>
                        <wpg:cNvPr id="16" name="Group 16"/>
                        <wpg:cNvGrpSpPr>
                          <a:grpSpLocks/>
                        </wpg:cNvGrpSpPr>
                        <wpg:grpSpPr bwMode="auto">
                          <a:xfrm>
                            <a:off x="0" y="0"/>
                            <a:ext cx="3140710" cy="1916430"/>
                            <a:chOff x="6693" y="651"/>
                            <a:chExt cx="3779" cy="2198"/>
                          </a:xfrm>
                        </wpg:grpSpPr>
                        <wps:wsp>
                          <wps:cNvPr id="17" name="Text Box 9"/>
                          <wps:cNvSpPr txBox="1">
                            <a:spLocks noChangeArrowheads="1"/>
                          </wps:cNvSpPr>
                          <wps:spPr bwMode="auto">
                            <a:xfrm>
                              <a:off x="6693" y="651"/>
                              <a:ext cx="3104"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2CA" w:rsidRPr="00A202CA" w:rsidRDefault="004945CC" w:rsidP="00A202CA">
                                <w:pPr>
                                  <w:spacing w:line="266" w:lineRule="exact"/>
                                  <w:rPr>
                                    <w:sz w:val="24"/>
                                    <w:szCs w:val="24"/>
                                  </w:rPr>
                                </w:pPr>
                                <w:proofErr w:type="gramStart"/>
                                <w:r>
                                  <w:rPr>
                                    <w:sz w:val="24"/>
                                    <w:szCs w:val="24"/>
                                  </w:rPr>
                                  <w:t xml:space="preserve">Pontianak, </w:t>
                                </w:r>
                                <w:r w:rsidR="00C4564B">
                                  <w:rPr>
                                    <w:sz w:val="24"/>
                                    <w:szCs w:val="24"/>
                                  </w:rPr>
                                  <w:t xml:space="preserve"> </w:t>
                                </w:r>
                                <w:r w:rsidR="00DB6F15">
                                  <w:rPr>
                                    <w:sz w:val="24"/>
                                    <w:szCs w:val="24"/>
                                  </w:rPr>
                                  <w:t xml:space="preserve"> </w:t>
                                </w:r>
                                <w:proofErr w:type="gramEnd"/>
                                <w:r w:rsidR="00A202CA" w:rsidRPr="00A202CA">
                                  <w:rPr>
                                    <w:sz w:val="24"/>
                                    <w:szCs w:val="24"/>
                                  </w:rPr>
                                  <w:t xml:space="preserve"> Desember 2020</w:t>
                                </w:r>
                              </w:p>
                              <w:p w:rsidR="00A202CA" w:rsidRPr="00A202CA" w:rsidRDefault="00A202CA" w:rsidP="00A202CA">
                                <w:pPr>
                                  <w:spacing w:line="266" w:lineRule="exact"/>
                                  <w:rPr>
                                    <w:sz w:val="24"/>
                                    <w:szCs w:val="24"/>
                                  </w:rPr>
                                </w:pPr>
                                <w:r w:rsidRPr="00A202CA">
                                  <w:rPr>
                                    <w:sz w:val="24"/>
                                    <w:szCs w:val="24"/>
                                  </w:rPr>
                                  <w:t>Dekan,</w:t>
                                </w:r>
                              </w:p>
                            </w:txbxContent>
                          </wps:txbx>
                          <wps:bodyPr rot="0" vert="horz" wrap="square" lIns="0" tIns="0" rIns="0" bIns="0" anchor="t" anchorCtr="0" upright="1">
                            <a:noAutofit/>
                          </wps:bodyPr>
                        </wps:wsp>
                        <wps:wsp>
                          <wps:cNvPr id="18" name="Text Box 10"/>
                          <wps:cNvSpPr txBox="1">
                            <a:spLocks noChangeArrowheads="1"/>
                          </wps:cNvSpPr>
                          <wps:spPr bwMode="auto">
                            <a:xfrm>
                              <a:off x="6693" y="2307"/>
                              <a:ext cx="3779"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02CA" w:rsidRPr="00A202CA" w:rsidRDefault="00A202CA" w:rsidP="00A202CA">
                                <w:pPr>
                                  <w:ind w:right="-1"/>
                                  <w:rPr>
                                    <w:sz w:val="24"/>
                                    <w:szCs w:val="24"/>
                                  </w:rPr>
                                </w:pPr>
                                <w:r w:rsidRPr="00A202CA">
                                  <w:rPr>
                                    <w:sz w:val="24"/>
                                    <w:szCs w:val="24"/>
                                  </w:rPr>
                                  <w:t>Dr.rer.nat. Ir. R. M. Rustamaji, M.T., IPU</w:t>
                                </w:r>
                              </w:p>
                              <w:p w:rsidR="00A202CA" w:rsidRPr="00A202CA" w:rsidRDefault="00A202CA" w:rsidP="00A202CA">
                                <w:pPr>
                                  <w:ind w:right="-1"/>
                                  <w:rPr>
                                    <w:sz w:val="24"/>
                                    <w:szCs w:val="24"/>
                                  </w:rPr>
                                </w:pPr>
                                <w:r w:rsidRPr="00A202CA">
                                  <w:rPr>
                                    <w:sz w:val="24"/>
                                    <w:szCs w:val="24"/>
                                  </w:rPr>
                                  <w:t>NIP. 196801161994031003</w:t>
                                </w:r>
                              </w:p>
                            </w:txbxContent>
                          </wps:txbx>
                          <wps:bodyPr rot="0" vert="horz" wrap="square" lIns="0" tIns="0" rIns="0" bIns="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51DA7415" id="Group 6" o:spid="_x0000_s1031" style="position:absolute;left:0;text-align:left;margin-left:-41.75pt;margin-top:623.5pt;width:518pt;height:150.9pt;z-index:-251523584;mso-position-vertical-relative:page;mso-width-relative:margin;mso-height-relative:margin" coordsize="65786,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">
                <v:group id="Group 8" o:spid="_x0000_s1032" style="position:absolute;left:37242;top:1428;width:28544;height:17094" coordorigin="6693,651" coordsize="377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202" coordsize="21600,21600" o:spt="202" path="m,l,21600r21600,l21600,xe">
                    <v:stroke joinstyle="miter"/>
                    <v:path gradientshapeok="t" o:connecttype="rect"/>
                  </v:shapetype>
                  <v:shape id="Text Box 9" o:spid="_x0000_s1033" type="#_x0000_t202" style="position:absolute;left:6693;top:651;width:337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A202CA" w:rsidRPr="00A202CA" w:rsidRDefault="00A202CA" w:rsidP="00A202CA">
                          <w:pPr>
                            <w:spacing w:line="266" w:lineRule="exact"/>
                            <w:rPr>
                              <w:sz w:val="24"/>
                              <w:szCs w:val="24"/>
                            </w:rPr>
                          </w:pPr>
                          <w:r w:rsidRPr="00A202CA">
                            <w:rPr>
                              <w:sz w:val="24"/>
                              <w:szCs w:val="24"/>
                            </w:rPr>
                            <w:t>Wakil Dekan Bidang Akademik,</w:t>
                          </w:r>
                        </w:p>
                      </w:txbxContent>
                    </v:textbox>
                  </v:shape>
                  <v:shape id="Text Box 10" o:spid="_x0000_s1034" type="#_x0000_t202" style="position:absolute;left:6693;top:2307;width:377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rsidR="00A202CA" w:rsidRPr="00A202CA" w:rsidRDefault="00A202CA" w:rsidP="00A202CA">
                          <w:pPr>
                            <w:ind w:right="-1"/>
                            <w:rPr>
                              <w:sz w:val="24"/>
                              <w:szCs w:val="24"/>
                            </w:rPr>
                          </w:pPr>
                          <w:r w:rsidRPr="00A202CA">
                            <w:rPr>
                              <w:sz w:val="24"/>
                              <w:szCs w:val="24"/>
                            </w:rPr>
                            <w:t xml:space="preserve">Dr.-Ing. Ir. Slamet Widodo, </w:t>
                          </w:r>
                          <w:proofErr w:type="gramStart"/>
                          <w:r w:rsidRPr="00A202CA">
                            <w:rPr>
                              <w:sz w:val="24"/>
                              <w:szCs w:val="24"/>
                            </w:rPr>
                            <w:t>M.T.,IPM</w:t>
                          </w:r>
                          <w:proofErr w:type="gramEnd"/>
                          <w:r w:rsidRPr="00A202CA">
                            <w:rPr>
                              <w:sz w:val="24"/>
                              <w:szCs w:val="24"/>
                            </w:rPr>
                            <w:t>.</w:t>
                          </w:r>
                          <w:r w:rsidRPr="00A202CA">
                            <w:rPr>
                              <w:sz w:val="24"/>
                              <w:szCs w:val="24"/>
                            </w:rPr>
                            <w:br/>
                            <w:t>NIP. 196712231992031002</w:t>
                          </w:r>
                        </w:p>
                      </w:txbxContent>
                    </v:textbox>
                  </v:shape>
                </v:group>
                <v:group id="Group 16" o:spid="_x0000_s1035" style="position:absolute;width:31407;height:19164" coordorigin="6693,651" coordsize="3779,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9" o:spid="_x0000_s1036" type="#_x0000_t202" style="position:absolute;left:6693;top:651;width:3104;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A202CA" w:rsidRPr="00A202CA" w:rsidRDefault="004945CC" w:rsidP="00A202CA">
                          <w:pPr>
                            <w:spacing w:line="266" w:lineRule="exact"/>
                            <w:rPr>
                              <w:sz w:val="24"/>
                              <w:szCs w:val="24"/>
                            </w:rPr>
                          </w:pPr>
                          <w:proofErr w:type="gramStart"/>
                          <w:r>
                            <w:rPr>
                              <w:sz w:val="24"/>
                              <w:szCs w:val="24"/>
                            </w:rPr>
                            <w:t xml:space="preserve">Pontianak, </w:t>
                          </w:r>
                          <w:r w:rsidR="00C4564B">
                            <w:rPr>
                              <w:sz w:val="24"/>
                              <w:szCs w:val="24"/>
                            </w:rPr>
                            <w:t xml:space="preserve"> </w:t>
                          </w:r>
                          <w:r w:rsidR="00DB6F15">
                            <w:rPr>
                              <w:sz w:val="24"/>
                              <w:szCs w:val="24"/>
                            </w:rPr>
                            <w:t xml:space="preserve"> </w:t>
                          </w:r>
                          <w:proofErr w:type="gramEnd"/>
                          <w:r w:rsidR="00A202CA" w:rsidRPr="00A202CA">
                            <w:rPr>
                              <w:sz w:val="24"/>
                              <w:szCs w:val="24"/>
                            </w:rPr>
                            <w:t xml:space="preserve"> Desember 2020</w:t>
                          </w:r>
                        </w:p>
                        <w:p w:rsidR="00A202CA" w:rsidRPr="00A202CA" w:rsidRDefault="00A202CA" w:rsidP="00A202CA">
                          <w:pPr>
                            <w:spacing w:line="266" w:lineRule="exact"/>
                            <w:rPr>
                              <w:sz w:val="24"/>
                              <w:szCs w:val="24"/>
                            </w:rPr>
                          </w:pPr>
                          <w:r w:rsidRPr="00A202CA">
                            <w:rPr>
                              <w:sz w:val="24"/>
                              <w:szCs w:val="24"/>
                            </w:rPr>
                            <w:t>Dekan,</w:t>
                          </w:r>
                        </w:p>
                      </w:txbxContent>
                    </v:textbox>
                  </v:shape>
                  <v:shape id="Text Box 10" o:spid="_x0000_s1037" type="#_x0000_t202" style="position:absolute;left:6693;top:2307;width:3779;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rsidR="00A202CA" w:rsidRPr="00A202CA" w:rsidRDefault="00A202CA" w:rsidP="00A202CA">
                          <w:pPr>
                            <w:ind w:right="-1"/>
                            <w:rPr>
                              <w:sz w:val="24"/>
                              <w:szCs w:val="24"/>
                            </w:rPr>
                          </w:pPr>
                          <w:r w:rsidRPr="00A202CA">
                            <w:rPr>
                              <w:sz w:val="24"/>
                              <w:szCs w:val="24"/>
                            </w:rPr>
                            <w:t>Dr.rer.nat. Ir. R. M. Rustamaji, M.T., IPU</w:t>
                          </w:r>
                        </w:p>
                        <w:p w:rsidR="00A202CA" w:rsidRPr="00A202CA" w:rsidRDefault="00A202CA" w:rsidP="00A202CA">
                          <w:pPr>
                            <w:ind w:right="-1"/>
                            <w:rPr>
                              <w:sz w:val="24"/>
                              <w:szCs w:val="24"/>
                            </w:rPr>
                          </w:pPr>
                          <w:r w:rsidRPr="00A202CA">
                            <w:rPr>
                              <w:sz w:val="24"/>
                              <w:szCs w:val="24"/>
                            </w:rPr>
                            <w:t>NIP. 196801161994031003</w:t>
                          </w:r>
                        </w:p>
                      </w:txbxContent>
                    </v:textbox>
                  </v:shape>
                </v:group>
                <w10:wrap type="tight" anchory="page"/>
              </v:group>
            </w:pict>
          </mc:Fallback>
        </mc:AlternateContent>
      </w:r>
    </w:p>
    <w:p w:rsidR="00537BD5" w:rsidRPr="00687B02" w:rsidRDefault="00537BD5" w:rsidP="00537BD5">
      <w:pPr>
        <w:rPr>
          <w:sz w:val="24"/>
          <w:szCs w:val="24"/>
        </w:rPr>
      </w:pPr>
    </w:p>
    <w:p w:rsidR="00537BD5" w:rsidRPr="00687B02" w:rsidRDefault="00537BD5" w:rsidP="00537BD5">
      <w:pPr>
        <w:rPr>
          <w:sz w:val="24"/>
          <w:szCs w:val="24"/>
        </w:rPr>
      </w:pPr>
    </w:p>
    <w:p w:rsidR="00537BD5" w:rsidRPr="00687B02" w:rsidRDefault="00537BD5" w:rsidP="00537BD5">
      <w:pPr>
        <w:rPr>
          <w:sz w:val="24"/>
          <w:szCs w:val="24"/>
        </w:rPr>
      </w:pPr>
    </w:p>
    <w:p w:rsidR="00537BD5" w:rsidRPr="00687B02" w:rsidRDefault="00537BD5" w:rsidP="00537BD5"/>
    <w:p w:rsidR="00537BD5" w:rsidRPr="00687B02" w:rsidRDefault="00537BD5" w:rsidP="00537BD5">
      <w:pPr>
        <w:sectPr w:rsidR="00537BD5" w:rsidRPr="00687B02" w:rsidSect="00537BD5">
          <w:type w:val="continuous"/>
          <w:pgSz w:w="11906" w:h="16838"/>
          <w:pgMar w:top="567" w:right="1558" w:bottom="1701" w:left="2268" w:header="709" w:footer="709" w:gutter="0"/>
          <w:pgNumType w:fmt="lowerRoman" w:start="2"/>
          <w:cols w:space="708"/>
          <w:docGrid w:linePitch="360"/>
        </w:sectPr>
      </w:pPr>
    </w:p>
    <w:p w:rsidR="00537BD5" w:rsidRPr="00687B02" w:rsidRDefault="00537BD5" w:rsidP="00537BD5">
      <w:pPr>
        <w:jc w:val="center"/>
        <w:outlineLvl w:val="0"/>
        <w:rPr>
          <w:b/>
          <w:sz w:val="24"/>
          <w:szCs w:val="24"/>
        </w:rPr>
      </w:pPr>
      <w:bookmarkStart w:id="28" w:name="_Toc60606523"/>
      <w:r w:rsidRPr="00687B02">
        <w:rPr>
          <w:b/>
          <w:sz w:val="24"/>
          <w:szCs w:val="24"/>
        </w:rPr>
        <w:lastRenderedPageBreak/>
        <w:t>HALAMAN PERSEMBAHAN</w:t>
      </w:r>
      <w:bookmarkEnd w:id="28"/>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A202CA">
      <w:pPr>
        <w:spacing w:line="360" w:lineRule="auto"/>
        <w:jc w:val="center"/>
        <w:rPr>
          <w:bCs/>
          <w:sz w:val="24"/>
          <w:szCs w:val="24"/>
        </w:rPr>
      </w:pPr>
      <w:r w:rsidRPr="00687B02">
        <w:rPr>
          <w:bCs/>
          <w:sz w:val="24"/>
          <w:szCs w:val="24"/>
        </w:rPr>
        <w:t>Skripsi ini saya persembahkan untuk kedua orang tua dan kakak-kakak saya yang tiada hentinya memberikan dukungan selama menjalani kuliah.</w:t>
      </w:r>
    </w:p>
    <w:p w:rsidR="00F56A39" w:rsidRPr="00687B02" w:rsidRDefault="00F56A39" w:rsidP="00A202CA">
      <w:pPr>
        <w:spacing w:line="360" w:lineRule="auto"/>
        <w:jc w:val="center"/>
        <w:rPr>
          <w:bCs/>
          <w:sz w:val="24"/>
          <w:szCs w:val="24"/>
        </w:rPr>
      </w:pPr>
    </w:p>
    <w:p w:rsidR="00F56A39" w:rsidRPr="00687B02" w:rsidRDefault="00F56A39" w:rsidP="00A202CA">
      <w:pPr>
        <w:spacing w:line="360" w:lineRule="auto"/>
        <w:jc w:val="center"/>
        <w:rPr>
          <w:bCs/>
          <w:sz w:val="24"/>
          <w:szCs w:val="24"/>
        </w:rPr>
      </w:pPr>
      <w:r w:rsidRPr="00687B02">
        <w:rPr>
          <w:bCs/>
          <w:sz w:val="24"/>
          <w:szCs w:val="24"/>
        </w:rPr>
        <w:t>Terima kasih saya ucapkan kepada rekan-rekan mahasiswa Informatika Universitas Tanjungpura</w:t>
      </w:r>
      <w:r w:rsidR="00F66D02" w:rsidRPr="00687B02">
        <w:rPr>
          <w:bCs/>
          <w:sz w:val="24"/>
          <w:szCs w:val="24"/>
        </w:rPr>
        <w:t xml:space="preserve"> angkatan</w:t>
      </w:r>
      <w:r w:rsidRPr="00687B02">
        <w:rPr>
          <w:bCs/>
          <w:sz w:val="24"/>
          <w:szCs w:val="24"/>
        </w:rPr>
        <w:t xml:space="preserve"> 2013 yang telah saling mendukung selama perkuliahan, saat skripsi, dan di luar bidang akademik.</w:t>
      </w:r>
    </w:p>
    <w:p w:rsidR="00F56A39" w:rsidRPr="00687B02" w:rsidRDefault="00F56A39" w:rsidP="00A202CA">
      <w:pPr>
        <w:spacing w:line="360" w:lineRule="auto"/>
        <w:jc w:val="center"/>
        <w:rPr>
          <w:bCs/>
          <w:sz w:val="24"/>
          <w:szCs w:val="24"/>
        </w:rPr>
      </w:pPr>
    </w:p>
    <w:p w:rsidR="00F56A39" w:rsidRPr="00687B02" w:rsidRDefault="00F56A39" w:rsidP="00A202CA">
      <w:pPr>
        <w:spacing w:line="360" w:lineRule="auto"/>
        <w:jc w:val="center"/>
        <w:rPr>
          <w:bCs/>
          <w:sz w:val="24"/>
          <w:szCs w:val="24"/>
        </w:rPr>
      </w:pPr>
      <w:r w:rsidRPr="00687B02">
        <w:rPr>
          <w:bCs/>
          <w:sz w:val="24"/>
          <w:szCs w:val="24"/>
        </w:rPr>
        <w:t>Serta seluruh kerabat, dosen, staff TU, dan pihak yang telah membantu, yang tidak dapat disebutkan satu per satu. Semoga Tuhan senantiasa memberikan balasan kebaikan.</w:t>
      </w: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jc w:val="center"/>
        <w:rPr>
          <w:bCs/>
          <w:sz w:val="24"/>
          <w:szCs w:val="24"/>
        </w:rPr>
      </w:pPr>
    </w:p>
    <w:p w:rsidR="00F56A39" w:rsidRPr="00687B02" w:rsidRDefault="00F56A39" w:rsidP="00F56A39">
      <w:pPr>
        <w:spacing w:line="360" w:lineRule="auto"/>
      </w:pPr>
    </w:p>
    <w:p w:rsidR="00753517" w:rsidRPr="00687B02" w:rsidRDefault="00753517" w:rsidP="00753517">
      <w:pPr>
        <w:pStyle w:val="JudulDepan"/>
        <w:rPr>
          <w:szCs w:val="24"/>
        </w:rPr>
      </w:pPr>
      <w:bookmarkStart w:id="29" w:name="_Toc60606524"/>
      <w:r w:rsidRPr="00687B02">
        <w:rPr>
          <w:szCs w:val="24"/>
        </w:rPr>
        <w:lastRenderedPageBreak/>
        <w:t>Kata Pengantar</w:t>
      </w:r>
      <w:bookmarkEnd w:id="26"/>
      <w:bookmarkEnd w:id="29"/>
    </w:p>
    <w:p w:rsidR="00753517" w:rsidRPr="00687B02" w:rsidRDefault="00753517" w:rsidP="00221A02">
      <w:pPr>
        <w:spacing w:line="360" w:lineRule="auto"/>
        <w:jc w:val="both"/>
        <w:rPr>
          <w:sz w:val="24"/>
          <w:szCs w:val="24"/>
          <w:lang w:val="sv-SE"/>
        </w:rPr>
      </w:pPr>
    </w:p>
    <w:p w:rsidR="00221A02" w:rsidRPr="00687B02" w:rsidRDefault="00753517" w:rsidP="00221A02">
      <w:pPr>
        <w:spacing w:line="360" w:lineRule="auto"/>
        <w:ind w:firstLine="720"/>
        <w:jc w:val="both"/>
        <w:rPr>
          <w:sz w:val="24"/>
          <w:szCs w:val="24"/>
        </w:rPr>
      </w:pPr>
      <w:r w:rsidRPr="00687B02">
        <w:rPr>
          <w:sz w:val="24"/>
          <w:szCs w:val="24"/>
          <w:lang w:eastAsia="zh-CN"/>
        </w:rPr>
        <w:tab/>
      </w:r>
      <w:r w:rsidR="00221A02" w:rsidRPr="00687B02">
        <w:rPr>
          <w:sz w:val="24"/>
          <w:szCs w:val="24"/>
        </w:rPr>
        <w:t>Puji dan syukur penulis panjatkan kepada Tuhan Yang Maha Esa, karena berkat rahmat-Nya, penelitian dan penulisan skripsi yang berjudul “</w:t>
      </w:r>
      <w:r w:rsidR="00F66D02" w:rsidRPr="00687B02">
        <w:rPr>
          <w:sz w:val="24"/>
          <w:szCs w:val="24"/>
        </w:rPr>
        <w:t>Perbandingan Tipe Metode PoS Tagger Terhadap Nilai Akurasi Untuk Bahasa Melayu Pontianak</w:t>
      </w:r>
      <w:r w:rsidR="00221A02" w:rsidRPr="00687B02">
        <w:rPr>
          <w:sz w:val="24"/>
          <w:szCs w:val="24"/>
        </w:rPr>
        <w:t>” ini dapat diselesaikan sebagai syarat untuk mengambil gelar Sarjana Komputer (</w:t>
      </w:r>
      <w:proofErr w:type="gramStart"/>
      <w:r w:rsidR="00221A02" w:rsidRPr="00687B02">
        <w:rPr>
          <w:sz w:val="24"/>
          <w:szCs w:val="24"/>
        </w:rPr>
        <w:t>S.Kom</w:t>
      </w:r>
      <w:proofErr w:type="gramEnd"/>
      <w:r w:rsidR="00221A02" w:rsidRPr="00687B02">
        <w:rPr>
          <w:sz w:val="24"/>
          <w:szCs w:val="24"/>
        </w:rPr>
        <w:t>.).</w:t>
      </w:r>
    </w:p>
    <w:p w:rsidR="00221A02" w:rsidRPr="00687B02" w:rsidRDefault="00221A02" w:rsidP="00221A02">
      <w:pPr>
        <w:spacing w:line="360" w:lineRule="auto"/>
        <w:ind w:firstLine="720"/>
        <w:jc w:val="both"/>
        <w:rPr>
          <w:sz w:val="24"/>
          <w:szCs w:val="24"/>
        </w:rPr>
      </w:pPr>
      <w:r w:rsidRPr="00687B02">
        <w:rPr>
          <w:sz w:val="24"/>
          <w:szCs w:val="24"/>
        </w:rPr>
        <w:t xml:space="preserve">Melalui penelitian ini, ucapan terimakasih saya sampaikan kepada pihak-pihak yang telah membantu saya baik berupa materil maupun dukungan moril yaitu kepada Bapak </w:t>
      </w:r>
      <w:r w:rsidRPr="00687B02">
        <w:rPr>
          <w:b/>
          <w:sz w:val="24"/>
          <w:szCs w:val="24"/>
        </w:rPr>
        <w:t>Dr. Arif Bijaksana Putra Negara, S.T., M.T.,</w:t>
      </w:r>
      <w:r w:rsidRPr="00687B02">
        <w:rPr>
          <w:sz w:val="24"/>
          <w:szCs w:val="24"/>
        </w:rPr>
        <w:t xml:space="preserve"> selaku Dosen Pembimbing Pertama sekaligus Dosen Pembimbing Akademik, yang telah memberikan banyak bimbingan, saran dan masukan yang membangun dalam melakukan perancangan dan pembuatan skripsi ini, dan kepada Ibu </w:t>
      </w:r>
      <w:r w:rsidRPr="00687B02">
        <w:rPr>
          <w:b/>
          <w:sz w:val="24"/>
          <w:szCs w:val="24"/>
        </w:rPr>
        <w:t xml:space="preserve">Helen Sasty Pratiwi, ST, M.Eng </w:t>
      </w:r>
      <w:r w:rsidRPr="00687B02">
        <w:rPr>
          <w:sz w:val="24"/>
          <w:szCs w:val="24"/>
        </w:rPr>
        <w:t>selaku Dosen Pembimbing Kedua yang tel</w:t>
      </w:r>
      <w:r w:rsidR="00777CBC">
        <w:rPr>
          <w:sz w:val="24"/>
          <w:szCs w:val="24"/>
        </w:rPr>
        <w:t xml:space="preserve">ah memberikan banyak bimbingan, </w:t>
      </w:r>
      <w:r w:rsidRPr="00687B02">
        <w:rPr>
          <w:sz w:val="24"/>
          <w:szCs w:val="24"/>
        </w:rPr>
        <w:t>membantu dalam menyelesaikan penelitian ini.</w:t>
      </w:r>
    </w:p>
    <w:p w:rsidR="00221A02" w:rsidRPr="00687B02" w:rsidRDefault="00221A02" w:rsidP="00221A02">
      <w:pPr>
        <w:spacing w:line="360" w:lineRule="auto"/>
        <w:ind w:firstLine="720"/>
        <w:jc w:val="both"/>
        <w:rPr>
          <w:sz w:val="24"/>
          <w:szCs w:val="24"/>
        </w:rPr>
      </w:pPr>
      <w:r w:rsidRPr="00687B02">
        <w:rPr>
          <w:sz w:val="24"/>
          <w:szCs w:val="24"/>
        </w:rPr>
        <w:t>Kepada Dosen Penguji Pertama</w:t>
      </w:r>
      <w:r w:rsidR="006039B3">
        <w:rPr>
          <w:sz w:val="24"/>
          <w:szCs w:val="24"/>
        </w:rPr>
        <w:t xml:space="preserve"> Ibu </w:t>
      </w:r>
      <w:r w:rsidR="006039B3">
        <w:rPr>
          <w:b/>
          <w:sz w:val="24"/>
          <w:szCs w:val="24"/>
        </w:rPr>
        <w:t>Tursina, S.T., M.Cs.</w:t>
      </w:r>
      <w:r w:rsidRPr="00687B02">
        <w:rPr>
          <w:sz w:val="24"/>
          <w:szCs w:val="24"/>
        </w:rPr>
        <w:t xml:space="preserve"> dan Dosen Penguji Pendamping</w:t>
      </w:r>
      <w:r w:rsidR="006039B3">
        <w:rPr>
          <w:sz w:val="24"/>
          <w:szCs w:val="24"/>
        </w:rPr>
        <w:t xml:space="preserve"> Bapak </w:t>
      </w:r>
      <w:r w:rsidR="006039B3">
        <w:rPr>
          <w:b/>
          <w:sz w:val="24"/>
          <w:szCs w:val="24"/>
        </w:rPr>
        <w:t xml:space="preserve">Morteza Muthahhari, </w:t>
      </w:r>
      <w:proofErr w:type="gramStart"/>
      <w:r w:rsidR="006039B3">
        <w:rPr>
          <w:b/>
          <w:sz w:val="24"/>
          <w:szCs w:val="24"/>
        </w:rPr>
        <w:t>S.Kom</w:t>
      </w:r>
      <w:proofErr w:type="gramEnd"/>
      <w:r w:rsidR="006039B3">
        <w:rPr>
          <w:b/>
          <w:sz w:val="24"/>
          <w:szCs w:val="24"/>
        </w:rPr>
        <w:t>., M.T.I.</w:t>
      </w:r>
      <w:r w:rsidRPr="00687B02">
        <w:rPr>
          <w:sz w:val="24"/>
          <w:szCs w:val="24"/>
        </w:rPr>
        <w:t xml:space="preserve"> yang telah memberikan saran serta masukan untuk perbaikan skripsi ini. Tentunya saya sadari terdapat banyak kekurangan dalam penyusunan skripsi ini, oleh karena itu kritik dan saran saya butuhkan. Semoga skripsi ini bermanfaat bagi perkembangan ilmu pengetahuan.</w:t>
      </w:r>
    </w:p>
    <w:p w:rsidR="00753517" w:rsidRPr="00687B02" w:rsidRDefault="00753517" w:rsidP="00221A02">
      <w:pPr>
        <w:spacing w:line="360" w:lineRule="auto"/>
        <w:jc w:val="both"/>
        <w:rPr>
          <w:sz w:val="24"/>
          <w:szCs w:val="24"/>
          <w:lang w:eastAsia="zh-CN"/>
        </w:rPr>
      </w:pPr>
    </w:p>
    <w:p w:rsidR="00753517" w:rsidRPr="00687B02" w:rsidRDefault="00753517" w:rsidP="00753517">
      <w:pPr>
        <w:autoSpaceDE w:val="0"/>
        <w:autoSpaceDN w:val="0"/>
        <w:adjustRightInd w:val="0"/>
        <w:spacing w:line="360" w:lineRule="auto"/>
        <w:jc w:val="both"/>
        <w:rPr>
          <w:sz w:val="24"/>
          <w:szCs w:val="24"/>
          <w:lang w:val="id-ID" w:eastAsia="zh-CN"/>
        </w:rPr>
      </w:pPr>
      <w:r w:rsidRPr="00687B02">
        <w:rPr>
          <w:sz w:val="24"/>
          <w:szCs w:val="24"/>
          <w:lang w:eastAsia="zh-CN"/>
        </w:rPr>
        <w:tab/>
      </w:r>
      <w:r w:rsidRPr="00687B02">
        <w:rPr>
          <w:sz w:val="24"/>
          <w:szCs w:val="24"/>
          <w:lang w:eastAsia="zh-CN"/>
        </w:rPr>
        <w:tab/>
      </w:r>
      <w:r w:rsidRPr="00687B02">
        <w:rPr>
          <w:sz w:val="24"/>
          <w:szCs w:val="24"/>
          <w:lang w:eastAsia="zh-CN"/>
        </w:rPr>
        <w:tab/>
      </w:r>
      <w:r w:rsidRPr="00687B02">
        <w:rPr>
          <w:sz w:val="24"/>
          <w:szCs w:val="24"/>
          <w:lang w:eastAsia="zh-CN"/>
        </w:rPr>
        <w:tab/>
      </w:r>
      <w:r w:rsidRPr="00687B02">
        <w:rPr>
          <w:sz w:val="24"/>
          <w:szCs w:val="24"/>
          <w:lang w:eastAsia="zh-CN"/>
        </w:rPr>
        <w:tab/>
      </w:r>
    </w:p>
    <w:p w:rsidR="00753517" w:rsidRPr="00687B02" w:rsidRDefault="00C03980" w:rsidP="00753517">
      <w:pPr>
        <w:autoSpaceDE w:val="0"/>
        <w:autoSpaceDN w:val="0"/>
        <w:adjustRightInd w:val="0"/>
        <w:spacing w:line="360" w:lineRule="auto"/>
        <w:jc w:val="both"/>
        <w:rPr>
          <w:sz w:val="24"/>
          <w:szCs w:val="24"/>
          <w:lang w:val="id-ID" w:eastAsia="zh-CN"/>
        </w:rPr>
      </w:pPr>
      <w:r w:rsidRPr="00687B02">
        <w:rPr>
          <w:noProof/>
          <w:sz w:val="24"/>
          <w:szCs w:val="24"/>
          <w:lang w:eastAsia="en-US"/>
        </w:rPr>
        <mc:AlternateContent>
          <mc:Choice Requires="wps">
            <w:drawing>
              <wp:anchor distT="0" distB="0" distL="114300" distR="114300" simplePos="0" relativeHeight="251779584" behindDoc="0" locked="0" layoutInCell="1" allowOverlap="1" wp14:anchorId="500F02A2" wp14:editId="6AE4D79E">
                <wp:simplePos x="0" y="0"/>
                <wp:positionH relativeFrom="column">
                  <wp:posOffset>3009900</wp:posOffset>
                </wp:positionH>
                <wp:positionV relativeFrom="paragraph">
                  <wp:posOffset>194310</wp:posOffset>
                </wp:positionV>
                <wp:extent cx="2028190" cy="1402080"/>
                <wp:effectExtent l="1905" t="4445" r="0" b="3175"/>
                <wp:wrapNone/>
                <wp:docPr id="91"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208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4DF2" w:rsidRPr="00594EB4" w:rsidRDefault="00284DF2" w:rsidP="008C0344">
                            <w:pPr>
                              <w:autoSpaceDE w:val="0"/>
                              <w:autoSpaceDN w:val="0"/>
                              <w:adjustRightInd w:val="0"/>
                              <w:rPr>
                                <w:sz w:val="24"/>
                                <w:szCs w:val="24"/>
                                <w:lang w:val="id-ID" w:eastAsia="zh-CN"/>
                              </w:rPr>
                            </w:pPr>
                            <w:r w:rsidRPr="00EC778B">
                              <w:rPr>
                                <w:sz w:val="24"/>
                                <w:szCs w:val="24"/>
                                <w:lang w:eastAsia="zh-CN"/>
                              </w:rPr>
                              <w:t xml:space="preserve">Pontianak, </w:t>
                            </w:r>
                            <w:r w:rsidR="008C0344">
                              <w:rPr>
                                <w:sz w:val="24"/>
                                <w:szCs w:val="24"/>
                                <w:lang w:eastAsia="zh-CN"/>
                              </w:rPr>
                              <w:t xml:space="preserve"> </w:t>
                            </w:r>
                            <w:r w:rsidR="00DB6F15">
                              <w:rPr>
                                <w:sz w:val="24"/>
                                <w:szCs w:val="24"/>
                                <w:lang w:eastAsia="zh-CN"/>
                              </w:rPr>
                              <w:t xml:space="preserve"> </w:t>
                            </w:r>
                            <w:bookmarkStart w:id="30" w:name="_GoBack"/>
                            <w:bookmarkEnd w:id="30"/>
                            <w:r>
                              <w:rPr>
                                <w:sz w:val="24"/>
                                <w:szCs w:val="24"/>
                                <w:lang w:eastAsia="zh-CN"/>
                              </w:rPr>
                              <w:t>Desember</w:t>
                            </w:r>
                            <w:r>
                              <w:rPr>
                                <w:sz w:val="24"/>
                                <w:szCs w:val="24"/>
                                <w:lang w:val="id-ID" w:eastAsia="zh-CN"/>
                              </w:rPr>
                              <w:t xml:space="preserve"> 2020</w:t>
                            </w:r>
                          </w:p>
                          <w:p w:rsidR="00284DF2" w:rsidRPr="00EC778B" w:rsidRDefault="00284DF2" w:rsidP="00753517">
                            <w:pPr>
                              <w:autoSpaceDE w:val="0"/>
                              <w:autoSpaceDN w:val="0"/>
                              <w:adjustRightInd w:val="0"/>
                              <w:jc w:val="center"/>
                              <w:rPr>
                                <w:sz w:val="24"/>
                                <w:szCs w:val="24"/>
                                <w:lang w:eastAsia="zh-CN"/>
                              </w:rPr>
                            </w:pPr>
                            <w:r w:rsidRPr="00EC778B">
                              <w:rPr>
                                <w:sz w:val="24"/>
                                <w:szCs w:val="24"/>
                                <w:lang w:eastAsia="zh-CN"/>
                              </w:rPr>
                              <w:t>Penulis,</w:t>
                            </w:r>
                          </w:p>
                          <w:p w:rsidR="00284DF2" w:rsidRPr="00EC778B" w:rsidRDefault="00284DF2" w:rsidP="00753517">
                            <w:pPr>
                              <w:autoSpaceDE w:val="0"/>
                              <w:autoSpaceDN w:val="0"/>
                              <w:adjustRightInd w:val="0"/>
                              <w:jc w:val="center"/>
                              <w:rPr>
                                <w:sz w:val="24"/>
                                <w:szCs w:val="24"/>
                                <w:lang w:eastAsia="zh-CN"/>
                              </w:rPr>
                            </w:pPr>
                          </w:p>
                          <w:p w:rsidR="00284DF2" w:rsidRPr="00EC778B" w:rsidRDefault="00284DF2" w:rsidP="00753517">
                            <w:pPr>
                              <w:autoSpaceDE w:val="0"/>
                              <w:autoSpaceDN w:val="0"/>
                              <w:adjustRightInd w:val="0"/>
                              <w:jc w:val="center"/>
                              <w:rPr>
                                <w:sz w:val="24"/>
                                <w:szCs w:val="24"/>
                                <w:lang w:eastAsia="zh-CN"/>
                              </w:rPr>
                            </w:pPr>
                          </w:p>
                          <w:p w:rsidR="00284DF2" w:rsidRPr="00EC778B" w:rsidRDefault="00284DF2" w:rsidP="00753517">
                            <w:pPr>
                              <w:autoSpaceDE w:val="0"/>
                              <w:autoSpaceDN w:val="0"/>
                              <w:adjustRightInd w:val="0"/>
                              <w:jc w:val="center"/>
                              <w:rPr>
                                <w:sz w:val="24"/>
                                <w:szCs w:val="24"/>
                                <w:lang w:eastAsia="zh-CN"/>
                              </w:rPr>
                            </w:pPr>
                          </w:p>
                          <w:p w:rsidR="00284DF2" w:rsidRPr="00E16A16" w:rsidRDefault="00284DF2" w:rsidP="00753517">
                            <w:pPr>
                              <w:autoSpaceDE w:val="0"/>
                              <w:autoSpaceDN w:val="0"/>
                              <w:adjustRightInd w:val="0"/>
                              <w:jc w:val="center"/>
                              <w:rPr>
                                <w:sz w:val="24"/>
                                <w:szCs w:val="24"/>
                                <w:lang w:eastAsia="zh-CN"/>
                              </w:rPr>
                            </w:pPr>
                            <w:r>
                              <w:rPr>
                                <w:sz w:val="24"/>
                                <w:szCs w:val="24"/>
                                <w:lang w:eastAsia="zh-CN"/>
                              </w:rPr>
                              <w:t>ADE SUMOKO</w:t>
                            </w:r>
                          </w:p>
                          <w:p w:rsidR="00284DF2" w:rsidRPr="00585BC0" w:rsidRDefault="00284DF2" w:rsidP="00753517">
                            <w:pPr>
                              <w:jc w:val="center"/>
                              <w:rPr>
                                <w:sz w:val="24"/>
                                <w:szCs w:val="24"/>
                                <w:lang w:val="id-ID" w:eastAsia="zh-CN"/>
                              </w:rPr>
                            </w:pPr>
                            <w:r w:rsidRPr="00EC778B">
                              <w:rPr>
                                <w:sz w:val="24"/>
                                <w:szCs w:val="24"/>
                                <w:lang w:eastAsia="zh-CN"/>
                              </w:rPr>
                              <w:t>NIM. D10421</w:t>
                            </w:r>
                            <w:r>
                              <w:rPr>
                                <w:sz w:val="24"/>
                                <w:szCs w:val="24"/>
                                <w:lang w:val="id-ID" w:eastAsia="zh-CN"/>
                              </w:rPr>
                              <w:t>31030</w:t>
                            </w:r>
                          </w:p>
                          <w:p w:rsidR="00284DF2" w:rsidRDefault="00284DF2" w:rsidP="00753517"/>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F02A2" id="Text Box 232" o:spid="_x0000_s1038" type="#_x0000_t202" style="position:absolute;left:0;text-align:left;margin-left:237pt;margin-top:15.3pt;width:159.7pt;height:110.4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" filled="f" fillcolor="yellow" stroked="f">
                <v:textbox inset="5.85pt,.7pt,5.85pt,.7pt">
                  <w:txbxContent>
                    <w:p w:rsidR="00284DF2" w:rsidRPr="00594EB4" w:rsidRDefault="00284DF2" w:rsidP="008C0344">
                      <w:pPr>
                        <w:autoSpaceDE w:val="0"/>
                        <w:autoSpaceDN w:val="0"/>
                        <w:adjustRightInd w:val="0"/>
                        <w:rPr>
                          <w:sz w:val="24"/>
                          <w:szCs w:val="24"/>
                          <w:lang w:val="id-ID" w:eastAsia="zh-CN"/>
                        </w:rPr>
                      </w:pPr>
                      <w:r w:rsidRPr="00EC778B">
                        <w:rPr>
                          <w:sz w:val="24"/>
                          <w:szCs w:val="24"/>
                          <w:lang w:eastAsia="zh-CN"/>
                        </w:rPr>
                        <w:t xml:space="preserve">Pontianak, </w:t>
                      </w:r>
                      <w:r w:rsidR="008C0344">
                        <w:rPr>
                          <w:sz w:val="24"/>
                          <w:szCs w:val="24"/>
                          <w:lang w:eastAsia="zh-CN"/>
                        </w:rPr>
                        <w:t xml:space="preserve"> </w:t>
                      </w:r>
                      <w:r w:rsidR="00DB6F15">
                        <w:rPr>
                          <w:sz w:val="24"/>
                          <w:szCs w:val="24"/>
                          <w:lang w:eastAsia="zh-CN"/>
                        </w:rPr>
                        <w:t xml:space="preserve"> </w:t>
                      </w:r>
                      <w:bookmarkStart w:id="31" w:name="_GoBack"/>
                      <w:bookmarkEnd w:id="31"/>
                      <w:r>
                        <w:rPr>
                          <w:sz w:val="24"/>
                          <w:szCs w:val="24"/>
                          <w:lang w:eastAsia="zh-CN"/>
                        </w:rPr>
                        <w:t>Desember</w:t>
                      </w:r>
                      <w:r>
                        <w:rPr>
                          <w:sz w:val="24"/>
                          <w:szCs w:val="24"/>
                          <w:lang w:val="id-ID" w:eastAsia="zh-CN"/>
                        </w:rPr>
                        <w:t xml:space="preserve"> 2020</w:t>
                      </w:r>
                    </w:p>
                    <w:p w:rsidR="00284DF2" w:rsidRPr="00EC778B" w:rsidRDefault="00284DF2" w:rsidP="00753517">
                      <w:pPr>
                        <w:autoSpaceDE w:val="0"/>
                        <w:autoSpaceDN w:val="0"/>
                        <w:adjustRightInd w:val="0"/>
                        <w:jc w:val="center"/>
                        <w:rPr>
                          <w:sz w:val="24"/>
                          <w:szCs w:val="24"/>
                          <w:lang w:eastAsia="zh-CN"/>
                        </w:rPr>
                      </w:pPr>
                      <w:r w:rsidRPr="00EC778B">
                        <w:rPr>
                          <w:sz w:val="24"/>
                          <w:szCs w:val="24"/>
                          <w:lang w:eastAsia="zh-CN"/>
                        </w:rPr>
                        <w:t>Penulis,</w:t>
                      </w:r>
                    </w:p>
                    <w:p w:rsidR="00284DF2" w:rsidRPr="00EC778B" w:rsidRDefault="00284DF2" w:rsidP="00753517">
                      <w:pPr>
                        <w:autoSpaceDE w:val="0"/>
                        <w:autoSpaceDN w:val="0"/>
                        <w:adjustRightInd w:val="0"/>
                        <w:jc w:val="center"/>
                        <w:rPr>
                          <w:sz w:val="24"/>
                          <w:szCs w:val="24"/>
                          <w:lang w:eastAsia="zh-CN"/>
                        </w:rPr>
                      </w:pPr>
                    </w:p>
                    <w:p w:rsidR="00284DF2" w:rsidRPr="00EC778B" w:rsidRDefault="00284DF2" w:rsidP="00753517">
                      <w:pPr>
                        <w:autoSpaceDE w:val="0"/>
                        <w:autoSpaceDN w:val="0"/>
                        <w:adjustRightInd w:val="0"/>
                        <w:jc w:val="center"/>
                        <w:rPr>
                          <w:sz w:val="24"/>
                          <w:szCs w:val="24"/>
                          <w:lang w:eastAsia="zh-CN"/>
                        </w:rPr>
                      </w:pPr>
                    </w:p>
                    <w:p w:rsidR="00284DF2" w:rsidRPr="00EC778B" w:rsidRDefault="00284DF2" w:rsidP="00753517">
                      <w:pPr>
                        <w:autoSpaceDE w:val="0"/>
                        <w:autoSpaceDN w:val="0"/>
                        <w:adjustRightInd w:val="0"/>
                        <w:jc w:val="center"/>
                        <w:rPr>
                          <w:sz w:val="24"/>
                          <w:szCs w:val="24"/>
                          <w:lang w:eastAsia="zh-CN"/>
                        </w:rPr>
                      </w:pPr>
                    </w:p>
                    <w:p w:rsidR="00284DF2" w:rsidRPr="00E16A16" w:rsidRDefault="00284DF2" w:rsidP="00753517">
                      <w:pPr>
                        <w:autoSpaceDE w:val="0"/>
                        <w:autoSpaceDN w:val="0"/>
                        <w:adjustRightInd w:val="0"/>
                        <w:jc w:val="center"/>
                        <w:rPr>
                          <w:sz w:val="24"/>
                          <w:szCs w:val="24"/>
                          <w:lang w:eastAsia="zh-CN"/>
                        </w:rPr>
                      </w:pPr>
                      <w:r>
                        <w:rPr>
                          <w:sz w:val="24"/>
                          <w:szCs w:val="24"/>
                          <w:lang w:eastAsia="zh-CN"/>
                        </w:rPr>
                        <w:t>ADE SUMOKO</w:t>
                      </w:r>
                    </w:p>
                    <w:p w:rsidR="00284DF2" w:rsidRPr="00585BC0" w:rsidRDefault="00284DF2" w:rsidP="00753517">
                      <w:pPr>
                        <w:jc w:val="center"/>
                        <w:rPr>
                          <w:sz w:val="24"/>
                          <w:szCs w:val="24"/>
                          <w:lang w:val="id-ID" w:eastAsia="zh-CN"/>
                        </w:rPr>
                      </w:pPr>
                      <w:r w:rsidRPr="00EC778B">
                        <w:rPr>
                          <w:sz w:val="24"/>
                          <w:szCs w:val="24"/>
                          <w:lang w:eastAsia="zh-CN"/>
                        </w:rPr>
                        <w:t>NIM. D10421</w:t>
                      </w:r>
                      <w:r>
                        <w:rPr>
                          <w:sz w:val="24"/>
                          <w:szCs w:val="24"/>
                          <w:lang w:val="id-ID" w:eastAsia="zh-CN"/>
                        </w:rPr>
                        <w:t>31030</w:t>
                      </w:r>
                    </w:p>
                    <w:p w:rsidR="00284DF2" w:rsidRDefault="00284DF2" w:rsidP="00753517"/>
                  </w:txbxContent>
                </v:textbox>
              </v:shape>
            </w:pict>
          </mc:Fallback>
        </mc:AlternateContent>
      </w:r>
      <w:r w:rsidR="00753517" w:rsidRPr="00687B02">
        <w:rPr>
          <w:sz w:val="24"/>
          <w:szCs w:val="24"/>
          <w:lang w:eastAsia="zh-CN"/>
        </w:rPr>
        <w:tab/>
      </w:r>
      <w:r w:rsidR="00753517" w:rsidRPr="00687B02">
        <w:rPr>
          <w:sz w:val="24"/>
          <w:szCs w:val="24"/>
          <w:lang w:eastAsia="zh-CN"/>
        </w:rPr>
        <w:tab/>
      </w:r>
      <w:r w:rsidR="00753517" w:rsidRPr="00687B02">
        <w:rPr>
          <w:sz w:val="24"/>
          <w:szCs w:val="24"/>
          <w:lang w:eastAsia="zh-CN"/>
        </w:rPr>
        <w:tab/>
      </w:r>
    </w:p>
    <w:p w:rsidR="00753517" w:rsidRPr="00687B02" w:rsidRDefault="00753517" w:rsidP="00753517">
      <w:pPr>
        <w:autoSpaceDE w:val="0"/>
        <w:autoSpaceDN w:val="0"/>
        <w:adjustRightInd w:val="0"/>
        <w:spacing w:line="360" w:lineRule="auto"/>
        <w:jc w:val="both"/>
        <w:rPr>
          <w:sz w:val="24"/>
          <w:szCs w:val="24"/>
          <w:lang w:eastAsia="zh-CN"/>
        </w:rPr>
      </w:pPr>
    </w:p>
    <w:p w:rsidR="00753517" w:rsidRPr="00687B02" w:rsidRDefault="00753517" w:rsidP="00753517">
      <w:pPr>
        <w:autoSpaceDE w:val="0"/>
        <w:autoSpaceDN w:val="0"/>
        <w:adjustRightInd w:val="0"/>
        <w:spacing w:line="360" w:lineRule="auto"/>
        <w:jc w:val="both"/>
        <w:rPr>
          <w:sz w:val="24"/>
          <w:szCs w:val="24"/>
          <w:lang w:eastAsia="zh-CN"/>
        </w:rPr>
      </w:pPr>
    </w:p>
    <w:p w:rsidR="00753517" w:rsidRPr="00687B02" w:rsidRDefault="00753517" w:rsidP="00753517">
      <w:pPr>
        <w:autoSpaceDE w:val="0"/>
        <w:autoSpaceDN w:val="0"/>
        <w:adjustRightInd w:val="0"/>
        <w:spacing w:line="360" w:lineRule="auto"/>
        <w:jc w:val="both"/>
        <w:rPr>
          <w:sz w:val="24"/>
          <w:szCs w:val="24"/>
          <w:lang w:eastAsia="zh-CN"/>
        </w:rPr>
      </w:pPr>
    </w:p>
    <w:p w:rsidR="00753517" w:rsidRPr="00687B02" w:rsidRDefault="00753517" w:rsidP="00753517">
      <w:pPr>
        <w:autoSpaceDE w:val="0"/>
        <w:autoSpaceDN w:val="0"/>
        <w:adjustRightInd w:val="0"/>
        <w:spacing w:line="360" w:lineRule="auto"/>
        <w:jc w:val="both"/>
        <w:rPr>
          <w:sz w:val="24"/>
          <w:szCs w:val="24"/>
          <w:lang w:val="id-ID" w:eastAsia="zh-CN"/>
        </w:rPr>
      </w:pPr>
      <w:r w:rsidRPr="00687B02">
        <w:rPr>
          <w:sz w:val="24"/>
          <w:szCs w:val="24"/>
          <w:lang w:eastAsia="zh-CN"/>
        </w:rPr>
        <w:tab/>
      </w:r>
      <w:r w:rsidRPr="00687B02">
        <w:rPr>
          <w:sz w:val="24"/>
          <w:szCs w:val="24"/>
          <w:lang w:eastAsia="zh-CN"/>
        </w:rPr>
        <w:tab/>
      </w:r>
      <w:r w:rsidRPr="00687B02">
        <w:rPr>
          <w:sz w:val="24"/>
          <w:szCs w:val="24"/>
          <w:lang w:eastAsia="zh-CN"/>
        </w:rPr>
        <w:tab/>
      </w:r>
      <w:r w:rsidRPr="00687B02">
        <w:rPr>
          <w:sz w:val="24"/>
          <w:szCs w:val="24"/>
          <w:lang w:eastAsia="zh-CN"/>
        </w:rPr>
        <w:tab/>
      </w:r>
    </w:p>
    <w:p w:rsidR="00753517" w:rsidRPr="00687B02" w:rsidRDefault="00753517" w:rsidP="00753517">
      <w:pPr>
        <w:spacing w:line="360" w:lineRule="auto"/>
        <w:jc w:val="both"/>
        <w:rPr>
          <w:sz w:val="24"/>
          <w:szCs w:val="24"/>
          <w:lang w:val="id-ID"/>
        </w:rPr>
      </w:pPr>
    </w:p>
    <w:p w:rsidR="00753517" w:rsidRPr="00687B02" w:rsidRDefault="00753517" w:rsidP="00753517">
      <w:pPr>
        <w:spacing w:line="360" w:lineRule="auto"/>
        <w:jc w:val="both"/>
        <w:rPr>
          <w:sz w:val="24"/>
          <w:szCs w:val="24"/>
          <w:lang w:val="id-ID"/>
        </w:rPr>
      </w:pPr>
    </w:p>
    <w:p w:rsidR="00515ABB" w:rsidRPr="00687B02" w:rsidRDefault="00515ABB" w:rsidP="00D53CD6">
      <w:pPr>
        <w:spacing w:line="360" w:lineRule="auto"/>
        <w:jc w:val="both"/>
        <w:rPr>
          <w:sz w:val="24"/>
          <w:szCs w:val="24"/>
          <w:lang w:val="id-ID"/>
        </w:rPr>
        <w:sectPr w:rsidR="00515ABB" w:rsidRPr="00687B02" w:rsidSect="0067111B">
          <w:pgSz w:w="11909" w:h="16834" w:code="9"/>
          <w:pgMar w:top="1701" w:right="1701" w:bottom="1701" w:left="2268" w:header="1134" w:footer="1134" w:gutter="0"/>
          <w:pgNumType w:fmt="lowerRoman" w:start="4"/>
          <w:cols w:space="720"/>
          <w:titlePg/>
          <w:docGrid w:linePitch="272"/>
        </w:sectPr>
      </w:pPr>
    </w:p>
    <w:p w:rsidR="004D54E6" w:rsidRPr="00687B02" w:rsidRDefault="006B381A" w:rsidP="00102345">
      <w:pPr>
        <w:pStyle w:val="JudulDepan"/>
        <w:rPr>
          <w:lang w:val="id-ID"/>
        </w:rPr>
      </w:pPr>
      <w:bookmarkStart w:id="32" w:name="_Toc60606525"/>
      <w:r w:rsidRPr="00687B02">
        <w:lastRenderedPageBreak/>
        <w:t>Abstrak</w:t>
      </w:r>
      <w:bookmarkEnd w:id="7"/>
      <w:bookmarkEnd w:id="8"/>
      <w:bookmarkEnd w:id="9"/>
      <w:bookmarkEnd w:id="10"/>
      <w:bookmarkEnd w:id="11"/>
      <w:bookmarkEnd w:id="12"/>
      <w:r w:rsidRPr="00687B02">
        <w:softHyphen/>
      </w:r>
      <w:r w:rsidRPr="00687B02">
        <w:softHyphen/>
      </w:r>
      <w:bookmarkEnd w:id="13"/>
      <w:bookmarkEnd w:id="32"/>
    </w:p>
    <w:p w:rsidR="00102345" w:rsidRPr="00687B02" w:rsidRDefault="00102345" w:rsidP="00102345">
      <w:pPr>
        <w:rPr>
          <w:lang w:val="id-ID"/>
        </w:rPr>
      </w:pPr>
    </w:p>
    <w:p w:rsidR="009E14E0" w:rsidRPr="00687B02" w:rsidRDefault="00293A94" w:rsidP="002E7F43">
      <w:pPr>
        <w:spacing w:line="360" w:lineRule="auto"/>
        <w:jc w:val="both"/>
      </w:pPr>
      <w:r w:rsidRPr="00687B02">
        <w:t xml:space="preserve">Metode PoS Tagger adalah metode yang digunakan sebagai acuan untuk melakukan tagging pos secara langsung sesuai dengan data uji yang dan data latih yang telah dilakukan untuk mendeteksi seberapa akurat metode pos tagger tersebut dalam melakukan tagging, yang dimana hal ini </w:t>
      </w:r>
      <w:r w:rsidR="00A905A2">
        <w:t>di</w:t>
      </w:r>
      <w:r w:rsidRPr="00687B02">
        <w:t>lakukan pengecekan dengan data tagging secara manual untuk melihat kearutan dari metode tersebut. Data kalimat teks korpus yang digunakan sebanyak 1500 kalimat bahasa Melayu Pontianak</w:t>
      </w:r>
      <w:r w:rsidR="00184239" w:rsidRPr="00687B02">
        <w:t xml:space="preserve"> yang dimana kalimat teks digunakan dalam penelitian ini sebagai kalimat latih maupun kalimat uji. Penelitian ini melakukan pengembangan korpus yang awalnya berjumlah 500 kalimat menjadi 1500 kalimat, dan p</w:t>
      </w:r>
      <w:r w:rsidR="00A905A2">
        <w:t>erbandingan</w:t>
      </w:r>
      <w:r w:rsidR="00184239" w:rsidRPr="00687B02">
        <w:t xml:space="preserve"> tag PoS yang menggunakan data tag PoS dari penelitian lainnya</w:t>
      </w:r>
      <w:r w:rsidR="00A905A2">
        <w:t xml:space="preserve"> untuk mendapatkan tag PoS yang baru,</w:t>
      </w:r>
      <w:r w:rsidR="00184239" w:rsidRPr="00687B02">
        <w:t xml:space="preserve"> kemudian hasil dari analisa penelitian ini adalah mendapatkan nilai akurasi dari setiap metode PoS tagger</w:t>
      </w:r>
      <w:r w:rsidR="000B1437" w:rsidRPr="00687B02">
        <w:t>.</w:t>
      </w:r>
    </w:p>
    <w:p w:rsidR="009E14E0" w:rsidRPr="00687B02" w:rsidRDefault="009E14E0" w:rsidP="009E14E0">
      <w:pPr>
        <w:jc w:val="both"/>
      </w:pPr>
      <w:r w:rsidRPr="00687B02">
        <w:t xml:space="preserve">Kata </w:t>
      </w:r>
      <w:proofErr w:type="gramStart"/>
      <w:r w:rsidRPr="00687B02">
        <w:t>Kunci :</w:t>
      </w:r>
      <w:proofErr w:type="gramEnd"/>
      <w:r w:rsidRPr="00687B02">
        <w:t xml:space="preserve"> </w:t>
      </w:r>
      <w:r w:rsidR="00F66D02" w:rsidRPr="00687B02">
        <w:t>PoS Tagger, Bahasa Melayu Pontianak, Metode PoS Tagger, Nilai Akurasi.</w:t>
      </w:r>
    </w:p>
    <w:p w:rsidR="006B381A" w:rsidRPr="00687B02" w:rsidRDefault="006B381A" w:rsidP="00F106F0">
      <w:pPr>
        <w:pStyle w:val="ParagrifIsi"/>
      </w:pPr>
    </w:p>
    <w:p w:rsidR="00555C4D" w:rsidRPr="00687B02" w:rsidRDefault="00555C4D" w:rsidP="00F106F0">
      <w:pPr>
        <w:pStyle w:val="ParagrifIsi"/>
      </w:pPr>
    </w:p>
    <w:p w:rsidR="00DB6E85" w:rsidRPr="00687B02" w:rsidRDefault="00DB6E85" w:rsidP="00F106F0">
      <w:pPr>
        <w:pStyle w:val="ParagrifIsi"/>
      </w:pPr>
    </w:p>
    <w:p w:rsidR="00D35A59" w:rsidRPr="00687B02" w:rsidRDefault="00D35A59" w:rsidP="00F106F0">
      <w:pPr>
        <w:pStyle w:val="ParagrifIsi"/>
      </w:pPr>
    </w:p>
    <w:p w:rsidR="00D35A59" w:rsidRPr="00687B02" w:rsidRDefault="00D35A59" w:rsidP="00F106F0">
      <w:pPr>
        <w:pStyle w:val="ParagrifIsi"/>
      </w:pPr>
    </w:p>
    <w:p w:rsidR="004D54E6" w:rsidRPr="00687B02" w:rsidRDefault="004D54E6" w:rsidP="00F106F0">
      <w:pPr>
        <w:pStyle w:val="ParagrifIsi"/>
      </w:pPr>
    </w:p>
    <w:p w:rsidR="004D54E6" w:rsidRPr="00687B02" w:rsidRDefault="004D54E6" w:rsidP="00F106F0">
      <w:pPr>
        <w:pStyle w:val="ParagrifIsi"/>
      </w:pPr>
    </w:p>
    <w:p w:rsidR="00067200" w:rsidRPr="00687B02" w:rsidRDefault="00067200" w:rsidP="00F106F0">
      <w:pPr>
        <w:pStyle w:val="ParagrifIsi"/>
      </w:pPr>
    </w:p>
    <w:p w:rsidR="00D53CD6" w:rsidRPr="00687B02" w:rsidRDefault="00D53CD6" w:rsidP="00F106F0">
      <w:pPr>
        <w:pStyle w:val="ParagrifIsi"/>
      </w:pPr>
    </w:p>
    <w:p w:rsidR="00D53CD6" w:rsidRPr="00687B02" w:rsidRDefault="00D53CD6" w:rsidP="00F106F0">
      <w:pPr>
        <w:pStyle w:val="ParagrifIsi"/>
      </w:pPr>
    </w:p>
    <w:p w:rsidR="00A96119" w:rsidRPr="00687B02" w:rsidRDefault="00A96119" w:rsidP="00F106F0">
      <w:pPr>
        <w:pStyle w:val="ParagrifIsi"/>
      </w:pPr>
    </w:p>
    <w:p w:rsidR="003621E7" w:rsidRPr="00687B02" w:rsidRDefault="003621E7" w:rsidP="00F106F0">
      <w:pPr>
        <w:pStyle w:val="ParagrifIsi"/>
      </w:pPr>
    </w:p>
    <w:p w:rsidR="00164F92" w:rsidRPr="00687B02" w:rsidRDefault="00164F92" w:rsidP="00F106F0">
      <w:pPr>
        <w:pStyle w:val="ParagrifIsi"/>
      </w:pPr>
    </w:p>
    <w:p w:rsidR="00164F92" w:rsidRPr="00687B02" w:rsidRDefault="00164F92" w:rsidP="00F106F0">
      <w:pPr>
        <w:pStyle w:val="ParagrifIsi"/>
      </w:pPr>
    </w:p>
    <w:p w:rsidR="00FE755A" w:rsidRPr="00687B02" w:rsidRDefault="00FE755A" w:rsidP="00F106F0">
      <w:pPr>
        <w:pStyle w:val="ParagrifIsi"/>
      </w:pPr>
    </w:p>
    <w:p w:rsidR="00FE755A" w:rsidRPr="00687B02" w:rsidRDefault="00FE755A" w:rsidP="00F106F0">
      <w:pPr>
        <w:pStyle w:val="ParagrifIsi"/>
      </w:pPr>
    </w:p>
    <w:p w:rsidR="00FE755A" w:rsidRPr="00687B02" w:rsidRDefault="00FE755A" w:rsidP="00F106F0">
      <w:pPr>
        <w:pStyle w:val="ParagrifIsi"/>
      </w:pPr>
    </w:p>
    <w:p w:rsidR="00FE755A" w:rsidRPr="00687B02" w:rsidRDefault="00FE755A" w:rsidP="00F106F0">
      <w:pPr>
        <w:pStyle w:val="ParagrifIsi"/>
      </w:pPr>
    </w:p>
    <w:p w:rsidR="00FE755A" w:rsidRPr="00687B02" w:rsidRDefault="00FE755A" w:rsidP="00F106F0">
      <w:pPr>
        <w:pStyle w:val="ParagrifIsi"/>
      </w:pPr>
    </w:p>
    <w:p w:rsidR="00B14459" w:rsidRPr="00687B02" w:rsidRDefault="00B14459" w:rsidP="00F106F0">
      <w:pPr>
        <w:pStyle w:val="ParagrifIsi"/>
      </w:pPr>
    </w:p>
    <w:p w:rsidR="00F45A4D" w:rsidRDefault="00F45A4D" w:rsidP="00F45A4D">
      <w:pPr>
        <w:rPr>
          <w:lang w:val="id-ID" w:eastAsia="en-US"/>
        </w:rPr>
      </w:pPr>
    </w:p>
    <w:p w:rsidR="00A905A2" w:rsidRPr="00687B02" w:rsidRDefault="00A905A2" w:rsidP="00F45A4D">
      <w:pPr>
        <w:rPr>
          <w:lang w:val="id-ID" w:eastAsia="en-US"/>
        </w:rPr>
      </w:pPr>
    </w:p>
    <w:p w:rsidR="00A15560" w:rsidRPr="00687B02" w:rsidRDefault="00A15560" w:rsidP="00F45A4D">
      <w:pPr>
        <w:rPr>
          <w:lang w:val="id-ID" w:eastAsia="en-US"/>
        </w:rPr>
      </w:pPr>
    </w:p>
    <w:p w:rsidR="00F45A4D" w:rsidRPr="00687B02" w:rsidRDefault="00F45A4D" w:rsidP="00F45A4D">
      <w:pPr>
        <w:pStyle w:val="JudulDepan"/>
        <w:rPr>
          <w:lang w:val="id-ID"/>
        </w:rPr>
      </w:pPr>
      <w:bookmarkStart w:id="33" w:name="_Toc60606526"/>
      <w:r w:rsidRPr="00687B02">
        <w:lastRenderedPageBreak/>
        <w:t>Abstract</w:t>
      </w:r>
      <w:r w:rsidRPr="00687B02">
        <w:softHyphen/>
      </w:r>
      <w:r w:rsidRPr="00687B02">
        <w:softHyphen/>
      </w:r>
      <w:bookmarkEnd w:id="33"/>
    </w:p>
    <w:p w:rsidR="00773428" w:rsidRDefault="00773428" w:rsidP="00CB42F1">
      <w:pPr>
        <w:spacing w:line="360" w:lineRule="auto"/>
        <w:jc w:val="both"/>
      </w:pPr>
    </w:p>
    <w:p w:rsidR="00CB42F1" w:rsidRPr="00687B02" w:rsidRDefault="00CB42F1" w:rsidP="00CB42F1">
      <w:pPr>
        <w:spacing w:line="360" w:lineRule="auto"/>
        <w:jc w:val="both"/>
      </w:pPr>
      <w:r w:rsidRPr="00843EA1">
        <w:t>PoS Tagger method is a method used as a reference to do tagging the post directly in accordance with the test data and training data that has been done to detect how accurate the tagger post method is in tagging, which is done checking with tagging data manually to see the wood of the method. Corpus text sentence data used as many a</w:t>
      </w:r>
      <w:r>
        <w:t>s 1500 sentences Pontianak Melayu’s</w:t>
      </w:r>
      <w:r w:rsidRPr="00843EA1">
        <w:t xml:space="preserve"> language where the sentence text is used in this study as a sentence training and test sentences. This research carried out the development of corpus which initially amounted to 500 sentences to 1500 sentences, and comparison of PoS tags that use PoS tag data from other studies to get new PoS tags, then the result of this research analysis is to get the accuracy value of each PoS tagger method</w:t>
      </w:r>
    </w:p>
    <w:p w:rsidR="00150B53" w:rsidRPr="00687B02" w:rsidRDefault="00D35A59" w:rsidP="00F106F0">
      <w:pPr>
        <w:pStyle w:val="ParagrifIsi"/>
      </w:pPr>
      <w:r w:rsidRPr="00687B02">
        <w:rPr>
          <w:rStyle w:val="tlid-translation"/>
          <w:sz w:val="20"/>
          <w:szCs w:val="20"/>
        </w:rPr>
        <w:t>Keywords:</w:t>
      </w:r>
      <w:r w:rsidR="00314FBC" w:rsidRPr="00687B02">
        <w:rPr>
          <w:rStyle w:val="tlid-translation"/>
          <w:sz w:val="20"/>
          <w:szCs w:val="20"/>
        </w:rPr>
        <w:t xml:space="preserve"> </w:t>
      </w:r>
      <w:r w:rsidR="000B1437" w:rsidRPr="00687B02">
        <w:rPr>
          <w:rStyle w:val="tlid-translation"/>
          <w:sz w:val="20"/>
          <w:szCs w:val="20"/>
        </w:rPr>
        <w:t xml:space="preserve">PoS Tagger, </w:t>
      </w:r>
      <w:r w:rsidR="002E7F43" w:rsidRPr="00687B02">
        <w:rPr>
          <w:rStyle w:val="tlid-translation"/>
          <w:sz w:val="20"/>
          <w:szCs w:val="20"/>
        </w:rPr>
        <w:t>Pontianak Melayu Language</w:t>
      </w:r>
      <w:r w:rsidR="000B1437" w:rsidRPr="00687B02">
        <w:rPr>
          <w:rStyle w:val="tlid-translation"/>
          <w:sz w:val="20"/>
          <w:szCs w:val="20"/>
        </w:rPr>
        <w:t>, PoS Tagger Method,</w:t>
      </w:r>
      <w:r w:rsidR="002E7F43" w:rsidRPr="00687B02">
        <w:rPr>
          <w:rStyle w:val="tlid-translation"/>
          <w:sz w:val="20"/>
          <w:szCs w:val="20"/>
        </w:rPr>
        <w:t xml:space="preserve"> </w:t>
      </w:r>
      <w:r w:rsidR="000B1437" w:rsidRPr="00687B02">
        <w:rPr>
          <w:rStyle w:val="tlid-translation"/>
          <w:sz w:val="20"/>
          <w:szCs w:val="20"/>
        </w:rPr>
        <w:t>accuracy value.</w:t>
      </w:r>
    </w:p>
    <w:p w:rsidR="00255A0C" w:rsidRPr="00687B02" w:rsidRDefault="00255A0C" w:rsidP="00F106F0">
      <w:pPr>
        <w:pStyle w:val="ParagrifIsi"/>
      </w:pPr>
    </w:p>
    <w:p w:rsidR="00B76AF3" w:rsidRPr="00687B02" w:rsidRDefault="00C03980" w:rsidP="00F106F0">
      <w:pPr>
        <w:pStyle w:val="ParagrifIsi"/>
      </w:pPr>
      <w:r w:rsidRPr="00687B02">
        <w:rPr>
          <w:noProof/>
          <w:lang w:eastAsia="en-US"/>
        </w:rPr>
        <mc:AlternateContent>
          <mc:Choice Requires="wps">
            <w:drawing>
              <wp:anchor distT="0" distB="0" distL="114300" distR="114300" simplePos="0" relativeHeight="251788800" behindDoc="0" locked="0" layoutInCell="1" allowOverlap="1" wp14:anchorId="6830AF46" wp14:editId="2EC0F968">
                <wp:simplePos x="0" y="0"/>
                <wp:positionH relativeFrom="column">
                  <wp:posOffset>2303145</wp:posOffset>
                </wp:positionH>
                <wp:positionV relativeFrom="paragraph">
                  <wp:posOffset>5664835</wp:posOffset>
                </wp:positionV>
                <wp:extent cx="419100" cy="333375"/>
                <wp:effectExtent l="0" t="0" r="0" b="0"/>
                <wp:wrapNone/>
                <wp:docPr id="89"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4DF2" w:rsidRPr="009A150B" w:rsidRDefault="00284DF2">
                            <w:pPr>
                              <w:rPr>
                                <w:lang w:val="id-ID"/>
                              </w:rPr>
                            </w:pPr>
                            <w:r>
                              <w:rPr>
                                <w:lang w:val="id-ID"/>
                              </w:rPr>
                              <w:t>vii</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0AF46" id="Rectangle 280" o:spid="_x0000_s1039" style="position:absolute;left:0;text-align:left;margin-left:181.35pt;margin-top:446.05pt;width:33pt;height:2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" stroked="f">
                <v:textbox inset="5.85pt,.7pt,5.85pt,.7pt">
                  <w:txbxContent>
                    <w:p w:rsidR="00284DF2" w:rsidRPr="009A150B" w:rsidRDefault="00284DF2">
                      <w:pPr>
                        <w:rPr>
                          <w:lang w:val="id-ID"/>
                        </w:rPr>
                      </w:pPr>
                      <w:r>
                        <w:rPr>
                          <w:lang w:val="id-ID"/>
                        </w:rPr>
                        <w:t>vii</w:t>
                      </w:r>
                    </w:p>
                  </w:txbxContent>
                </v:textbox>
              </v:rect>
            </w:pict>
          </mc:Fallback>
        </mc:AlternateContent>
      </w:r>
    </w:p>
    <w:p w:rsidR="00897F3A" w:rsidRPr="00687B02" w:rsidRDefault="00897F3A" w:rsidP="00AA0A02">
      <w:pPr>
        <w:spacing w:line="360" w:lineRule="auto"/>
        <w:jc w:val="both"/>
        <w:rPr>
          <w:sz w:val="24"/>
          <w:szCs w:val="24"/>
          <w:lang w:val="id-ID"/>
        </w:rPr>
        <w:sectPr w:rsidR="00897F3A" w:rsidRPr="00687B02" w:rsidSect="008F02A4">
          <w:pgSz w:w="11909" w:h="16834" w:code="9"/>
          <w:pgMar w:top="1701" w:right="1701" w:bottom="1701" w:left="2268" w:header="1134" w:footer="1134" w:gutter="0"/>
          <w:pgNumType w:fmt="lowerRoman"/>
          <w:cols w:space="720"/>
          <w:titlePg/>
          <w:docGrid w:linePitch="272"/>
        </w:sectPr>
      </w:pPr>
    </w:p>
    <w:p w:rsidR="00BF7AD9" w:rsidRPr="00687B02" w:rsidRDefault="00BF7AD9" w:rsidP="004D54E6">
      <w:pPr>
        <w:pStyle w:val="JudulDepan"/>
      </w:pPr>
      <w:bookmarkStart w:id="34" w:name="_Toc60606527"/>
      <w:r w:rsidRPr="00687B02">
        <w:lastRenderedPageBreak/>
        <w:t>Daftar Isi</w:t>
      </w:r>
      <w:bookmarkEnd w:id="14"/>
      <w:bookmarkEnd w:id="15"/>
      <w:bookmarkEnd w:id="16"/>
      <w:bookmarkEnd w:id="34"/>
    </w:p>
    <w:sdt>
      <w:sdtPr>
        <w:rPr>
          <w:bCs/>
          <w:noProof w:val="0"/>
          <w:sz w:val="20"/>
          <w:szCs w:val="20"/>
          <w:lang w:val="en-US"/>
        </w:rPr>
        <w:id w:val="-722902728"/>
        <w:docPartObj>
          <w:docPartGallery w:val="Table of Contents"/>
          <w:docPartUnique/>
        </w:docPartObj>
      </w:sdtPr>
      <w:sdtEndPr>
        <w:rPr>
          <w:bCs w:val="0"/>
          <w:noProof/>
          <w:sz w:val="24"/>
          <w:szCs w:val="24"/>
          <w:lang w:val="id-ID"/>
        </w:rPr>
      </w:sdtEndPr>
      <w:sdtContent>
        <w:p w:rsidR="000F61FC" w:rsidRPr="00687B02" w:rsidRDefault="00C37A16" w:rsidP="007173C6">
          <w:pPr>
            <w:pStyle w:val="TOC1"/>
            <w:rPr>
              <w:rFonts w:eastAsiaTheme="minorEastAsia"/>
              <w:b w:val="0"/>
              <w:sz w:val="22"/>
              <w:szCs w:val="22"/>
              <w:lang w:val="en-US" w:eastAsia="en-US"/>
            </w:rPr>
          </w:pPr>
          <w:r w:rsidRPr="00687B02">
            <w:fldChar w:fldCharType="begin"/>
          </w:r>
          <w:r w:rsidR="00BF7AD9" w:rsidRPr="00687B02">
            <w:instrText xml:space="preserve"> TOC \o "1-3" \h \z \u </w:instrText>
          </w:r>
          <w:r w:rsidRPr="00687B02">
            <w:fldChar w:fldCharType="separate"/>
          </w:r>
          <w:hyperlink w:anchor="_Toc60606521" w:history="1">
            <w:r w:rsidR="000F61FC" w:rsidRPr="00687B02">
              <w:rPr>
                <w:rStyle w:val="Hyperlink"/>
                <w:b w:val="0"/>
              </w:rPr>
              <w:t>Halaman Pernyataan</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_Toc60606521 \h </w:instrText>
            </w:r>
            <w:r w:rsidR="000F61FC" w:rsidRPr="00687B02">
              <w:rPr>
                <w:b w:val="0"/>
                <w:webHidden/>
              </w:rPr>
            </w:r>
            <w:r w:rsidR="000F61FC" w:rsidRPr="00687B02">
              <w:rPr>
                <w:b w:val="0"/>
                <w:webHidden/>
              </w:rPr>
              <w:fldChar w:fldCharType="separate"/>
            </w:r>
            <w:r w:rsidR="001B5269">
              <w:rPr>
                <w:b w:val="0"/>
                <w:webHidden/>
              </w:rPr>
              <w:t>ii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2" w:history="1">
            <w:r w:rsidR="000F61FC" w:rsidRPr="00687B02">
              <w:rPr>
                <w:rStyle w:val="Hyperlink"/>
                <w:b w:val="0"/>
              </w:rPr>
              <w:t>H</w:t>
            </w:r>
            <w:r w:rsidR="000F61FC" w:rsidRPr="00687B02">
              <w:rPr>
                <w:rStyle w:val="Hyperlink"/>
                <w:b w:val="0"/>
                <w:lang w:val="en-US"/>
              </w:rPr>
              <w:t>alaman Persetujuan</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_Toc60606522 \h </w:instrText>
            </w:r>
            <w:r w:rsidR="000F61FC" w:rsidRPr="00687B02">
              <w:rPr>
                <w:b w:val="0"/>
                <w:webHidden/>
              </w:rPr>
            </w:r>
            <w:r w:rsidR="000F61FC" w:rsidRPr="00687B02">
              <w:rPr>
                <w:b w:val="0"/>
                <w:webHidden/>
              </w:rPr>
              <w:fldChar w:fldCharType="separate"/>
            </w:r>
            <w:r w:rsidR="001B5269">
              <w:rPr>
                <w:b w:val="0"/>
                <w:webHidden/>
              </w:rPr>
              <w:t>iii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3" w:history="1">
            <w:r w:rsidR="000F61FC" w:rsidRPr="00687B02">
              <w:rPr>
                <w:rStyle w:val="Hyperlink"/>
                <w:b w:val="0"/>
              </w:rPr>
              <w:t>H</w:t>
            </w:r>
            <w:r w:rsidR="000F61FC" w:rsidRPr="00687B02">
              <w:rPr>
                <w:rStyle w:val="Hyperlink"/>
                <w:b w:val="0"/>
                <w:lang w:val="en-US"/>
              </w:rPr>
              <w:t>alaman Persembahan</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_Toc60606523 \h </w:instrText>
            </w:r>
            <w:r w:rsidR="000F61FC" w:rsidRPr="00687B02">
              <w:rPr>
                <w:b w:val="0"/>
                <w:webHidden/>
              </w:rPr>
            </w:r>
            <w:r w:rsidR="000F61FC" w:rsidRPr="00687B02">
              <w:rPr>
                <w:b w:val="0"/>
                <w:webHidden/>
              </w:rPr>
              <w:fldChar w:fldCharType="separate"/>
            </w:r>
            <w:r w:rsidR="001B5269">
              <w:rPr>
                <w:b w:val="0"/>
                <w:webHidden/>
              </w:rPr>
              <w:t>iv</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4" w:history="1">
            <w:r w:rsidR="000F61FC" w:rsidRPr="00687B02">
              <w:rPr>
                <w:rStyle w:val="Hyperlink"/>
                <w:b w:val="0"/>
              </w:rPr>
              <w:t>Kata Pengantar</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_Toc60606524 \h </w:instrText>
            </w:r>
            <w:r w:rsidR="000F61FC" w:rsidRPr="00687B02">
              <w:rPr>
                <w:b w:val="0"/>
                <w:webHidden/>
              </w:rPr>
            </w:r>
            <w:r w:rsidR="000F61FC" w:rsidRPr="00687B02">
              <w:rPr>
                <w:b w:val="0"/>
                <w:webHidden/>
              </w:rPr>
              <w:fldChar w:fldCharType="separate"/>
            </w:r>
            <w:r w:rsidR="001B5269">
              <w:rPr>
                <w:b w:val="0"/>
                <w:webHidden/>
              </w:rPr>
              <w:t>v</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5" w:history="1">
            <w:r w:rsidR="000F61FC" w:rsidRPr="00687B02">
              <w:rPr>
                <w:rStyle w:val="Hyperlink"/>
                <w:b w:val="0"/>
              </w:rPr>
              <w:t>Abstrak</w:t>
            </w:r>
            <w:r w:rsidR="000F61FC" w:rsidRPr="00687B02">
              <w:rPr>
                <w:b w:val="0"/>
                <w:webHidden/>
              </w:rPr>
              <w:tab/>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_Toc60606525 \h </w:instrText>
            </w:r>
            <w:r w:rsidR="000F61FC" w:rsidRPr="00687B02">
              <w:rPr>
                <w:b w:val="0"/>
                <w:webHidden/>
              </w:rPr>
            </w:r>
            <w:r w:rsidR="000F61FC" w:rsidRPr="00687B02">
              <w:rPr>
                <w:b w:val="0"/>
                <w:webHidden/>
              </w:rPr>
              <w:fldChar w:fldCharType="separate"/>
            </w:r>
            <w:r w:rsidR="001B5269">
              <w:rPr>
                <w:b w:val="0"/>
                <w:webHidden/>
              </w:rPr>
              <w:t>vi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6" w:history="1">
            <w:r w:rsidR="000F61FC" w:rsidRPr="00687B02">
              <w:rPr>
                <w:rStyle w:val="Hyperlink"/>
                <w:b w:val="0"/>
              </w:rPr>
              <w:t>Abstract</w:t>
            </w:r>
            <w:r w:rsidR="000F61FC" w:rsidRPr="00687B02">
              <w:rPr>
                <w:b w:val="0"/>
                <w:webHidden/>
              </w:rPr>
              <w:tab/>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_Toc60606526 \h </w:instrText>
            </w:r>
            <w:r w:rsidR="000F61FC" w:rsidRPr="00687B02">
              <w:rPr>
                <w:b w:val="0"/>
                <w:webHidden/>
              </w:rPr>
            </w:r>
            <w:r w:rsidR="000F61FC" w:rsidRPr="00687B02">
              <w:rPr>
                <w:b w:val="0"/>
                <w:webHidden/>
              </w:rPr>
              <w:fldChar w:fldCharType="separate"/>
            </w:r>
            <w:r w:rsidR="001B5269">
              <w:rPr>
                <w:b w:val="0"/>
                <w:webHidden/>
              </w:rPr>
              <w:t>vii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7" w:history="1">
            <w:r w:rsidR="000F61FC" w:rsidRPr="00687B02">
              <w:rPr>
                <w:rStyle w:val="Hyperlink"/>
                <w:b w:val="0"/>
              </w:rPr>
              <w:t>Daftar Isi</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_Toc60606527 \h </w:instrText>
            </w:r>
            <w:r w:rsidR="000F61FC" w:rsidRPr="00687B02">
              <w:rPr>
                <w:b w:val="0"/>
                <w:webHidden/>
              </w:rPr>
            </w:r>
            <w:r w:rsidR="000F61FC" w:rsidRPr="00687B02">
              <w:rPr>
                <w:b w:val="0"/>
                <w:webHidden/>
              </w:rPr>
              <w:fldChar w:fldCharType="separate"/>
            </w:r>
            <w:r w:rsidR="001B5269">
              <w:rPr>
                <w:b w:val="0"/>
                <w:webHidden/>
              </w:rPr>
              <w:t>viii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8" w:history="1">
            <w:r w:rsidR="000F61FC" w:rsidRPr="00687B02">
              <w:rPr>
                <w:rStyle w:val="Hyperlink"/>
                <w:b w:val="0"/>
              </w:rPr>
              <w:t>Daftar Tabel</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_Toc60606528 \h </w:instrText>
            </w:r>
            <w:r w:rsidR="000F61FC" w:rsidRPr="00687B02">
              <w:rPr>
                <w:b w:val="0"/>
                <w:webHidden/>
              </w:rPr>
            </w:r>
            <w:r w:rsidR="000F61FC" w:rsidRPr="00687B02">
              <w:rPr>
                <w:b w:val="0"/>
                <w:webHidden/>
              </w:rPr>
              <w:fldChar w:fldCharType="separate"/>
            </w:r>
            <w:r w:rsidR="001B5269">
              <w:rPr>
                <w:b w:val="0"/>
                <w:webHidden/>
              </w:rPr>
              <w:t>xi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29" w:history="1">
            <w:r w:rsidR="000F61FC" w:rsidRPr="00687B02">
              <w:rPr>
                <w:rStyle w:val="Hyperlink"/>
                <w:b w:val="0"/>
              </w:rPr>
              <w:t xml:space="preserve">Daftar </w:t>
            </w:r>
            <w:r w:rsidR="000F61FC" w:rsidRPr="00687B02">
              <w:rPr>
                <w:rStyle w:val="Hyperlink"/>
                <w:b w:val="0"/>
                <w:lang w:val="en-US"/>
              </w:rPr>
              <w:t>Gambar</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_Toc60606529 \h </w:instrText>
            </w:r>
            <w:r w:rsidR="000F61FC" w:rsidRPr="00687B02">
              <w:rPr>
                <w:b w:val="0"/>
                <w:webHidden/>
              </w:rPr>
            </w:r>
            <w:r w:rsidR="000F61FC" w:rsidRPr="00687B02">
              <w:rPr>
                <w:b w:val="0"/>
                <w:webHidden/>
              </w:rPr>
              <w:fldChar w:fldCharType="separate"/>
            </w:r>
            <w:r w:rsidR="001B5269">
              <w:rPr>
                <w:b w:val="0"/>
                <w:webHidden/>
              </w:rPr>
              <w:t>xii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30" w:history="1">
            <w:r w:rsidR="000F61FC" w:rsidRPr="00687B02">
              <w:rPr>
                <w:rStyle w:val="Hyperlink"/>
                <w:b w:val="0"/>
              </w:rPr>
              <w:t>Daftar Kode Program</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_Toc60606530 \h </w:instrText>
            </w:r>
            <w:r w:rsidR="000F61FC" w:rsidRPr="00687B02">
              <w:rPr>
                <w:b w:val="0"/>
                <w:webHidden/>
              </w:rPr>
            </w:r>
            <w:r w:rsidR="000F61FC" w:rsidRPr="00687B02">
              <w:rPr>
                <w:b w:val="0"/>
                <w:webHidden/>
              </w:rPr>
              <w:fldChar w:fldCharType="separate"/>
            </w:r>
            <w:r w:rsidR="001B5269">
              <w:rPr>
                <w:b w:val="0"/>
                <w:webHidden/>
              </w:rPr>
              <w:t>xiii</w:t>
            </w:r>
            <w:r w:rsidR="000F61FC" w:rsidRPr="00687B02">
              <w:rPr>
                <w:b w:val="0"/>
                <w:webHidden/>
              </w:rPr>
              <w:fldChar w:fldCharType="end"/>
            </w:r>
          </w:hyperlink>
        </w:p>
        <w:p w:rsidR="000F61FC" w:rsidRPr="00687B02" w:rsidRDefault="00324B19" w:rsidP="007173C6">
          <w:pPr>
            <w:pStyle w:val="TOC1"/>
            <w:rPr>
              <w:rFonts w:eastAsiaTheme="minorEastAsia"/>
              <w:b w:val="0"/>
              <w:sz w:val="22"/>
              <w:szCs w:val="22"/>
              <w:lang w:val="en-US" w:eastAsia="en-US"/>
            </w:rPr>
          </w:pPr>
          <w:hyperlink w:anchor="_Toc60606531" w:history="1">
            <w:r w:rsidR="000F61FC" w:rsidRPr="00687B02">
              <w:rPr>
                <w:rStyle w:val="Hyperlink"/>
                <w:b w:val="0"/>
              </w:rPr>
              <w:t>Daftar Grafik</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_Toc60606531 \h </w:instrText>
            </w:r>
            <w:r w:rsidR="000F61FC" w:rsidRPr="00687B02">
              <w:rPr>
                <w:b w:val="0"/>
                <w:webHidden/>
              </w:rPr>
            </w:r>
            <w:r w:rsidR="000F61FC" w:rsidRPr="00687B02">
              <w:rPr>
                <w:b w:val="0"/>
                <w:webHidden/>
              </w:rPr>
              <w:fldChar w:fldCharType="separate"/>
            </w:r>
            <w:r w:rsidR="001B5269">
              <w:rPr>
                <w:b w:val="0"/>
                <w:webHidden/>
              </w:rPr>
              <w:t>xiv</w:t>
            </w:r>
            <w:r w:rsidR="000F61FC" w:rsidRPr="00687B02">
              <w:rPr>
                <w:b w:val="0"/>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32" w:history="1">
            <w:r w:rsidR="000F61FC" w:rsidRPr="00687B02">
              <w:rPr>
                <w:rStyle w:val="Hyperlink"/>
                <w:b w:val="0"/>
              </w:rPr>
              <w:t>Daftar Lampiran</w:t>
            </w:r>
            <w:r w:rsidR="000F61FC" w:rsidRPr="00687B02">
              <w:rPr>
                <w:b w:val="0"/>
                <w:webHidden/>
              </w:rPr>
              <w:tab/>
            </w:r>
            <w:r w:rsidR="000F61FC" w:rsidRPr="00687B02">
              <w:rPr>
                <w:b w:val="0"/>
                <w:webHidden/>
              </w:rPr>
              <w:fldChar w:fldCharType="begin"/>
            </w:r>
            <w:r w:rsidR="000F61FC" w:rsidRPr="00687B02">
              <w:rPr>
                <w:b w:val="0"/>
                <w:webHidden/>
              </w:rPr>
              <w:instrText xml:space="preserve"> PAGEREF _Toc60606532 \h </w:instrText>
            </w:r>
            <w:r w:rsidR="000F61FC" w:rsidRPr="00687B02">
              <w:rPr>
                <w:b w:val="0"/>
                <w:webHidden/>
              </w:rPr>
            </w:r>
            <w:r w:rsidR="000F61FC" w:rsidRPr="00687B02">
              <w:rPr>
                <w:b w:val="0"/>
                <w:webHidden/>
              </w:rPr>
              <w:fldChar w:fldCharType="separate"/>
            </w:r>
            <w:r w:rsidR="001B5269">
              <w:rPr>
                <w:b w:val="0"/>
                <w:webHidden/>
              </w:rPr>
              <w:t>xv</w:t>
            </w:r>
            <w:r w:rsidR="000F61FC" w:rsidRPr="00687B02">
              <w:rPr>
                <w:b w:val="0"/>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33" w:history="1">
            <w:r w:rsidR="000F61FC" w:rsidRPr="00687B02">
              <w:rPr>
                <w:rStyle w:val="Hyperlink"/>
              </w:rPr>
              <w:t>BAB I Pendahuluan</w:t>
            </w:r>
            <w:r w:rsidR="000F61FC" w:rsidRPr="00687B02">
              <w:rPr>
                <w:webHidden/>
              </w:rPr>
              <w:tab/>
            </w:r>
            <w:r w:rsidR="000F61FC" w:rsidRPr="00687B02">
              <w:rPr>
                <w:webHidden/>
              </w:rPr>
              <w:fldChar w:fldCharType="begin"/>
            </w:r>
            <w:r w:rsidR="000F61FC" w:rsidRPr="00687B02">
              <w:rPr>
                <w:webHidden/>
              </w:rPr>
              <w:instrText xml:space="preserve"> PAGEREF _Toc60606533 \h </w:instrText>
            </w:r>
            <w:r w:rsidR="000F61FC" w:rsidRPr="00687B02">
              <w:rPr>
                <w:webHidden/>
              </w:rPr>
            </w:r>
            <w:r w:rsidR="000F61FC" w:rsidRPr="00687B02">
              <w:rPr>
                <w:webHidden/>
              </w:rPr>
              <w:fldChar w:fldCharType="separate"/>
            </w:r>
            <w:r w:rsidR="001B5269">
              <w:rPr>
                <w:webHidden/>
              </w:rPr>
              <w:t>1</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34" w:history="1">
            <w:r w:rsidR="000F61FC" w:rsidRPr="00687B02">
              <w:rPr>
                <w:rStyle w:val="Hyperlink"/>
              </w:rPr>
              <w:t>1.1</w:t>
            </w:r>
            <w:r w:rsidR="000F61FC" w:rsidRPr="00687B02">
              <w:rPr>
                <w:rFonts w:eastAsiaTheme="minorEastAsia"/>
                <w:spacing w:val="0"/>
                <w:sz w:val="22"/>
                <w:szCs w:val="22"/>
                <w:lang w:val="en-US" w:eastAsia="en-US"/>
              </w:rPr>
              <w:tab/>
            </w:r>
            <w:r w:rsidR="000F61FC" w:rsidRPr="00687B02">
              <w:rPr>
                <w:rStyle w:val="Hyperlink"/>
              </w:rPr>
              <w:t>Latar Belakang</w:t>
            </w:r>
            <w:r w:rsidR="000F61FC" w:rsidRPr="00687B02">
              <w:rPr>
                <w:webHidden/>
              </w:rPr>
              <w:tab/>
            </w:r>
            <w:r w:rsidR="000F61FC" w:rsidRPr="00687B02">
              <w:rPr>
                <w:webHidden/>
              </w:rPr>
              <w:fldChar w:fldCharType="begin"/>
            </w:r>
            <w:r w:rsidR="000F61FC" w:rsidRPr="00687B02">
              <w:rPr>
                <w:webHidden/>
              </w:rPr>
              <w:instrText xml:space="preserve"> PAGEREF _Toc60606534 \h </w:instrText>
            </w:r>
            <w:r w:rsidR="000F61FC" w:rsidRPr="00687B02">
              <w:rPr>
                <w:webHidden/>
              </w:rPr>
            </w:r>
            <w:r w:rsidR="000F61FC" w:rsidRPr="00687B02">
              <w:rPr>
                <w:webHidden/>
              </w:rPr>
              <w:fldChar w:fldCharType="separate"/>
            </w:r>
            <w:r w:rsidR="001B5269">
              <w:rPr>
                <w:webHidden/>
              </w:rPr>
              <w:t>1</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35" w:history="1">
            <w:r w:rsidR="000F61FC" w:rsidRPr="00687B02">
              <w:rPr>
                <w:rStyle w:val="Hyperlink"/>
              </w:rPr>
              <w:t>1.2</w:t>
            </w:r>
            <w:r w:rsidR="000F61FC" w:rsidRPr="00687B02">
              <w:rPr>
                <w:rFonts w:eastAsiaTheme="minorEastAsia"/>
                <w:spacing w:val="0"/>
                <w:sz w:val="22"/>
                <w:szCs w:val="22"/>
                <w:lang w:val="en-US" w:eastAsia="en-US"/>
              </w:rPr>
              <w:tab/>
            </w:r>
            <w:r w:rsidR="000F61FC" w:rsidRPr="00687B02">
              <w:rPr>
                <w:rStyle w:val="Hyperlink"/>
              </w:rPr>
              <w:t>Rumusan Masalah</w:t>
            </w:r>
            <w:r w:rsidR="000F61FC" w:rsidRPr="00687B02">
              <w:rPr>
                <w:webHidden/>
              </w:rPr>
              <w:tab/>
            </w:r>
            <w:r w:rsidR="000F61FC" w:rsidRPr="00687B02">
              <w:rPr>
                <w:webHidden/>
              </w:rPr>
              <w:fldChar w:fldCharType="begin"/>
            </w:r>
            <w:r w:rsidR="000F61FC" w:rsidRPr="00687B02">
              <w:rPr>
                <w:webHidden/>
              </w:rPr>
              <w:instrText xml:space="preserve"> PAGEREF _Toc60606535 \h </w:instrText>
            </w:r>
            <w:r w:rsidR="000F61FC" w:rsidRPr="00687B02">
              <w:rPr>
                <w:webHidden/>
              </w:rPr>
            </w:r>
            <w:r w:rsidR="000F61FC" w:rsidRPr="00687B02">
              <w:rPr>
                <w:webHidden/>
              </w:rPr>
              <w:fldChar w:fldCharType="separate"/>
            </w:r>
            <w:r w:rsidR="001B5269">
              <w:rPr>
                <w:webHidden/>
              </w:rPr>
              <w:t>2</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36" w:history="1">
            <w:r w:rsidR="000F61FC" w:rsidRPr="00687B02">
              <w:rPr>
                <w:rStyle w:val="Hyperlink"/>
              </w:rPr>
              <w:t>1.3</w:t>
            </w:r>
            <w:r w:rsidR="000F61FC" w:rsidRPr="00687B02">
              <w:rPr>
                <w:rFonts w:eastAsiaTheme="minorEastAsia"/>
                <w:spacing w:val="0"/>
                <w:sz w:val="22"/>
                <w:szCs w:val="22"/>
                <w:lang w:val="en-US" w:eastAsia="en-US"/>
              </w:rPr>
              <w:tab/>
            </w:r>
            <w:r w:rsidR="000F61FC" w:rsidRPr="00687B02">
              <w:rPr>
                <w:rStyle w:val="Hyperlink"/>
              </w:rPr>
              <w:t>Tujuan Penelitian</w:t>
            </w:r>
            <w:r w:rsidR="000F61FC" w:rsidRPr="00687B02">
              <w:rPr>
                <w:webHidden/>
              </w:rPr>
              <w:tab/>
            </w:r>
            <w:r w:rsidR="000F61FC" w:rsidRPr="00687B02">
              <w:rPr>
                <w:webHidden/>
              </w:rPr>
              <w:fldChar w:fldCharType="begin"/>
            </w:r>
            <w:r w:rsidR="000F61FC" w:rsidRPr="00687B02">
              <w:rPr>
                <w:webHidden/>
              </w:rPr>
              <w:instrText xml:space="preserve"> PAGEREF _Toc60606536 \h </w:instrText>
            </w:r>
            <w:r w:rsidR="000F61FC" w:rsidRPr="00687B02">
              <w:rPr>
                <w:webHidden/>
              </w:rPr>
            </w:r>
            <w:r w:rsidR="000F61FC" w:rsidRPr="00687B02">
              <w:rPr>
                <w:webHidden/>
              </w:rPr>
              <w:fldChar w:fldCharType="separate"/>
            </w:r>
            <w:r w:rsidR="001B5269">
              <w:rPr>
                <w:webHidden/>
              </w:rPr>
              <w:t>2</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37" w:history="1">
            <w:r w:rsidR="000F61FC" w:rsidRPr="00687B02">
              <w:rPr>
                <w:rStyle w:val="Hyperlink"/>
              </w:rPr>
              <w:t>1.4</w:t>
            </w:r>
            <w:r w:rsidR="000F61FC" w:rsidRPr="00687B02">
              <w:rPr>
                <w:rFonts w:eastAsiaTheme="minorEastAsia"/>
                <w:spacing w:val="0"/>
                <w:sz w:val="22"/>
                <w:szCs w:val="22"/>
                <w:lang w:val="en-US" w:eastAsia="en-US"/>
              </w:rPr>
              <w:tab/>
            </w:r>
            <w:r w:rsidR="000F61FC" w:rsidRPr="00687B02">
              <w:rPr>
                <w:rStyle w:val="Hyperlink"/>
              </w:rPr>
              <w:t>Pembatasan Masalah</w:t>
            </w:r>
            <w:r w:rsidR="000F61FC" w:rsidRPr="00687B02">
              <w:rPr>
                <w:webHidden/>
              </w:rPr>
              <w:tab/>
            </w:r>
            <w:r w:rsidR="000F61FC" w:rsidRPr="00687B02">
              <w:rPr>
                <w:webHidden/>
              </w:rPr>
              <w:fldChar w:fldCharType="begin"/>
            </w:r>
            <w:r w:rsidR="000F61FC" w:rsidRPr="00687B02">
              <w:rPr>
                <w:webHidden/>
              </w:rPr>
              <w:instrText xml:space="preserve"> PAGEREF _Toc60606537 \h </w:instrText>
            </w:r>
            <w:r w:rsidR="000F61FC" w:rsidRPr="00687B02">
              <w:rPr>
                <w:webHidden/>
              </w:rPr>
            </w:r>
            <w:r w:rsidR="000F61FC" w:rsidRPr="00687B02">
              <w:rPr>
                <w:webHidden/>
              </w:rPr>
              <w:fldChar w:fldCharType="separate"/>
            </w:r>
            <w:r w:rsidR="001B5269">
              <w:rPr>
                <w:webHidden/>
              </w:rPr>
              <w:t>2</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38" w:history="1">
            <w:r w:rsidR="000F61FC" w:rsidRPr="00687B02">
              <w:rPr>
                <w:rStyle w:val="Hyperlink"/>
                <w:lang w:val="en-US"/>
              </w:rPr>
              <w:t xml:space="preserve">1.5 </w:t>
            </w:r>
            <w:r w:rsidR="000F61FC" w:rsidRPr="00687B02">
              <w:rPr>
                <w:rFonts w:eastAsiaTheme="minorEastAsia"/>
                <w:spacing w:val="0"/>
                <w:sz w:val="22"/>
                <w:szCs w:val="22"/>
                <w:lang w:val="en-US" w:eastAsia="en-US"/>
              </w:rPr>
              <w:tab/>
            </w:r>
            <w:r w:rsidR="000F61FC" w:rsidRPr="00687B02">
              <w:rPr>
                <w:rStyle w:val="Hyperlink"/>
              </w:rPr>
              <w:t>Sistematika Penulisan</w:t>
            </w:r>
            <w:r w:rsidR="000F61FC" w:rsidRPr="00687B02">
              <w:rPr>
                <w:webHidden/>
              </w:rPr>
              <w:tab/>
            </w:r>
            <w:r w:rsidR="000F61FC" w:rsidRPr="00687B02">
              <w:rPr>
                <w:webHidden/>
              </w:rPr>
              <w:fldChar w:fldCharType="begin"/>
            </w:r>
            <w:r w:rsidR="000F61FC" w:rsidRPr="00687B02">
              <w:rPr>
                <w:webHidden/>
              </w:rPr>
              <w:instrText xml:space="preserve"> PAGEREF _Toc60606538 \h </w:instrText>
            </w:r>
            <w:r w:rsidR="000F61FC" w:rsidRPr="00687B02">
              <w:rPr>
                <w:webHidden/>
              </w:rPr>
            </w:r>
            <w:r w:rsidR="000F61FC" w:rsidRPr="00687B02">
              <w:rPr>
                <w:webHidden/>
              </w:rPr>
              <w:fldChar w:fldCharType="separate"/>
            </w:r>
            <w:r w:rsidR="001B5269">
              <w:rPr>
                <w:webHidden/>
              </w:rPr>
              <w:t>3</w:t>
            </w:r>
            <w:r w:rsidR="000F61FC" w:rsidRPr="00687B02">
              <w:rPr>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39" w:history="1">
            <w:r w:rsidR="000F61FC" w:rsidRPr="00687B02">
              <w:rPr>
                <w:rStyle w:val="Hyperlink"/>
              </w:rPr>
              <w:t>BAB II Tinjauan Pustaka</w:t>
            </w:r>
            <w:r w:rsidR="000F61FC" w:rsidRPr="00687B02">
              <w:rPr>
                <w:webHidden/>
              </w:rPr>
              <w:tab/>
            </w:r>
            <w:r w:rsidR="000F61FC" w:rsidRPr="00687B02">
              <w:rPr>
                <w:webHidden/>
              </w:rPr>
              <w:fldChar w:fldCharType="begin"/>
            </w:r>
            <w:r w:rsidR="000F61FC" w:rsidRPr="00687B02">
              <w:rPr>
                <w:webHidden/>
              </w:rPr>
              <w:instrText xml:space="preserve"> PAGEREF _Toc60606539 \h </w:instrText>
            </w:r>
            <w:r w:rsidR="000F61FC" w:rsidRPr="00687B02">
              <w:rPr>
                <w:webHidden/>
              </w:rPr>
            </w:r>
            <w:r w:rsidR="000F61FC" w:rsidRPr="00687B02">
              <w:rPr>
                <w:webHidden/>
              </w:rPr>
              <w:fldChar w:fldCharType="separate"/>
            </w:r>
            <w:r w:rsidR="001B5269">
              <w:rPr>
                <w:webHidden/>
              </w:rPr>
              <w:t>4</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0" w:history="1">
            <w:r w:rsidR="000F61FC" w:rsidRPr="00687B02">
              <w:rPr>
                <w:rStyle w:val="Hyperlink"/>
                <w:lang w:val="en-US"/>
              </w:rPr>
              <w:t xml:space="preserve">2.1 </w:t>
            </w:r>
            <w:r w:rsidR="000F61FC" w:rsidRPr="00687B02">
              <w:rPr>
                <w:rFonts w:eastAsiaTheme="minorEastAsia"/>
                <w:spacing w:val="0"/>
                <w:sz w:val="22"/>
                <w:szCs w:val="22"/>
                <w:lang w:val="en-US" w:eastAsia="en-US"/>
              </w:rPr>
              <w:tab/>
            </w:r>
            <w:r w:rsidR="000F61FC" w:rsidRPr="00687B02">
              <w:rPr>
                <w:rStyle w:val="Hyperlink"/>
              </w:rPr>
              <w:t>Penelitian Terkait</w:t>
            </w:r>
            <w:r w:rsidR="000F61FC" w:rsidRPr="00687B02">
              <w:rPr>
                <w:webHidden/>
              </w:rPr>
              <w:tab/>
            </w:r>
            <w:r w:rsidR="000F61FC" w:rsidRPr="00687B02">
              <w:rPr>
                <w:webHidden/>
              </w:rPr>
              <w:fldChar w:fldCharType="begin"/>
            </w:r>
            <w:r w:rsidR="000F61FC" w:rsidRPr="00687B02">
              <w:rPr>
                <w:webHidden/>
              </w:rPr>
              <w:instrText xml:space="preserve"> PAGEREF _Toc60606540 \h </w:instrText>
            </w:r>
            <w:r w:rsidR="000F61FC" w:rsidRPr="00687B02">
              <w:rPr>
                <w:webHidden/>
              </w:rPr>
            </w:r>
            <w:r w:rsidR="000F61FC" w:rsidRPr="00687B02">
              <w:rPr>
                <w:webHidden/>
              </w:rPr>
              <w:fldChar w:fldCharType="separate"/>
            </w:r>
            <w:r w:rsidR="001B5269">
              <w:rPr>
                <w:webHidden/>
              </w:rPr>
              <w:t>4</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1" w:history="1">
            <w:r w:rsidR="000F61FC" w:rsidRPr="00687B02">
              <w:rPr>
                <w:rStyle w:val="Hyperlink"/>
                <w:lang w:val="en-US"/>
              </w:rPr>
              <w:t xml:space="preserve">2.2 </w:t>
            </w:r>
            <w:r w:rsidR="000F61FC" w:rsidRPr="00687B02">
              <w:rPr>
                <w:rFonts w:eastAsiaTheme="minorEastAsia"/>
                <w:spacing w:val="0"/>
                <w:sz w:val="22"/>
                <w:szCs w:val="22"/>
                <w:lang w:val="en-US" w:eastAsia="en-US"/>
              </w:rPr>
              <w:tab/>
            </w:r>
            <w:r w:rsidR="000F61FC" w:rsidRPr="00687B02">
              <w:rPr>
                <w:rStyle w:val="Hyperlink"/>
              </w:rPr>
              <w:t>Part Of Speech Tagging</w:t>
            </w:r>
            <w:r w:rsidR="000F61FC" w:rsidRPr="00687B02">
              <w:rPr>
                <w:webHidden/>
              </w:rPr>
              <w:tab/>
            </w:r>
            <w:r w:rsidR="000F61FC" w:rsidRPr="00687B02">
              <w:rPr>
                <w:webHidden/>
              </w:rPr>
              <w:fldChar w:fldCharType="begin"/>
            </w:r>
            <w:r w:rsidR="000F61FC" w:rsidRPr="00687B02">
              <w:rPr>
                <w:webHidden/>
              </w:rPr>
              <w:instrText xml:space="preserve"> PAGEREF _Toc60606541 \h </w:instrText>
            </w:r>
            <w:r w:rsidR="000F61FC" w:rsidRPr="00687B02">
              <w:rPr>
                <w:webHidden/>
              </w:rPr>
            </w:r>
            <w:r w:rsidR="000F61FC" w:rsidRPr="00687B02">
              <w:rPr>
                <w:webHidden/>
              </w:rPr>
              <w:fldChar w:fldCharType="separate"/>
            </w:r>
            <w:r w:rsidR="001B5269">
              <w:rPr>
                <w:webHidden/>
              </w:rPr>
              <w:t>6</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2" w:history="1">
            <w:r w:rsidR="000F61FC" w:rsidRPr="00687B02">
              <w:rPr>
                <w:rStyle w:val="Hyperlink"/>
              </w:rPr>
              <w:t xml:space="preserve">2.3 </w:t>
            </w:r>
            <w:r w:rsidR="000F61FC" w:rsidRPr="00687B02">
              <w:rPr>
                <w:rFonts w:eastAsiaTheme="minorEastAsia"/>
                <w:spacing w:val="0"/>
                <w:sz w:val="22"/>
                <w:szCs w:val="22"/>
                <w:lang w:val="en-US" w:eastAsia="en-US"/>
              </w:rPr>
              <w:tab/>
            </w:r>
            <w:r w:rsidR="000F61FC" w:rsidRPr="00687B02">
              <w:rPr>
                <w:rStyle w:val="Hyperlink"/>
                <w:lang w:val="en-US"/>
              </w:rPr>
              <w:t>Metode PoS Tagger</w:t>
            </w:r>
            <w:r w:rsidR="000F61FC" w:rsidRPr="00687B02">
              <w:rPr>
                <w:webHidden/>
              </w:rPr>
              <w:tab/>
            </w:r>
            <w:r w:rsidR="000F61FC" w:rsidRPr="00687B02">
              <w:rPr>
                <w:webHidden/>
              </w:rPr>
              <w:fldChar w:fldCharType="begin"/>
            </w:r>
            <w:r w:rsidR="000F61FC" w:rsidRPr="00687B02">
              <w:rPr>
                <w:webHidden/>
              </w:rPr>
              <w:instrText xml:space="preserve"> PAGEREF _Toc60606542 \h </w:instrText>
            </w:r>
            <w:r w:rsidR="000F61FC" w:rsidRPr="00687B02">
              <w:rPr>
                <w:webHidden/>
              </w:rPr>
            </w:r>
            <w:r w:rsidR="000F61FC" w:rsidRPr="00687B02">
              <w:rPr>
                <w:webHidden/>
              </w:rPr>
              <w:fldChar w:fldCharType="separate"/>
            </w:r>
            <w:r w:rsidR="001B5269">
              <w:rPr>
                <w:webHidden/>
              </w:rPr>
              <w:t>17</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3" w:history="1">
            <w:r w:rsidR="000F61FC" w:rsidRPr="00687B02">
              <w:rPr>
                <w:rStyle w:val="Hyperlink"/>
              </w:rPr>
              <w:t xml:space="preserve">2.4 </w:t>
            </w:r>
            <w:r w:rsidR="000F61FC" w:rsidRPr="00687B02">
              <w:rPr>
                <w:rFonts w:eastAsiaTheme="minorEastAsia"/>
                <w:spacing w:val="0"/>
                <w:sz w:val="22"/>
                <w:szCs w:val="22"/>
                <w:lang w:val="en-US" w:eastAsia="en-US"/>
              </w:rPr>
              <w:tab/>
            </w:r>
            <w:r w:rsidR="000F61FC" w:rsidRPr="00687B02">
              <w:rPr>
                <w:rStyle w:val="Hyperlink"/>
              </w:rPr>
              <w:t>Python</w:t>
            </w:r>
            <w:r w:rsidR="000F61FC" w:rsidRPr="00687B02">
              <w:rPr>
                <w:webHidden/>
              </w:rPr>
              <w:tab/>
            </w:r>
            <w:r w:rsidR="000F61FC" w:rsidRPr="00687B02">
              <w:rPr>
                <w:webHidden/>
              </w:rPr>
              <w:fldChar w:fldCharType="begin"/>
            </w:r>
            <w:r w:rsidR="000F61FC" w:rsidRPr="00687B02">
              <w:rPr>
                <w:webHidden/>
              </w:rPr>
              <w:instrText xml:space="preserve"> PAGEREF _Toc60606543 \h </w:instrText>
            </w:r>
            <w:r w:rsidR="000F61FC" w:rsidRPr="00687B02">
              <w:rPr>
                <w:webHidden/>
              </w:rPr>
            </w:r>
            <w:r w:rsidR="000F61FC" w:rsidRPr="00687B02">
              <w:rPr>
                <w:webHidden/>
              </w:rPr>
              <w:fldChar w:fldCharType="separate"/>
            </w:r>
            <w:r w:rsidR="001B5269">
              <w:rPr>
                <w:webHidden/>
              </w:rPr>
              <w:t>17</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4" w:history="1">
            <w:r w:rsidR="000F61FC" w:rsidRPr="00687B02">
              <w:rPr>
                <w:rStyle w:val="Hyperlink"/>
                <w:lang w:val="en-US"/>
              </w:rPr>
              <w:t xml:space="preserve">2.5 </w:t>
            </w:r>
            <w:r w:rsidR="000F61FC" w:rsidRPr="00687B02">
              <w:rPr>
                <w:rFonts w:eastAsiaTheme="minorEastAsia"/>
                <w:spacing w:val="0"/>
                <w:sz w:val="22"/>
                <w:szCs w:val="22"/>
                <w:lang w:val="en-US" w:eastAsia="en-US"/>
              </w:rPr>
              <w:tab/>
            </w:r>
            <w:r w:rsidR="000F61FC" w:rsidRPr="00687B02">
              <w:rPr>
                <w:rStyle w:val="Hyperlink"/>
                <w:i/>
                <w:lang w:val="en-US"/>
              </w:rPr>
              <w:t>Natural Language Toolkit</w:t>
            </w:r>
            <w:r w:rsidR="000F61FC" w:rsidRPr="00687B02">
              <w:rPr>
                <w:webHidden/>
              </w:rPr>
              <w:tab/>
            </w:r>
            <w:r w:rsidR="000F61FC" w:rsidRPr="00687B02">
              <w:rPr>
                <w:webHidden/>
              </w:rPr>
              <w:fldChar w:fldCharType="begin"/>
            </w:r>
            <w:r w:rsidR="000F61FC" w:rsidRPr="00687B02">
              <w:rPr>
                <w:webHidden/>
              </w:rPr>
              <w:instrText xml:space="preserve"> PAGEREF _Toc60606544 \h </w:instrText>
            </w:r>
            <w:r w:rsidR="000F61FC" w:rsidRPr="00687B02">
              <w:rPr>
                <w:webHidden/>
              </w:rPr>
            </w:r>
            <w:r w:rsidR="000F61FC" w:rsidRPr="00687B02">
              <w:rPr>
                <w:webHidden/>
              </w:rPr>
              <w:fldChar w:fldCharType="separate"/>
            </w:r>
            <w:r w:rsidR="001B5269">
              <w:rPr>
                <w:webHidden/>
              </w:rPr>
              <w:t>18</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5" w:history="1">
            <w:r w:rsidR="000F61FC" w:rsidRPr="00687B02">
              <w:rPr>
                <w:rStyle w:val="Hyperlink"/>
                <w:lang w:val="en-US"/>
              </w:rPr>
              <w:t xml:space="preserve">2.6 </w:t>
            </w:r>
            <w:r w:rsidR="000F61FC" w:rsidRPr="00687B02">
              <w:rPr>
                <w:rFonts w:eastAsiaTheme="minorEastAsia"/>
                <w:spacing w:val="0"/>
                <w:sz w:val="22"/>
                <w:szCs w:val="22"/>
                <w:lang w:val="en-US" w:eastAsia="en-US"/>
              </w:rPr>
              <w:tab/>
            </w:r>
            <w:r w:rsidR="000F61FC" w:rsidRPr="00687B02">
              <w:rPr>
                <w:rStyle w:val="Hyperlink"/>
                <w:lang w:val="en-US"/>
              </w:rPr>
              <w:t>Bahasa Melayu Pontianak</w:t>
            </w:r>
            <w:r w:rsidR="000F61FC" w:rsidRPr="00687B02">
              <w:rPr>
                <w:webHidden/>
              </w:rPr>
              <w:tab/>
            </w:r>
            <w:r w:rsidR="000F61FC" w:rsidRPr="00687B02">
              <w:rPr>
                <w:webHidden/>
              </w:rPr>
              <w:fldChar w:fldCharType="begin"/>
            </w:r>
            <w:r w:rsidR="000F61FC" w:rsidRPr="00687B02">
              <w:rPr>
                <w:webHidden/>
              </w:rPr>
              <w:instrText xml:space="preserve"> PAGEREF _Toc60606545 \h </w:instrText>
            </w:r>
            <w:r w:rsidR="000F61FC" w:rsidRPr="00687B02">
              <w:rPr>
                <w:webHidden/>
              </w:rPr>
            </w:r>
            <w:r w:rsidR="000F61FC" w:rsidRPr="00687B02">
              <w:rPr>
                <w:webHidden/>
              </w:rPr>
              <w:fldChar w:fldCharType="separate"/>
            </w:r>
            <w:r w:rsidR="001B5269">
              <w:rPr>
                <w:webHidden/>
              </w:rPr>
              <w:t>19</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6" w:history="1">
            <w:r w:rsidR="000F61FC" w:rsidRPr="00687B02">
              <w:rPr>
                <w:rStyle w:val="Hyperlink"/>
                <w:lang w:val="en-US"/>
              </w:rPr>
              <w:t xml:space="preserve">2.7 </w:t>
            </w:r>
            <w:r w:rsidR="000F61FC" w:rsidRPr="00687B02">
              <w:rPr>
                <w:rFonts w:eastAsiaTheme="minorEastAsia"/>
                <w:spacing w:val="0"/>
                <w:sz w:val="22"/>
                <w:szCs w:val="22"/>
                <w:lang w:val="en-US" w:eastAsia="en-US"/>
              </w:rPr>
              <w:tab/>
            </w:r>
            <w:r w:rsidR="000F61FC" w:rsidRPr="00687B02">
              <w:rPr>
                <w:rStyle w:val="Hyperlink"/>
                <w:lang w:val="en-US"/>
              </w:rPr>
              <w:t>Pengujian Teks kalimat metode PoS Tagger</w:t>
            </w:r>
            <w:r w:rsidR="000F61FC" w:rsidRPr="00687B02">
              <w:rPr>
                <w:webHidden/>
              </w:rPr>
              <w:tab/>
            </w:r>
            <w:r w:rsidR="000F61FC" w:rsidRPr="00687B02">
              <w:rPr>
                <w:webHidden/>
              </w:rPr>
              <w:fldChar w:fldCharType="begin"/>
            </w:r>
            <w:r w:rsidR="000F61FC" w:rsidRPr="00687B02">
              <w:rPr>
                <w:webHidden/>
              </w:rPr>
              <w:instrText xml:space="preserve"> PAGEREF _Toc60606546 \h </w:instrText>
            </w:r>
            <w:r w:rsidR="000F61FC" w:rsidRPr="00687B02">
              <w:rPr>
                <w:webHidden/>
              </w:rPr>
            </w:r>
            <w:r w:rsidR="000F61FC" w:rsidRPr="00687B02">
              <w:rPr>
                <w:webHidden/>
              </w:rPr>
              <w:fldChar w:fldCharType="separate"/>
            </w:r>
            <w:r w:rsidR="001B5269">
              <w:rPr>
                <w:webHidden/>
              </w:rPr>
              <w:t>19</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7" w:history="1">
            <w:r w:rsidR="000F61FC" w:rsidRPr="00687B02">
              <w:rPr>
                <w:rStyle w:val="Hyperlink"/>
                <w:lang w:val="en-US"/>
              </w:rPr>
              <w:t xml:space="preserve">2.8 </w:t>
            </w:r>
            <w:r w:rsidR="000F61FC" w:rsidRPr="00687B02">
              <w:rPr>
                <w:rFonts w:eastAsiaTheme="minorEastAsia"/>
                <w:spacing w:val="0"/>
                <w:sz w:val="22"/>
                <w:szCs w:val="22"/>
                <w:lang w:val="en-US" w:eastAsia="en-US"/>
              </w:rPr>
              <w:tab/>
            </w:r>
            <w:r w:rsidR="000F61FC" w:rsidRPr="00687B02">
              <w:rPr>
                <w:rStyle w:val="Hyperlink"/>
                <w:lang w:val="en-US"/>
              </w:rPr>
              <w:t xml:space="preserve">Pengujian </w:t>
            </w:r>
            <w:r w:rsidR="000F61FC" w:rsidRPr="00687B02">
              <w:rPr>
                <w:rStyle w:val="Hyperlink"/>
                <w:i/>
                <w:lang w:val="en-US"/>
              </w:rPr>
              <w:t>Accuracy, Precision, Recall,</w:t>
            </w:r>
            <w:r w:rsidR="000F61FC" w:rsidRPr="00687B02">
              <w:rPr>
                <w:rStyle w:val="Hyperlink"/>
                <w:lang w:val="en-US"/>
              </w:rPr>
              <w:t xml:space="preserve"> dan </w:t>
            </w:r>
            <w:r w:rsidR="000F61FC" w:rsidRPr="00687B02">
              <w:rPr>
                <w:rStyle w:val="Hyperlink"/>
                <w:i/>
                <w:lang w:val="en-US"/>
              </w:rPr>
              <w:t>F-measure</w:t>
            </w:r>
            <w:r w:rsidR="000F61FC" w:rsidRPr="00687B02">
              <w:rPr>
                <w:webHidden/>
              </w:rPr>
              <w:tab/>
            </w:r>
            <w:r w:rsidR="000F61FC" w:rsidRPr="00687B02">
              <w:rPr>
                <w:webHidden/>
              </w:rPr>
              <w:fldChar w:fldCharType="begin"/>
            </w:r>
            <w:r w:rsidR="000F61FC" w:rsidRPr="00687B02">
              <w:rPr>
                <w:webHidden/>
              </w:rPr>
              <w:instrText xml:space="preserve"> PAGEREF _Toc60606547 \h </w:instrText>
            </w:r>
            <w:r w:rsidR="000F61FC" w:rsidRPr="00687B02">
              <w:rPr>
                <w:webHidden/>
              </w:rPr>
            </w:r>
            <w:r w:rsidR="000F61FC" w:rsidRPr="00687B02">
              <w:rPr>
                <w:webHidden/>
              </w:rPr>
              <w:fldChar w:fldCharType="separate"/>
            </w:r>
            <w:r w:rsidR="001B5269">
              <w:rPr>
                <w:webHidden/>
              </w:rPr>
              <w:t>20</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48" w:history="1">
            <w:r w:rsidR="000F61FC" w:rsidRPr="00687B02">
              <w:rPr>
                <w:rStyle w:val="Hyperlink"/>
                <w:lang w:val="en-US"/>
              </w:rPr>
              <w:t xml:space="preserve">2.9 </w:t>
            </w:r>
            <w:r w:rsidR="000F61FC" w:rsidRPr="00687B02">
              <w:rPr>
                <w:rFonts w:eastAsiaTheme="minorEastAsia"/>
                <w:spacing w:val="0"/>
                <w:sz w:val="22"/>
                <w:szCs w:val="22"/>
                <w:lang w:val="en-US" w:eastAsia="en-US"/>
              </w:rPr>
              <w:tab/>
            </w:r>
            <w:r w:rsidR="000F61FC" w:rsidRPr="00687B02">
              <w:rPr>
                <w:rStyle w:val="Hyperlink"/>
                <w:lang w:val="en-US"/>
              </w:rPr>
              <w:t>Pengujian K-</w:t>
            </w:r>
            <w:r w:rsidR="000F61FC" w:rsidRPr="00687B02">
              <w:rPr>
                <w:rStyle w:val="Hyperlink"/>
                <w:i/>
                <w:lang w:val="en-US"/>
              </w:rPr>
              <w:t>fold Cross Validation</w:t>
            </w:r>
            <w:r w:rsidR="000F61FC" w:rsidRPr="00687B02">
              <w:rPr>
                <w:webHidden/>
              </w:rPr>
              <w:tab/>
            </w:r>
            <w:r w:rsidR="000F61FC" w:rsidRPr="00687B02">
              <w:rPr>
                <w:webHidden/>
              </w:rPr>
              <w:fldChar w:fldCharType="begin"/>
            </w:r>
            <w:r w:rsidR="000F61FC" w:rsidRPr="00687B02">
              <w:rPr>
                <w:webHidden/>
              </w:rPr>
              <w:instrText xml:space="preserve"> PAGEREF _Toc60606548 \h </w:instrText>
            </w:r>
            <w:r w:rsidR="000F61FC" w:rsidRPr="00687B02">
              <w:rPr>
                <w:webHidden/>
              </w:rPr>
            </w:r>
            <w:r w:rsidR="000F61FC" w:rsidRPr="00687B02">
              <w:rPr>
                <w:webHidden/>
              </w:rPr>
              <w:fldChar w:fldCharType="separate"/>
            </w:r>
            <w:r w:rsidR="001B5269">
              <w:rPr>
                <w:webHidden/>
              </w:rPr>
              <w:t>20</w:t>
            </w:r>
            <w:r w:rsidR="000F61FC" w:rsidRPr="00687B02">
              <w:rPr>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49" w:history="1">
            <w:r w:rsidR="000F61FC" w:rsidRPr="00687B02">
              <w:rPr>
                <w:rStyle w:val="Hyperlink"/>
              </w:rPr>
              <w:t>BAB III Metodologi Penelitian</w:t>
            </w:r>
            <w:r w:rsidR="000F61FC" w:rsidRPr="00687B02">
              <w:rPr>
                <w:webHidden/>
              </w:rPr>
              <w:tab/>
            </w:r>
            <w:r w:rsidR="000F61FC" w:rsidRPr="00687B02">
              <w:rPr>
                <w:webHidden/>
              </w:rPr>
              <w:fldChar w:fldCharType="begin"/>
            </w:r>
            <w:r w:rsidR="000F61FC" w:rsidRPr="00687B02">
              <w:rPr>
                <w:webHidden/>
              </w:rPr>
              <w:instrText xml:space="preserve"> PAGEREF _Toc60606549 \h </w:instrText>
            </w:r>
            <w:r w:rsidR="000F61FC" w:rsidRPr="00687B02">
              <w:rPr>
                <w:webHidden/>
              </w:rPr>
            </w:r>
            <w:r w:rsidR="000F61FC" w:rsidRPr="00687B02">
              <w:rPr>
                <w:webHidden/>
              </w:rPr>
              <w:fldChar w:fldCharType="separate"/>
            </w:r>
            <w:r w:rsidR="001B5269">
              <w:rPr>
                <w:webHidden/>
              </w:rPr>
              <w:t>22</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50" w:history="1">
            <w:r w:rsidR="000F61FC" w:rsidRPr="00687B02">
              <w:rPr>
                <w:rStyle w:val="Hyperlink"/>
                <w:lang w:val="id-ID"/>
              </w:rPr>
              <w:t>3.1</w:t>
            </w:r>
            <w:r w:rsidR="000F61FC" w:rsidRPr="00687B02">
              <w:rPr>
                <w:rFonts w:eastAsiaTheme="minorEastAsia"/>
                <w:spacing w:val="0"/>
                <w:sz w:val="22"/>
                <w:szCs w:val="22"/>
                <w:lang w:val="en-US" w:eastAsia="en-US"/>
              </w:rPr>
              <w:tab/>
            </w:r>
            <w:r w:rsidR="000F61FC" w:rsidRPr="00687B02">
              <w:rPr>
                <w:rStyle w:val="Hyperlink"/>
              </w:rPr>
              <w:t>Bahan Penelitian</w:t>
            </w:r>
            <w:r w:rsidR="000F61FC" w:rsidRPr="00687B02">
              <w:rPr>
                <w:webHidden/>
              </w:rPr>
              <w:tab/>
            </w:r>
            <w:r w:rsidR="000F61FC" w:rsidRPr="00687B02">
              <w:rPr>
                <w:webHidden/>
              </w:rPr>
              <w:fldChar w:fldCharType="begin"/>
            </w:r>
            <w:r w:rsidR="000F61FC" w:rsidRPr="00687B02">
              <w:rPr>
                <w:webHidden/>
              </w:rPr>
              <w:instrText xml:space="preserve"> PAGEREF _Toc60606550 \h </w:instrText>
            </w:r>
            <w:r w:rsidR="000F61FC" w:rsidRPr="00687B02">
              <w:rPr>
                <w:webHidden/>
              </w:rPr>
            </w:r>
            <w:r w:rsidR="000F61FC" w:rsidRPr="00687B02">
              <w:rPr>
                <w:webHidden/>
              </w:rPr>
              <w:fldChar w:fldCharType="separate"/>
            </w:r>
            <w:r w:rsidR="001B5269">
              <w:rPr>
                <w:webHidden/>
              </w:rPr>
              <w:t>22</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51" w:history="1">
            <w:r w:rsidR="000F61FC" w:rsidRPr="00687B02">
              <w:rPr>
                <w:rStyle w:val="Hyperlink"/>
                <w:lang w:val="id-ID"/>
              </w:rPr>
              <w:t>3.2</w:t>
            </w:r>
            <w:r w:rsidR="000F61FC" w:rsidRPr="00687B02">
              <w:rPr>
                <w:rFonts w:eastAsiaTheme="minorEastAsia"/>
                <w:spacing w:val="0"/>
                <w:sz w:val="22"/>
                <w:szCs w:val="22"/>
                <w:lang w:val="en-US" w:eastAsia="en-US"/>
              </w:rPr>
              <w:tab/>
            </w:r>
            <w:r w:rsidR="000F61FC" w:rsidRPr="00687B02">
              <w:rPr>
                <w:rStyle w:val="Hyperlink"/>
              </w:rPr>
              <w:t>Alat Bantu Penelitian</w:t>
            </w:r>
            <w:r w:rsidR="000F61FC" w:rsidRPr="00687B02">
              <w:rPr>
                <w:webHidden/>
              </w:rPr>
              <w:tab/>
            </w:r>
            <w:r w:rsidR="000F61FC" w:rsidRPr="00687B02">
              <w:rPr>
                <w:webHidden/>
              </w:rPr>
              <w:fldChar w:fldCharType="begin"/>
            </w:r>
            <w:r w:rsidR="000F61FC" w:rsidRPr="00687B02">
              <w:rPr>
                <w:webHidden/>
              </w:rPr>
              <w:instrText xml:space="preserve"> PAGEREF _Toc60606551 \h </w:instrText>
            </w:r>
            <w:r w:rsidR="000F61FC" w:rsidRPr="00687B02">
              <w:rPr>
                <w:webHidden/>
              </w:rPr>
            </w:r>
            <w:r w:rsidR="000F61FC" w:rsidRPr="00687B02">
              <w:rPr>
                <w:webHidden/>
              </w:rPr>
              <w:fldChar w:fldCharType="separate"/>
            </w:r>
            <w:r w:rsidR="001B5269">
              <w:rPr>
                <w:webHidden/>
              </w:rPr>
              <w:t>22</w:t>
            </w:r>
            <w:r w:rsidR="000F61FC" w:rsidRPr="00687B02">
              <w:rPr>
                <w:webHidden/>
              </w:rPr>
              <w:fldChar w:fldCharType="end"/>
            </w:r>
          </w:hyperlink>
        </w:p>
        <w:p w:rsidR="000F61FC" w:rsidRPr="00687B02" w:rsidRDefault="000F61FC" w:rsidP="000F61FC">
          <w:pPr>
            <w:pStyle w:val="TOC3"/>
            <w:ind w:right="709"/>
            <w:rPr>
              <w:rFonts w:eastAsiaTheme="minorEastAsia"/>
              <w:w w:val="100"/>
              <w:sz w:val="22"/>
              <w:szCs w:val="22"/>
              <w:lang w:val="en-US" w:eastAsia="en-US"/>
            </w:rPr>
          </w:pPr>
          <w:r w:rsidRPr="00687B02">
            <w:rPr>
              <w:rStyle w:val="Hyperlink"/>
              <w:u w:val="none"/>
            </w:rPr>
            <w:tab/>
          </w:r>
          <w:hyperlink w:anchor="_Toc60606552" w:history="1">
            <w:r w:rsidRPr="00687B02">
              <w:rPr>
                <w:rStyle w:val="Hyperlink"/>
              </w:rPr>
              <w:t>3.2.1</w:t>
            </w:r>
            <w:r w:rsidRPr="00687B02">
              <w:rPr>
                <w:rFonts w:eastAsiaTheme="minorEastAsia"/>
                <w:w w:val="100"/>
                <w:sz w:val="22"/>
                <w:szCs w:val="22"/>
                <w:lang w:val="en-US" w:eastAsia="en-US"/>
              </w:rPr>
              <w:t xml:space="preserve"> </w:t>
            </w:r>
            <w:r w:rsidRPr="00687B02">
              <w:rPr>
                <w:rStyle w:val="Hyperlink"/>
              </w:rPr>
              <w:t>Perangkat Keras</w:t>
            </w:r>
            <w:r w:rsidRPr="00687B02">
              <w:rPr>
                <w:rStyle w:val="Hyperlink"/>
              </w:rPr>
              <w:tab/>
            </w:r>
            <w:r w:rsidRPr="00687B02">
              <w:rPr>
                <w:webHidden/>
              </w:rPr>
              <w:fldChar w:fldCharType="begin"/>
            </w:r>
            <w:r w:rsidRPr="00687B02">
              <w:rPr>
                <w:webHidden/>
              </w:rPr>
              <w:instrText xml:space="preserve"> PAGEREF _Toc60606552 \h </w:instrText>
            </w:r>
            <w:r w:rsidRPr="00687B02">
              <w:rPr>
                <w:webHidden/>
              </w:rPr>
            </w:r>
            <w:r w:rsidRPr="00687B02">
              <w:rPr>
                <w:webHidden/>
              </w:rPr>
              <w:fldChar w:fldCharType="separate"/>
            </w:r>
            <w:r w:rsidR="001B5269">
              <w:rPr>
                <w:webHidden/>
              </w:rPr>
              <w:t>22</w:t>
            </w:r>
            <w:r w:rsidRPr="00687B02">
              <w:rPr>
                <w:webHidden/>
              </w:rPr>
              <w:fldChar w:fldCharType="end"/>
            </w:r>
          </w:hyperlink>
        </w:p>
        <w:p w:rsidR="000F61FC" w:rsidRPr="00687B02" w:rsidRDefault="000F61FC" w:rsidP="000F61FC">
          <w:pPr>
            <w:pStyle w:val="TOC3"/>
            <w:ind w:right="709"/>
            <w:rPr>
              <w:rFonts w:eastAsiaTheme="minorEastAsia"/>
              <w:w w:val="100"/>
              <w:sz w:val="22"/>
              <w:szCs w:val="22"/>
              <w:lang w:val="en-US" w:eastAsia="en-US"/>
            </w:rPr>
          </w:pPr>
          <w:r w:rsidRPr="00687B02">
            <w:rPr>
              <w:rStyle w:val="Hyperlink"/>
              <w:u w:val="none"/>
            </w:rPr>
            <w:tab/>
          </w:r>
          <w:hyperlink w:anchor="_Toc60606553" w:history="1">
            <w:r w:rsidRPr="00687B02">
              <w:rPr>
                <w:rStyle w:val="Hyperlink"/>
                <w:iCs/>
              </w:rPr>
              <w:t>3.2.2</w:t>
            </w:r>
            <w:r w:rsidRPr="00687B02">
              <w:rPr>
                <w:rFonts w:eastAsiaTheme="minorEastAsia"/>
                <w:w w:val="100"/>
                <w:sz w:val="22"/>
                <w:szCs w:val="22"/>
                <w:lang w:val="en-US" w:eastAsia="en-US"/>
              </w:rPr>
              <w:t xml:space="preserve"> </w:t>
            </w:r>
            <w:r w:rsidRPr="00687B02">
              <w:rPr>
                <w:rStyle w:val="Hyperlink"/>
                <w:iCs/>
              </w:rPr>
              <w:t>Perangkat Lunak (</w:t>
            </w:r>
            <w:r w:rsidRPr="00687B02">
              <w:rPr>
                <w:rStyle w:val="Hyperlink"/>
                <w:i/>
                <w:iCs/>
              </w:rPr>
              <w:t>Software</w:t>
            </w:r>
            <w:r w:rsidRPr="00687B02">
              <w:rPr>
                <w:rStyle w:val="Hyperlink"/>
                <w:iCs/>
              </w:rPr>
              <w:t>)</w:t>
            </w:r>
            <w:r w:rsidRPr="00687B02">
              <w:rPr>
                <w:webHidden/>
              </w:rPr>
              <w:tab/>
            </w:r>
            <w:r w:rsidRPr="00687B02">
              <w:rPr>
                <w:webHidden/>
              </w:rPr>
              <w:fldChar w:fldCharType="begin"/>
            </w:r>
            <w:r w:rsidRPr="00687B02">
              <w:rPr>
                <w:webHidden/>
              </w:rPr>
              <w:instrText xml:space="preserve"> PAGEREF _Toc60606553 \h </w:instrText>
            </w:r>
            <w:r w:rsidRPr="00687B02">
              <w:rPr>
                <w:webHidden/>
              </w:rPr>
            </w:r>
            <w:r w:rsidRPr="00687B02">
              <w:rPr>
                <w:webHidden/>
              </w:rPr>
              <w:fldChar w:fldCharType="separate"/>
            </w:r>
            <w:r w:rsidR="001B5269">
              <w:rPr>
                <w:webHidden/>
              </w:rPr>
              <w:t>22</w:t>
            </w:r>
            <w:r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54" w:history="1">
            <w:r w:rsidR="000F61FC" w:rsidRPr="00687B02">
              <w:rPr>
                <w:rStyle w:val="Hyperlink"/>
                <w:lang w:val="id-ID"/>
              </w:rPr>
              <w:t>3.3</w:t>
            </w:r>
            <w:r w:rsidR="000F61FC" w:rsidRPr="00687B02">
              <w:rPr>
                <w:rFonts w:eastAsiaTheme="minorEastAsia"/>
                <w:spacing w:val="0"/>
                <w:sz w:val="22"/>
                <w:szCs w:val="22"/>
                <w:lang w:val="en-US" w:eastAsia="en-US"/>
              </w:rPr>
              <w:tab/>
            </w:r>
            <w:r w:rsidR="000F61FC" w:rsidRPr="00687B02">
              <w:rPr>
                <w:rStyle w:val="Hyperlink"/>
              </w:rPr>
              <w:t>Metode Penelitian</w:t>
            </w:r>
            <w:r w:rsidR="000F61FC" w:rsidRPr="00687B02">
              <w:rPr>
                <w:webHidden/>
              </w:rPr>
              <w:tab/>
            </w:r>
            <w:r w:rsidR="000F61FC" w:rsidRPr="00687B02">
              <w:rPr>
                <w:webHidden/>
              </w:rPr>
              <w:fldChar w:fldCharType="begin"/>
            </w:r>
            <w:r w:rsidR="000F61FC" w:rsidRPr="00687B02">
              <w:rPr>
                <w:webHidden/>
              </w:rPr>
              <w:instrText xml:space="preserve"> PAGEREF _Toc60606554 \h </w:instrText>
            </w:r>
            <w:r w:rsidR="000F61FC" w:rsidRPr="00687B02">
              <w:rPr>
                <w:webHidden/>
              </w:rPr>
            </w:r>
            <w:r w:rsidR="000F61FC" w:rsidRPr="00687B02">
              <w:rPr>
                <w:webHidden/>
              </w:rPr>
              <w:fldChar w:fldCharType="separate"/>
            </w:r>
            <w:r w:rsidR="001B5269">
              <w:rPr>
                <w:webHidden/>
              </w:rPr>
              <w:t>22</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55" w:history="1">
            <w:r w:rsidR="000F61FC" w:rsidRPr="00687B02">
              <w:rPr>
                <w:rStyle w:val="Hyperlink"/>
              </w:rPr>
              <w:t>3.3.1</w:t>
            </w:r>
            <w:r w:rsidR="000F61FC" w:rsidRPr="00687B02">
              <w:rPr>
                <w:rFonts w:eastAsiaTheme="minorEastAsia"/>
                <w:w w:val="100"/>
                <w:sz w:val="22"/>
                <w:szCs w:val="22"/>
                <w:lang w:val="en-US" w:eastAsia="en-US"/>
              </w:rPr>
              <w:tab/>
            </w:r>
            <w:r w:rsidR="000F61FC" w:rsidRPr="00687B02">
              <w:rPr>
                <w:rStyle w:val="Hyperlink"/>
              </w:rPr>
              <w:t>Persiapan Data</w:t>
            </w:r>
            <w:r w:rsidR="000F61FC" w:rsidRPr="00687B02">
              <w:rPr>
                <w:webHidden/>
              </w:rPr>
              <w:tab/>
            </w:r>
            <w:r w:rsidR="000F61FC" w:rsidRPr="00687B02">
              <w:rPr>
                <w:webHidden/>
              </w:rPr>
              <w:fldChar w:fldCharType="begin"/>
            </w:r>
            <w:r w:rsidR="000F61FC" w:rsidRPr="00687B02">
              <w:rPr>
                <w:webHidden/>
              </w:rPr>
              <w:instrText xml:space="preserve"> PAGEREF _Toc60606555 \h </w:instrText>
            </w:r>
            <w:r w:rsidR="000F61FC" w:rsidRPr="00687B02">
              <w:rPr>
                <w:webHidden/>
              </w:rPr>
            </w:r>
            <w:r w:rsidR="000F61FC" w:rsidRPr="00687B02">
              <w:rPr>
                <w:webHidden/>
              </w:rPr>
              <w:fldChar w:fldCharType="separate"/>
            </w:r>
            <w:r w:rsidR="001B5269">
              <w:rPr>
                <w:webHidden/>
              </w:rPr>
              <w:t>24</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56" w:history="1">
            <w:r w:rsidR="000F61FC" w:rsidRPr="00687B02">
              <w:rPr>
                <w:rStyle w:val="Hyperlink"/>
              </w:rPr>
              <w:t>3.3.2</w:t>
            </w:r>
            <w:r w:rsidR="000F61FC" w:rsidRPr="00687B02">
              <w:rPr>
                <w:rFonts w:eastAsiaTheme="minorEastAsia"/>
                <w:w w:val="100"/>
                <w:sz w:val="22"/>
                <w:szCs w:val="22"/>
                <w:lang w:val="en-US" w:eastAsia="en-US"/>
              </w:rPr>
              <w:tab/>
            </w:r>
            <w:r w:rsidR="000F61FC" w:rsidRPr="00687B02">
              <w:rPr>
                <w:rStyle w:val="Hyperlink"/>
              </w:rPr>
              <w:t>Pengumpulan Tag PoS</w:t>
            </w:r>
            <w:r w:rsidR="000F61FC" w:rsidRPr="00687B02">
              <w:rPr>
                <w:webHidden/>
              </w:rPr>
              <w:tab/>
            </w:r>
            <w:r w:rsidR="000F61FC" w:rsidRPr="00687B02">
              <w:rPr>
                <w:webHidden/>
              </w:rPr>
              <w:fldChar w:fldCharType="begin"/>
            </w:r>
            <w:r w:rsidR="000F61FC" w:rsidRPr="00687B02">
              <w:rPr>
                <w:webHidden/>
              </w:rPr>
              <w:instrText xml:space="preserve"> PAGEREF _Toc60606556 \h </w:instrText>
            </w:r>
            <w:r w:rsidR="000F61FC" w:rsidRPr="00687B02">
              <w:rPr>
                <w:webHidden/>
              </w:rPr>
            </w:r>
            <w:r w:rsidR="000F61FC" w:rsidRPr="00687B02">
              <w:rPr>
                <w:webHidden/>
              </w:rPr>
              <w:fldChar w:fldCharType="separate"/>
            </w:r>
            <w:r w:rsidR="001B5269">
              <w:rPr>
                <w:webHidden/>
              </w:rPr>
              <w:t>24</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57" w:history="1">
            <w:r w:rsidR="000F61FC" w:rsidRPr="00687B02">
              <w:rPr>
                <w:rStyle w:val="Hyperlink"/>
              </w:rPr>
              <w:t>3.3.3 Pengembangan Tag PoS</w:t>
            </w:r>
            <w:r w:rsidR="000F61FC" w:rsidRPr="00687B02">
              <w:rPr>
                <w:webHidden/>
              </w:rPr>
              <w:tab/>
            </w:r>
            <w:r w:rsidR="000F61FC" w:rsidRPr="00687B02">
              <w:rPr>
                <w:webHidden/>
              </w:rPr>
              <w:fldChar w:fldCharType="begin"/>
            </w:r>
            <w:r w:rsidR="000F61FC" w:rsidRPr="00687B02">
              <w:rPr>
                <w:webHidden/>
              </w:rPr>
              <w:instrText xml:space="preserve"> PAGEREF _Toc60606557 \h </w:instrText>
            </w:r>
            <w:r w:rsidR="000F61FC" w:rsidRPr="00687B02">
              <w:rPr>
                <w:webHidden/>
              </w:rPr>
            </w:r>
            <w:r w:rsidR="000F61FC" w:rsidRPr="00687B02">
              <w:rPr>
                <w:webHidden/>
              </w:rPr>
              <w:fldChar w:fldCharType="separate"/>
            </w:r>
            <w:r w:rsidR="001B5269">
              <w:rPr>
                <w:webHidden/>
              </w:rPr>
              <w:t>24</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58" w:history="1">
            <w:r w:rsidR="000F61FC" w:rsidRPr="00687B02">
              <w:rPr>
                <w:rStyle w:val="Hyperlink"/>
              </w:rPr>
              <w:t>3.3.4</w:t>
            </w:r>
            <w:r w:rsidR="000F61FC" w:rsidRPr="00687B02">
              <w:rPr>
                <w:rFonts w:eastAsiaTheme="minorEastAsia"/>
                <w:w w:val="100"/>
                <w:sz w:val="22"/>
                <w:szCs w:val="22"/>
                <w:lang w:val="en-US" w:eastAsia="en-US"/>
              </w:rPr>
              <w:tab/>
            </w:r>
            <w:r w:rsidR="000F61FC" w:rsidRPr="00687B02">
              <w:rPr>
                <w:rStyle w:val="Hyperlink"/>
              </w:rPr>
              <w:t>Pengembangan Korpus</w:t>
            </w:r>
            <w:r w:rsidR="000F61FC" w:rsidRPr="00687B02">
              <w:rPr>
                <w:webHidden/>
              </w:rPr>
              <w:tab/>
            </w:r>
            <w:r w:rsidR="000F61FC" w:rsidRPr="00687B02">
              <w:rPr>
                <w:webHidden/>
              </w:rPr>
              <w:fldChar w:fldCharType="begin"/>
            </w:r>
            <w:r w:rsidR="000F61FC" w:rsidRPr="00687B02">
              <w:rPr>
                <w:webHidden/>
              </w:rPr>
              <w:instrText xml:space="preserve"> PAGEREF _Toc60606558 \h </w:instrText>
            </w:r>
            <w:r w:rsidR="000F61FC" w:rsidRPr="00687B02">
              <w:rPr>
                <w:webHidden/>
              </w:rPr>
            </w:r>
            <w:r w:rsidR="000F61FC" w:rsidRPr="00687B02">
              <w:rPr>
                <w:webHidden/>
              </w:rPr>
              <w:fldChar w:fldCharType="separate"/>
            </w:r>
            <w:r w:rsidR="001B5269">
              <w:rPr>
                <w:webHidden/>
              </w:rPr>
              <w:t>25</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59" w:history="1">
            <w:r w:rsidR="000F61FC" w:rsidRPr="00687B02">
              <w:rPr>
                <w:rStyle w:val="Hyperlink"/>
              </w:rPr>
              <w:t>3.3.5</w:t>
            </w:r>
            <w:r w:rsidR="000F61FC" w:rsidRPr="00687B02">
              <w:rPr>
                <w:rFonts w:eastAsiaTheme="minorEastAsia"/>
                <w:w w:val="100"/>
                <w:sz w:val="22"/>
                <w:szCs w:val="22"/>
                <w:lang w:val="en-US" w:eastAsia="en-US"/>
              </w:rPr>
              <w:tab/>
            </w:r>
            <w:r w:rsidR="000F61FC" w:rsidRPr="00687B02">
              <w:rPr>
                <w:rStyle w:val="Hyperlink"/>
                <w:i/>
              </w:rPr>
              <w:t>Tagging</w:t>
            </w:r>
            <w:r w:rsidR="000F61FC" w:rsidRPr="00687B02">
              <w:rPr>
                <w:rStyle w:val="Hyperlink"/>
              </w:rPr>
              <w:t xml:space="preserve"> Korpus</w:t>
            </w:r>
            <w:r w:rsidR="000F61FC" w:rsidRPr="00687B02">
              <w:rPr>
                <w:webHidden/>
              </w:rPr>
              <w:tab/>
            </w:r>
            <w:r w:rsidR="000F61FC" w:rsidRPr="00687B02">
              <w:rPr>
                <w:webHidden/>
              </w:rPr>
              <w:fldChar w:fldCharType="begin"/>
            </w:r>
            <w:r w:rsidR="000F61FC" w:rsidRPr="00687B02">
              <w:rPr>
                <w:webHidden/>
              </w:rPr>
              <w:instrText xml:space="preserve"> PAGEREF _Toc60606559 \h </w:instrText>
            </w:r>
            <w:r w:rsidR="000F61FC" w:rsidRPr="00687B02">
              <w:rPr>
                <w:webHidden/>
              </w:rPr>
            </w:r>
            <w:r w:rsidR="000F61FC" w:rsidRPr="00687B02">
              <w:rPr>
                <w:webHidden/>
              </w:rPr>
              <w:fldChar w:fldCharType="separate"/>
            </w:r>
            <w:r w:rsidR="001B5269">
              <w:rPr>
                <w:webHidden/>
              </w:rPr>
              <w:t>25</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60" w:history="1">
            <w:r w:rsidR="000F61FC" w:rsidRPr="00687B02">
              <w:rPr>
                <w:rStyle w:val="Hyperlink"/>
              </w:rPr>
              <w:t>3.3.6</w:t>
            </w:r>
            <w:r w:rsidR="000F61FC" w:rsidRPr="00687B02">
              <w:rPr>
                <w:rFonts w:eastAsiaTheme="minorEastAsia"/>
                <w:w w:val="100"/>
                <w:sz w:val="22"/>
                <w:szCs w:val="22"/>
                <w:lang w:val="en-US" w:eastAsia="en-US"/>
              </w:rPr>
              <w:tab/>
            </w:r>
            <w:r w:rsidR="000F61FC" w:rsidRPr="00687B02">
              <w:rPr>
                <w:rStyle w:val="Hyperlink"/>
              </w:rPr>
              <w:t>Pelatihan Korpus</w:t>
            </w:r>
            <w:r w:rsidR="000F61FC" w:rsidRPr="00687B02">
              <w:rPr>
                <w:webHidden/>
              </w:rPr>
              <w:tab/>
            </w:r>
            <w:r w:rsidR="000F61FC" w:rsidRPr="00687B02">
              <w:rPr>
                <w:webHidden/>
              </w:rPr>
              <w:fldChar w:fldCharType="begin"/>
            </w:r>
            <w:r w:rsidR="000F61FC" w:rsidRPr="00687B02">
              <w:rPr>
                <w:webHidden/>
              </w:rPr>
              <w:instrText xml:space="preserve"> PAGEREF _Toc60606560 \h </w:instrText>
            </w:r>
            <w:r w:rsidR="000F61FC" w:rsidRPr="00687B02">
              <w:rPr>
                <w:webHidden/>
              </w:rPr>
            </w:r>
            <w:r w:rsidR="000F61FC" w:rsidRPr="00687B02">
              <w:rPr>
                <w:webHidden/>
              </w:rPr>
              <w:fldChar w:fldCharType="separate"/>
            </w:r>
            <w:r w:rsidR="001B5269">
              <w:rPr>
                <w:webHidden/>
              </w:rPr>
              <w:t>25</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61" w:history="1">
            <w:r w:rsidR="000F61FC" w:rsidRPr="00687B02">
              <w:rPr>
                <w:rStyle w:val="Hyperlink"/>
              </w:rPr>
              <w:t>3.3.7</w:t>
            </w:r>
            <w:r w:rsidR="000F61FC" w:rsidRPr="00687B02">
              <w:rPr>
                <w:rFonts w:eastAsiaTheme="minorEastAsia"/>
                <w:w w:val="100"/>
                <w:sz w:val="22"/>
                <w:szCs w:val="22"/>
                <w:lang w:val="en-US" w:eastAsia="en-US"/>
              </w:rPr>
              <w:tab/>
            </w:r>
            <w:r w:rsidR="000F61FC" w:rsidRPr="00687B02">
              <w:rPr>
                <w:rStyle w:val="Hyperlink"/>
              </w:rPr>
              <w:t>Perancangan Pengujian</w:t>
            </w:r>
            <w:r w:rsidR="000F61FC" w:rsidRPr="00687B02">
              <w:rPr>
                <w:webHidden/>
              </w:rPr>
              <w:tab/>
            </w:r>
            <w:r w:rsidR="000F61FC" w:rsidRPr="00687B02">
              <w:rPr>
                <w:webHidden/>
              </w:rPr>
              <w:fldChar w:fldCharType="begin"/>
            </w:r>
            <w:r w:rsidR="000F61FC" w:rsidRPr="00687B02">
              <w:rPr>
                <w:webHidden/>
              </w:rPr>
              <w:instrText xml:space="preserve"> PAGEREF _Toc60606561 \h </w:instrText>
            </w:r>
            <w:r w:rsidR="000F61FC" w:rsidRPr="00687B02">
              <w:rPr>
                <w:webHidden/>
              </w:rPr>
            </w:r>
            <w:r w:rsidR="000F61FC" w:rsidRPr="00687B02">
              <w:rPr>
                <w:webHidden/>
              </w:rPr>
              <w:fldChar w:fldCharType="separate"/>
            </w:r>
            <w:r w:rsidR="001B5269">
              <w:rPr>
                <w:webHidden/>
              </w:rPr>
              <w:t>26</w:t>
            </w:r>
            <w:r w:rsidR="000F61FC" w:rsidRPr="00687B02">
              <w:rPr>
                <w:webHidden/>
              </w:rPr>
              <w:fldChar w:fldCharType="end"/>
            </w:r>
          </w:hyperlink>
        </w:p>
        <w:p w:rsidR="000F61FC" w:rsidRPr="00687B02" w:rsidRDefault="00324B19" w:rsidP="000F61FC">
          <w:pPr>
            <w:pStyle w:val="TOC3"/>
            <w:ind w:left="1846" w:right="709"/>
            <w:rPr>
              <w:rFonts w:eastAsiaTheme="minorEastAsia"/>
              <w:w w:val="100"/>
              <w:sz w:val="22"/>
              <w:szCs w:val="22"/>
              <w:lang w:val="en-US" w:eastAsia="en-US"/>
            </w:rPr>
          </w:pPr>
          <w:hyperlink w:anchor="_Toc60606562" w:history="1">
            <w:r w:rsidR="000F61FC" w:rsidRPr="00687B02">
              <w:rPr>
                <w:rStyle w:val="Hyperlink"/>
              </w:rPr>
              <w:t>3.3.8</w:t>
            </w:r>
            <w:r w:rsidR="000F61FC" w:rsidRPr="00687B02">
              <w:rPr>
                <w:rFonts w:eastAsiaTheme="minorEastAsia"/>
                <w:w w:val="100"/>
                <w:sz w:val="22"/>
                <w:szCs w:val="22"/>
                <w:lang w:val="en-US" w:eastAsia="en-US"/>
              </w:rPr>
              <w:tab/>
            </w:r>
            <w:r w:rsidR="000F61FC" w:rsidRPr="00687B02">
              <w:rPr>
                <w:rStyle w:val="Hyperlink"/>
              </w:rPr>
              <w:t>Analisis Hasil Pengujian</w:t>
            </w:r>
            <w:r w:rsidR="000F61FC" w:rsidRPr="00687B02">
              <w:rPr>
                <w:webHidden/>
              </w:rPr>
              <w:tab/>
            </w:r>
            <w:r w:rsidR="000F61FC" w:rsidRPr="00687B02">
              <w:rPr>
                <w:webHidden/>
              </w:rPr>
              <w:fldChar w:fldCharType="begin"/>
            </w:r>
            <w:r w:rsidR="000F61FC" w:rsidRPr="00687B02">
              <w:rPr>
                <w:webHidden/>
              </w:rPr>
              <w:instrText xml:space="preserve"> PAGEREF _Toc60606562 \h </w:instrText>
            </w:r>
            <w:r w:rsidR="000F61FC" w:rsidRPr="00687B02">
              <w:rPr>
                <w:webHidden/>
              </w:rPr>
            </w:r>
            <w:r w:rsidR="000F61FC" w:rsidRPr="00687B02">
              <w:rPr>
                <w:webHidden/>
              </w:rPr>
              <w:fldChar w:fldCharType="separate"/>
            </w:r>
            <w:r w:rsidR="001B5269">
              <w:rPr>
                <w:webHidden/>
              </w:rPr>
              <w:t>28</w:t>
            </w:r>
            <w:r w:rsidR="000F61FC" w:rsidRPr="00687B02">
              <w:rPr>
                <w:webHidden/>
              </w:rPr>
              <w:fldChar w:fldCharType="end"/>
            </w:r>
          </w:hyperlink>
        </w:p>
        <w:p w:rsidR="000F61FC" w:rsidRPr="00687B02" w:rsidRDefault="000F61FC" w:rsidP="000F61FC">
          <w:pPr>
            <w:pStyle w:val="TOC3"/>
            <w:ind w:left="1276" w:right="709"/>
            <w:rPr>
              <w:rFonts w:eastAsiaTheme="minorEastAsia"/>
              <w:w w:val="100"/>
              <w:sz w:val="22"/>
              <w:szCs w:val="22"/>
              <w:lang w:val="en-US" w:eastAsia="en-US"/>
            </w:rPr>
          </w:pPr>
          <w:r w:rsidRPr="00687B02">
            <w:rPr>
              <w:rStyle w:val="Hyperlink"/>
              <w:u w:val="none"/>
            </w:rPr>
            <w:tab/>
          </w:r>
          <w:hyperlink w:anchor="_Toc60606563" w:history="1">
            <w:r w:rsidRPr="00687B02">
              <w:rPr>
                <w:rStyle w:val="Hyperlink"/>
              </w:rPr>
              <w:t>3.3.9</w:t>
            </w:r>
            <w:r w:rsidR="007173C6" w:rsidRPr="00687B02">
              <w:rPr>
                <w:rStyle w:val="Hyperlink"/>
                <w:lang w:val="en-US"/>
              </w:rPr>
              <w:t xml:space="preserve"> </w:t>
            </w:r>
            <w:r w:rsidRPr="00687B02">
              <w:rPr>
                <w:rStyle w:val="Hyperlink"/>
              </w:rPr>
              <w:t>Kesimpulan Hasil Pengujian</w:t>
            </w:r>
            <w:r w:rsidRPr="00687B02">
              <w:rPr>
                <w:webHidden/>
              </w:rPr>
              <w:tab/>
            </w:r>
            <w:r w:rsidRPr="00687B02">
              <w:rPr>
                <w:webHidden/>
              </w:rPr>
              <w:fldChar w:fldCharType="begin"/>
            </w:r>
            <w:r w:rsidRPr="00687B02">
              <w:rPr>
                <w:webHidden/>
              </w:rPr>
              <w:instrText xml:space="preserve"> PAGEREF _Toc60606563 \h </w:instrText>
            </w:r>
            <w:r w:rsidRPr="00687B02">
              <w:rPr>
                <w:webHidden/>
              </w:rPr>
            </w:r>
            <w:r w:rsidRPr="00687B02">
              <w:rPr>
                <w:webHidden/>
              </w:rPr>
              <w:fldChar w:fldCharType="separate"/>
            </w:r>
            <w:r w:rsidR="001B5269">
              <w:rPr>
                <w:webHidden/>
              </w:rPr>
              <w:t>28</w:t>
            </w:r>
            <w:r w:rsidRPr="00687B02">
              <w:rPr>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64" w:history="1">
            <w:r w:rsidR="000F61FC" w:rsidRPr="00687B02">
              <w:rPr>
                <w:rStyle w:val="Hyperlink"/>
              </w:rPr>
              <w:t>BAB IV</w:t>
            </w:r>
            <w:r w:rsidR="000F61FC" w:rsidRPr="00687B02">
              <w:rPr>
                <w:rStyle w:val="Hyperlink"/>
                <w:lang w:val="de-DE"/>
              </w:rPr>
              <w:t xml:space="preserve"> Hasil dan pengujian</w:t>
            </w:r>
            <w:r w:rsidR="000F61FC" w:rsidRPr="00687B02">
              <w:rPr>
                <w:webHidden/>
              </w:rPr>
              <w:tab/>
            </w:r>
            <w:r w:rsidR="000F61FC" w:rsidRPr="00687B02">
              <w:rPr>
                <w:webHidden/>
              </w:rPr>
              <w:fldChar w:fldCharType="begin"/>
            </w:r>
            <w:r w:rsidR="000F61FC" w:rsidRPr="00687B02">
              <w:rPr>
                <w:webHidden/>
              </w:rPr>
              <w:instrText xml:space="preserve"> PAGEREF _Toc60606564 \h </w:instrText>
            </w:r>
            <w:r w:rsidR="000F61FC" w:rsidRPr="00687B02">
              <w:rPr>
                <w:webHidden/>
              </w:rPr>
            </w:r>
            <w:r w:rsidR="000F61FC" w:rsidRPr="00687B02">
              <w:rPr>
                <w:webHidden/>
              </w:rPr>
              <w:fldChar w:fldCharType="separate"/>
            </w:r>
            <w:r w:rsidR="001B5269">
              <w:rPr>
                <w:webHidden/>
              </w:rPr>
              <w:t>29</w:t>
            </w:r>
            <w:r w:rsidR="000F61FC" w:rsidRPr="00687B02">
              <w:rPr>
                <w:webHidden/>
              </w:rPr>
              <w:fldChar w:fldCharType="end"/>
            </w:r>
          </w:hyperlink>
        </w:p>
        <w:p w:rsidR="000F61FC" w:rsidRPr="00687B02" w:rsidRDefault="00324B19" w:rsidP="000F61FC">
          <w:pPr>
            <w:pStyle w:val="TOC2"/>
            <w:tabs>
              <w:tab w:val="clear" w:pos="7655"/>
            </w:tabs>
            <w:ind w:right="709"/>
            <w:rPr>
              <w:rFonts w:eastAsiaTheme="minorEastAsia"/>
              <w:spacing w:val="0"/>
              <w:sz w:val="22"/>
              <w:szCs w:val="22"/>
              <w:lang w:val="en-US" w:eastAsia="en-US"/>
            </w:rPr>
          </w:pPr>
          <w:hyperlink w:anchor="_Toc60606565" w:history="1">
            <w:r w:rsidR="000F61FC" w:rsidRPr="00687B02">
              <w:rPr>
                <w:rStyle w:val="Hyperlink"/>
              </w:rPr>
              <w:t>4.1</w:t>
            </w:r>
            <w:r w:rsidR="000F61FC" w:rsidRPr="00687B02">
              <w:rPr>
                <w:rFonts w:eastAsiaTheme="minorEastAsia"/>
                <w:spacing w:val="0"/>
                <w:sz w:val="22"/>
                <w:szCs w:val="22"/>
                <w:lang w:val="en-US" w:eastAsia="en-US"/>
              </w:rPr>
              <w:tab/>
            </w:r>
            <w:r w:rsidR="000F61FC" w:rsidRPr="00687B02">
              <w:rPr>
                <w:rStyle w:val="Hyperlink"/>
              </w:rPr>
              <w:t>Hasil Penelitian</w:t>
            </w:r>
            <w:r w:rsidR="000F61FC" w:rsidRPr="00687B02">
              <w:rPr>
                <w:webHidden/>
              </w:rPr>
              <w:tab/>
            </w:r>
            <w:r w:rsidR="000F61FC" w:rsidRPr="00687B02">
              <w:rPr>
                <w:webHidden/>
              </w:rPr>
              <w:fldChar w:fldCharType="begin"/>
            </w:r>
            <w:r w:rsidR="000F61FC" w:rsidRPr="00687B02">
              <w:rPr>
                <w:webHidden/>
              </w:rPr>
              <w:instrText xml:space="preserve"> PAGEREF _Toc60606565 \h </w:instrText>
            </w:r>
            <w:r w:rsidR="000F61FC" w:rsidRPr="00687B02">
              <w:rPr>
                <w:webHidden/>
              </w:rPr>
            </w:r>
            <w:r w:rsidR="000F61FC" w:rsidRPr="00687B02">
              <w:rPr>
                <w:webHidden/>
              </w:rPr>
              <w:fldChar w:fldCharType="separate"/>
            </w:r>
            <w:r w:rsidR="001B5269">
              <w:rPr>
                <w:webHidden/>
              </w:rPr>
              <w:t>29</w:t>
            </w:r>
            <w:r w:rsidR="000F61FC" w:rsidRPr="00687B02">
              <w:rPr>
                <w:webHidden/>
              </w:rPr>
              <w:fldChar w:fldCharType="end"/>
            </w:r>
          </w:hyperlink>
        </w:p>
        <w:p w:rsidR="000F61FC" w:rsidRPr="00687B02" w:rsidRDefault="000F61FC" w:rsidP="000F61FC">
          <w:pPr>
            <w:pStyle w:val="TOC3"/>
            <w:ind w:right="709"/>
            <w:rPr>
              <w:rFonts w:eastAsiaTheme="minorEastAsia"/>
              <w:w w:val="100"/>
              <w:sz w:val="22"/>
              <w:szCs w:val="22"/>
              <w:lang w:val="en-US" w:eastAsia="en-US"/>
            </w:rPr>
          </w:pPr>
          <w:r w:rsidRPr="00687B02">
            <w:rPr>
              <w:rStyle w:val="Hyperlink"/>
              <w:u w:val="none"/>
            </w:rPr>
            <w:tab/>
          </w:r>
          <w:hyperlink w:anchor="_Toc60606566" w:history="1">
            <w:r w:rsidRPr="00687B02">
              <w:rPr>
                <w:rStyle w:val="Hyperlink"/>
              </w:rPr>
              <w:t>4.1.1</w:t>
            </w:r>
            <w:r w:rsidRPr="00687B02">
              <w:rPr>
                <w:rFonts w:eastAsiaTheme="minorEastAsia"/>
                <w:w w:val="100"/>
                <w:sz w:val="22"/>
                <w:szCs w:val="22"/>
                <w:lang w:val="en-US" w:eastAsia="en-US"/>
              </w:rPr>
              <w:t xml:space="preserve"> </w:t>
            </w:r>
            <w:r w:rsidRPr="00687B02">
              <w:rPr>
                <w:rStyle w:val="Hyperlink"/>
              </w:rPr>
              <w:t xml:space="preserve">Pembuatan Korpus untuk </w:t>
            </w:r>
            <w:r w:rsidRPr="00687B02">
              <w:rPr>
                <w:rStyle w:val="Hyperlink"/>
                <w:i/>
              </w:rPr>
              <w:t>Tagging</w:t>
            </w:r>
            <w:r w:rsidRPr="00687B02">
              <w:rPr>
                <w:rStyle w:val="Hyperlink"/>
              </w:rPr>
              <w:t xml:space="preserve"> PoS</w:t>
            </w:r>
            <w:r w:rsidRPr="00687B02">
              <w:rPr>
                <w:webHidden/>
              </w:rPr>
              <w:tab/>
            </w:r>
            <w:r w:rsidRPr="00687B02">
              <w:rPr>
                <w:webHidden/>
              </w:rPr>
              <w:fldChar w:fldCharType="begin"/>
            </w:r>
            <w:r w:rsidRPr="00687B02">
              <w:rPr>
                <w:webHidden/>
              </w:rPr>
              <w:instrText xml:space="preserve"> PAGEREF _Toc60606566 \h </w:instrText>
            </w:r>
            <w:r w:rsidRPr="00687B02">
              <w:rPr>
                <w:webHidden/>
              </w:rPr>
            </w:r>
            <w:r w:rsidRPr="00687B02">
              <w:rPr>
                <w:webHidden/>
              </w:rPr>
              <w:fldChar w:fldCharType="separate"/>
            </w:r>
            <w:r w:rsidR="001B5269">
              <w:rPr>
                <w:webHidden/>
              </w:rPr>
              <w:t>30</w:t>
            </w:r>
            <w:r w:rsidRPr="00687B02">
              <w:rPr>
                <w:webHidden/>
              </w:rPr>
              <w:fldChar w:fldCharType="end"/>
            </w:r>
          </w:hyperlink>
        </w:p>
        <w:p w:rsidR="000F61FC" w:rsidRPr="00687B02" w:rsidRDefault="000F61FC" w:rsidP="000F61FC">
          <w:pPr>
            <w:pStyle w:val="TOC3"/>
            <w:tabs>
              <w:tab w:val="clear" w:pos="3119"/>
              <w:tab w:val="left" w:pos="1843"/>
            </w:tabs>
            <w:ind w:right="709"/>
            <w:rPr>
              <w:rFonts w:eastAsiaTheme="minorEastAsia"/>
              <w:w w:val="100"/>
              <w:sz w:val="22"/>
              <w:szCs w:val="22"/>
              <w:lang w:val="en-US" w:eastAsia="en-US"/>
            </w:rPr>
          </w:pPr>
          <w:r w:rsidRPr="00687B02">
            <w:rPr>
              <w:rStyle w:val="Hyperlink"/>
              <w:u w:val="none"/>
            </w:rPr>
            <w:tab/>
          </w:r>
          <w:hyperlink w:anchor="_Toc60606567" w:history="1">
            <w:r w:rsidRPr="00687B02">
              <w:rPr>
                <w:rStyle w:val="Hyperlink"/>
              </w:rPr>
              <w:t>4.1.2</w:t>
            </w:r>
            <w:r w:rsidRPr="00687B02">
              <w:rPr>
                <w:rFonts w:eastAsiaTheme="minorEastAsia"/>
                <w:w w:val="100"/>
                <w:sz w:val="22"/>
                <w:szCs w:val="22"/>
                <w:lang w:val="en-US" w:eastAsia="en-US"/>
              </w:rPr>
              <w:t xml:space="preserve"> </w:t>
            </w:r>
            <w:r w:rsidRPr="00687B02">
              <w:rPr>
                <w:rStyle w:val="Hyperlink"/>
              </w:rPr>
              <w:t xml:space="preserve">Hasil </w:t>
            </w:r>
            <w:r w:rsidRPr="00687B02">
              <w:rPr>
                <w:rStyle w:val="Hyperlink"/>
                <w:i/>
              </w:rPr>
              <w:t>Tagging</w:t>
            </w:r>
            <w:r w:rsidRPr="00687B02">
              <w:rPr>
                <w:rStyle w:val="Hyperlink"/>
              </w:rPr>
              <w:t xml:space="preserve"> PoS Metode HMM untuk Bahasa Melayu Pontianak</w:t>
            </w:r>
            <w:r w:rsidRPr="00687B02">
              <w:rPr>
                <w:webHidden/>
              </w:rPr>
              <w:tab/>
            </w:r>
            <w:r w:rsidRPr="00687B02">
              <w:rPr>
                <w:webHidden/>
              </w:rPr>
              <w:fldChar w:fldCharType="begin"/>
            </w:r>
            <w:r w:rsidRPr="00687B02">
              <w:rPr>
                <w:webHidden/>
              </w:rPr>
              <w:instrText xml:space="preserve"> PAGEREF _Toc60606567 \h </w:instrText>
            </w:r>
            <w:r w:rsidRPr="00687B02">
              <w:rPr>
                <w:webHidden/>
              </w:rPr>
            </w:r>
            <w:r w:rsidRPr="00687B02">
              <w:rPr>
                <w:webHidden/>
              </w:rPr>
              <w:fldChar w:fldCharType="separate"/>
            </w:r>
            <w:r w:rsidR="001B5269">
              <w:rPr>
                <w:webHidden/>
              </w:rPr>
              <w:t>30</w:t>
            </w:r>
            <w:r w:rsidRPr="00687B02">
              <w:rPr>
                <w:webHidden/>
              </w:rPr>
              <w:fldChar w:fldCharType="end"/>
            </w:r>
          </w:hyperlink>
        </w:p>
        <w:p w:rsidR="000F61FC" w:rsidRPr="00687B02" w:rsidRDefault="000F61FC" w:rsidP="000F61FC">
          <w:pPr>
            <w:pStyle w:val="TOC3"/>
            <w:tabs>
              <w:tab w:val="clear" w:pos="3119"/>
              <w:tab w:val="left" w:pos="2410"/>
            </w:tabs>
            <w:ind w:right="709"/>
            <w:rPr>
              <w:rFonts w:eastAsiaTheme="minorEastAsia"/>
              <w:w w:val="100"/>
              <w:sz w:val="22"/>
              <w:szCs w:val="22"/>
              <w:lang w:val="en-US" w:eastAsia="en-US"/>
            </w:rPr>
          </w:pPr>
          <w:r w:rsidRPr="00687B02">
            <w:rPr>
              <w:rStyle w:val="Hyperlink"/>
              <w:u w:val="none"/>
            </w:rPr>
            <w:tab/>
          </w:r>
          <w:hyperlink w:anchor="_Toc60606568" w:history="1">
            <w:r w:rsidRPr="00687B02">
              <w:rPr>
                <w:rStyle w:val="Hyperlink"/>
              </w:rPr>
              <w:t>4.1.3</w:t>
            </w:r>
            <w:r w:rsidRPr="00687B02">
              <w:rPr>
                <w:rFonts w:eastAsiaTheme="minorEastAsia"/>
                <w:w w:val="100"/>
                <w:sz w:val="22"/>
                <w:szCs w:val="22"/>
                <w:lang w:val="en-US" w:eastAsia="en-US"/>
              </w:rPr>
              <w:t xml:space="preserve"> </w:t>
            </w:r>
            <w:r w:rsidRPr="00687B02">
              <w:rPr>
                <w:rStyle w:val="Hyperlink"/>
              </w:rPr>
              <w:t xml:space="preserve">Hasil </w:t>
            </w:r>
            <w:r w:rsidRPr="00687B02">
              <w:rPr>
                <w:rStyle w:val="Hyperlink"/>
                <w:i/>
              </w:rPr>
              <w:t>Tagging</w:t>
            </w:r>
            <w:r w:rsidRPr="00687B02">
              <w:rPr>
                <w:rStyle w:val="Hyperlink"/>
              </w:rPr>
              <w:t xml:space="preserve"> PoS Metode Brigram untuk Bahasa Melayu Pontianak</w:t>
            </w:r>
            <w:r w:rsidRPr="00687B02">
              <w:rPr>
                <w:webHidden/>
              </w:rPr>
              <w:tab/>
            </w:r>
            <w:r w:rsidRPr="00687B02">
              <w:rPr>
                <w:webHidden/>
              </w:rPr>
              <w:fldChar w:fldCharType="begin"/>
            </w:r>
            <w:r w:rsidRPr="00687B02">
              <w:rPr>
                <w:webHidden/>
              </w:rPr>
              <w:instrText xml:space="preserve"> PAGEREF _Toc60606568 \h </w:instrText>
            </w:r>
            <w:r w:rsidRPr="00687B02">
              <w:rPr>
                <w:webHidden/>
              </w:rPr>
            </w:r>
            <w:r w:rsidRPr="00687B02">
              <w:rPr>
                <w:webHidden/>
              </w:rPr>
              <w:fldChar w:fldCharType="separate"/>
            </w:r>
            <w:r w:rsidR="001B5269">
              <w:rPr>
                <w:webHidden/>
              </w:rPr>
              <w:t>30</w:t>
            </w:r>
            <w:r w:rsidRPr="00687B02">
              <w:rPr>
                <w:webHidden/>
              </w:rPr>
              <w:fldChar w:fldCharType="end"/>
            </w:r>
          </w:hyperlink>
        </w:p>
        <w:p w:rsidR="000F61FC" w:rsidRPr="00687B02" w:rsidRDefault="000F61FC" w:rsidP="000F61FC">
          <w:pPr>
            <w:pStyle w:val="TOC3"/>
            <w:tabs>
              <w:tab w:val="clear" w:pos="3119"/>
              <w:tab w:val="left" w:pos="2410"/>
            </w:tabs>
            <w:ind w:right="709"/>
            <w:rPr>
              <w:rFonts w:eastAsiaTheme="minorEastAsia"/>
              <w:w w:val="100"/>
              <w:sz w:val="22"/>
              <w:szCs w:val="22"/>
              <w:lang w:val="en-US" w:eastAsia="en-US"/>
            </w:rPr>
          </w:pPr>
          <w:r w:rsidRPr="00687B02">
            <w:rPr>
              <w:rStyle w:val="Hyperlink"/>
              <w:u w:val="none"/>
            </w:rPr>
            <w:tab/>
          </w:r>
          <w:hyperlink w:anchor="_Toc60606569" w:history="1">
            <w:r w:rsidRPr="00687B02">
              <w:rPr>
                <w:rStyle w:val="Hyperlink"/>
              </w:rPr>
              <w:t>4.1.4</w:t>
            </w:r>
            <w:r w:rsidRPr="00687B02">
              <w:rPr>
                <w:rFonts w:eastAsiaTheme="minorEastAsia"/>
                <w:w w:val="100"/>
                <w:sz w:val="22"/>
                <w:szCs w:val="22"/>
                <w:lang w:val="en-US" w:eastAsia="en-US"/>
              </w:rPr>
              <w:t xml:space="preserve"> </w:t>
            </w:r>
            <w:r w:rsidRPr="00687B02">
              <w:rPr>
                <w:rStyle w:val="Hyperlink"/>
              </w:rPr>
              <w:t xml:space="preserve">Hasil </w:t>
            </w:r>
            <w:r w:rsidRPr="00687B02">
              <w:rPr>
                <w:rStyle w:val="Hyperlink"/>
                <w:i/>
              </w:rPr>
              <w:t>Tagging</w:t>
            </w:r>
            <w:r w:rsidRPr="00687B02">
              <w:rPr>
                <w:rStyle w:val="Hyperlink"/>
              </w:rPr>
              <w:t xml:space="preserve"> PoS Metode Perceptron untuk Bahasa Melayu Pontianak</w:t>
            </w:r>
            <w:r w:rsidRPr="00687B02">
              <w:rPr>
                <w:webHidden/>
              </w:rPr>
              <w:tab/>
            </w:r>
            <w:r w:rsidRPr="00687B02">
              <w:rPr>
                <w:webHidden/>
              </w:rPr>
              <w:fldChar w:fldCharType="begin"/>
            </w:r>
            <w:r w:rsidRPr="00687B02">
              <w:rPr>
                <w:webHidden/>
              </w:rPr>
              <w:instrText xml:space="preserve"> PAGEREF _Toc60606569 \h </w:instrText>
            </w:r>
            <w:r w:rsidRPr="00687B02">
              <w:rPr>
                <w:webHidden/>
              </w:rPr>
            </w:r>
            <w:r w:rsidRPr="00687B02">
              <w:rPr>
                <w:webHidden/>
              </w:rPr>
              <w:fldChar w:fldCharType="separate"/>
            </w:r>
            <w:r w:rsidR="001B5269">
              <w:rPr>
                <w:webHidden/>
              </w:rPr>
              <w:t>32</w:t>
            </w:r>
            <w:r w:rsidRPr="00687B02">
              <w:rPr>
                <w:webHidden/>
              </w:rPr>
              <w:fldChar w:fldCharType="end"/>
            </w:r>
          </w:hyperlink>
        </w:p>
        <w:p w:rsidR="000F61FC" w:rsidRPr="00687B02" w:rsidRDefault="000F61FC" w:rsidP="000F61FC">
          <w:pPr>
            <w:pStyle w:val="TOC3"/>
            <w:tabs>
              <w:tab w:val="clear" w:pos="3119"/>
              <w:tab w:val="left" w:pos="2410"/>
            </w:tabs>
            <w:ind w:right="709"/>
            <w:rPr>
              <w:rFonts w:eastAsiaTheme="minorEastAsia"/>
              <w:w w:val="100"/>
              <w:sz w:val="22"/>
              <w:szCs w:val="22"/>
              <w:lang w:val="en-US" w:eastAsia="en-US"/>
            </w:rPr>
          </w:pPr>
          <w:r w:rsidRPr="00687B02">
            <w:rPr>
              <w:rStyle w:val="Hyperlink"/>
              <w:u w:val="none"/>
            </w:rPr>
            <w:tab/>
          </w:r>
          <w:hyperlink w:anchor="_Toc60606570" w:history="1">
            <w:r w:rsidRPr="00687B02">
              <w:rPr>
                <w:rStyle w:val="Hyperlink"/>
              </w:rPr>
              <w:t>4.1.5</w:t>
            </w:r>
            <w:r w:rsidRPr="00687B02">
              <w:rPr>
                <w:rFonts w:eastAsiaTheme="minorEastAsia"/>
                <w:w w:val="100"/>
                <w:sz w:val="22"/>
                <w:szCs w:val="22"/>
                <w:lang w:val="en-US" w:eastAsia="en-US"/>
              </w:rPr>
              <w:t xml:space="preserve"> </w:t>
            </w:r>
            <w:r w:rsidRPr="00687B02">
              <w:rPr>
                <w:rStyle w:val="Hyperlink"/>
              </w:rPr>
              <w:t xml:space="preserve">Hasil </w:t>
            </w:r>
            <w:r w:rsidRPr="00687B02">
              <w:rPr>
                <w:rStyle w:val="Hyperlink"/>
                <w:i/>
              </w:rPr>
              <w:t>Tagging</w:t>
            </w:r>
            <w:r w:rsidRPr="00687B02">
              <w:rPr>
                <w:rStyle w:val="Hyperlink"/>
              </w:rPr>
              <w:t xml:space="preserve"> PoS Metode Trigram untuk Bahasa Melayu Pontianak</w:t>
            </w:r>
            <w:r w:rsidRPr="00687B02">
              <w:rPr>
                <w:webHidden/>
              </w:rPr>
              <w:tab/>
            </w:r>
            <w:r w:rsidRPr="00687B02">
              <w:rPr>
                <w:webHidden/>
              </w:rPr>
              <w:fldChar w:fldCharType="begin"/>
            </w:r>
            <w:r w:rsidRPr="00687B02">
              <w:rPr>
                <w:webHidden/>
              </w:rPr>
              <w:instrText xml:space="preserve"> PAGEREF _Toc60606570 \h </w:instrText>
            </w:r>
            <w:r w:rsidRPr="00687B02">
              <w:rPr>
                <w:webHidden/>
              </w:rPr>
            </w:r>
            <w:r w:rsidRPr="00687B02">
              <w:rPr>
                <w:webHidden/>
              </w:rPr>
              <w:fldChar w:fldCharType="separate"/>
            </w:r>
            <w:r w:rsidR="001B5269">
              <w:rPr>
                <w:webHidden/>
              </w:rPr>
              <w:t>33</w:t>
            </w:r>
            <w:r w:rsidRPr="00687B02">
              <w:rPr>
                <w:webHidden/>
              </w:rPr>
              <w:fldChar w:fldCharType="end"/>
            </w:r>
          </w:hyperlink>
        </w:p>
        <w:p w:rsidR="000F61FC" w:rsidRPr="00687B02" w:rsidRDefault="000F61FC" w:rsidP="000F61FC">
          <w:pPr>
            <w:pStyle w:val="TOC3"/>
            <w:tabs>
              <w:tab w:val="clear" w:pos="3119"/>
              <w:tab w:val="left" w:pos="2410"/>
            </w:tabs>
            <w:ind w:right="709"/>
            <w:rPr>
              <w:rFonts w:eastAsiaTheme="minorEastAsia"/>
              <w:w w:val="100"/>
              <w:sz w:val="22"/>
              <w:szCs w:val="22"/>
              <w:lang w:val="en-US" w:eastAsia="en-US"/>
            </w:rPr>
          </w:pPr>
          <w:r w:rsidRPr="00687B02">
            <w:rPr>
              <w:rStyle w:val="Hyperlink"/>
              <w:u w:val="none"/>
            </w:rPr>
            <w:tab/>
          </w:r>
          <w:hyperlink w:anchor="_Toc60606571" w:history="1">
            <w:r w:rsidRPr="00687B02">
              <w:rPr>
                <w:rStyle w:val="Hyperlink"/>
              </w:rPr>
              <w:t>4.1.6</w:t>
            </w:r>
            <w:r w:rsidRPr="00687B02">
              <w:rPr>
                <w:rFonts w:eastAsiaTheme="minorEastAsia"/>
                <w:w w:val="100"/>
                <w:sz w:val="22"/>
                <w:szCs w:val="22"/>
                <w:lang w:val="en-US" w:eastAsia="en-US"/>
              </w:rPr>
              <w:t xml:space="preserve"> </w:t>
            </w:r>
            <w:r w:rsidRPr="00687B02">
              <w:rPr>
                <w:rStyle w:val="Hyperlink"/>
              </w:rPr>
              <w:t xml:space="preserve">Hasil </w:t>
            </w:r>
            <w:r w:rsidRPr="00687B02">
              <w:rPr>
                <w:rStyle w:val="Hyperlink"/>
                <w:i/>
              </w:rPr>
              <w:t>Tagging</w:t>
            </w:r>
            <w:r w:rsidRPr="00687B02">
              <w:rPr>
                <w:rStyle w:val="Hyperlink"/>
              </w:rPr>
              <w:t xml:space="preserve"> PoS Metode Unigram untuk Bahasa Melayu Pontianak</w:t>
            </w:r>
            <w:r w:rsidRPr="00687B02">
              <w:rPr>
                <w:webHidden/>
              </w:rPr>
              <w:tab/>
            </w:r>
            <w:r w:rsidRPr="00687B02">
              <w:rPr>
                <w:webHidden/>
              </w:rPr>
              <w:fldChar w:fldCharType="begin"/>
            </w:r>
            <w:r w:rsidRPr="00687B02">
              <w:rPr>
                <w:webHidden/>
              </w:rPr>
              <w:instrText xml:space="preserve"> PAGEREF _Toc60606571 \h </w:instrText>
            </w:r>
            <w:r w:rsidRPr="00687B02">
              <w:rPr>
                <w:webHidden/>
              </w:rPr>
            </w:r>
            <w:r w:rsidRPr="00687B02">
              <w:rPr>
                <w:webHidden/>
              </w:rPr>
              <w:fldChar w:fldCharType="separate"/>
            </w:r>
            <w:r w:rsidR="001B5269">
              <w:rPr>
                <w:webHidden/>
              </w:rPr>
              <w:t>35</w:t>
            </w:r>
            <w:r w:rsidRPr="00687B02">
              <w:rPr>
                <w:webHidden/>
              </w:rPr>
              <w:fldChar w:fldCharType="end"/>
            </w:r>
          </w:hyperlink>
        </w:p>
        <w:p w:rsidR="000F61FC" w:rsidRPr="00687B02" w:rsidRDefault="00324B19" w:rsidP="000F61FC">
          <w:pPr>
            <w:pStyle w:val="TOC2"/>
            <w:tabs>
              <w:tab w:val="clear" w:pos="7655"/>
            </w:tabs>
            <w:rPr>
              <w:rFonts w:eastAsiaTheme="minorEastAsia"/>
              <w:spacing w:val="0"/>
              <w:sz w:val="22"/>
              <w:szCs w:val="22"/>
              <w:lang w:val="en-US" w:eastAsia="en-US"/>
            </w:rPr>
          </w:pPr>
          <w:hyperlink w:anchor="_Toc60606572" w:history="1">
            <w:r w:rsidR="000F61FC" w:rsidRPr="00687B02">
              <w:rPr>
                <w:rStyle w:val="Hyperlink"/>
                <w:iCs/>
              </w:rPr>
              <w:t>4.2</w:t>
            </w:r>
            <w:r w:rsidR="000F61FC" w:rsidRPr="00687B02">
              <w:rPr>
                <w:rFonts w:eastAsiaTheme="minorEastAsia"/>
                <w:spacing w:val="0"/>
                <w:sz w:val="22"/>
                <w:szCs w:val="22"/>
                <w:lang w:val="en-US" w:eastAsia="en-US"/>
              </w:rPr>
              <w:tab/>
            </w:r>
            <w:r w:rsidR="000F61FC" w:rsidRPr="00687B02">
              <w:rPr>
                <w:rStyle w:val="Hyperlink"/>
                <w:iCs/>
              </w:rPr>
              <w:t>Hasil Pengujian</w:t>
            </w:r>
            <w:r w:rsidR="000F61FC" w:rsidRPr="00687B02">
              <w:rPr>
                <w:webHidden/>
              </w:rPr>
              <w:tab/>
            </w:r>
            <w:r w:rsidR="000F61FC" w:rsidRPr="00687B02">
              <w:rPr>
                <w:webHidden/>
              </w:rPr>
              <w:fldChar w:fldCharType="begin"/>
            </w:r>
            <w:r w:rsidR="000F61FC" w:rsidRPr="00687B02">
              <w:rPr>
                <w:webHidden/>
              </w:rPr>
              <w:instrText xml:space="preserve"> PAGEREF _Toc60606572 \h </w:instrText>
            </w:r>
            <w:r w:rsidR="000F61FC" w:rsidRPr="00687B02">
              <w:rPr>
                <w:webHidden/>
              </w:rPr>
            </w:r>
            <w:r w:rsidR="000F61FC" w:rsidRPr="00687B02">
              <w:rPr>
                <w:webHidden/>
              </w:rPr>
              <w:fldChar w:fldCharType="separate"/>
            </w:r>
            <w:r w:rsidR="001B5269">
              <w:rPr>
                <w:webHidden/>
              </w:rPr>
              <w:t>36</w:t>
            </w:r>
            <w:r w:rsidR="000F61FC" w:rsidRPr="00687B02">
              <w:rPr>
                <w:webHidden/>
              </w:rPr>
              <w:fldChar w:fldCharType="end"/>
            </w:r>
          </w:hyperlink>
        </w:p>
        <w:p w:rsidR="000F61FC" w:rsidRPr="00687B02" w:rsidRDefault="000F61FC" w:rsidP="000F61FC">
          <w:pPr>
            <w:pStyle w:val="TOC3"/>
            <w:rPr>
              <w:rFonts w:eastAsiaTheme="minorEastAsia"/>
              <w:w w:val="100"/>
              <w:sz w:val="22"/>
              <w:szCs w:val="22"/>
              <w:lang w:val="en-US" w:eastAsia="en-US"/>
            </w:rPr>
          </w:pPr>
          <w:r w:rsidRPr="00687B02">
            <w:rPr>
              <w:rStyle w:val="Hyperlink"/>
              <w:u w:val="none"/>
            </w:rPr>
            <w:tab/>
          </w:r>
          <w:hyperlink w:anchor="_Toc60606573" w:history="1">
            <w:r w:rsidRPr="00687B02">
              <w:rPr>
                <w:rStyle w:val="Hyperlink"/>
              </w:rPr>
              <w:t>4.2.1</w:t>
            </w:r>
            <w:r w:rsidRPr="00687B02">
              <w:rPr>
                <w:rFonts w:eastAsiaTheme="minorEastAsia"/>
                <w:w w:val="100"/>
                <w:sz w:val="22"/>
                <w:szCs w:val="22"/>
                <w:lang w:val="en-US" w:eastAsia="en-US"/>
              </w:rPr>
              <w:t xml:space="preserve"> </w:t>
            </w:r>
            <w:r w:rsidRPr="00687B02">
              <w:rPr>
                <w:rStyle w:val="Hyperlink"/>
              </w:rPr>
              <w:t xml:space="preserve">Pengujian </w:t>
            </w:r>
            <w:r w:rsidRPr="00687B02">
              <w:rPr>
                <w:rStyle w:val="Hyperlink"/>
                <w:i/>
              </w:rPr>
              <w:t>Accuracy, Precision, Recall</w:t>
            </w:r>
            <w:r w:rsidRPr="00687B02">
              <w:rPr>
                <w:rStyle w:val="Hyperlink"/>
              </w:rPr>
              <w:t xml:space="preserve"> dan F</w:t>
            </w:r>
            <w:r w:rsidRPr="00687B02">
              <w:rPr>
                <w:rStyle w:val="Hyperlink"/>
                <w:i/>
              </w:rPr>
              <w:t>-measure</w:t>
            </w:r>
            <w:r w:rsidRPr="00687B02">
              <w:rPr>
                <w:webHidden/>
              </w:rPr>
              <w:tab/>
            </w:r>
            <w:r w:rsidRPr="00687B02">
              <w:rPr>
                <w:webHidden/>
              </w:rPr>
              <w:fldChar w:fldCharType="begin"/>
            </w:r>
            <w:r w:rsidRPr="00687B02">
              <w:rPr>
                <w:webHidden/>
              </w:rPr>
              <w:instrText xml:space="preserve"> PAGEREF _Toc60606573 \h </w:instrText>
            </w:r>
            <w:r w:rsidRPr="00687B02">
              <w:rPr>
                <w:webHidden/>
              </w:rPr>
            </w:r>
            <w:r w:rsidRPr="00687B02">
              <w:rPr>
                <w:webHidden/>
              </w:rPr>
              <w:fldChar w:fldCharType="separate"/>
            </w:r>
            <w:r w:rsidR="001B5269">
              <w:rPr>
                <w:webHidden/>
              </w:rPr>
              <w:t>36</w:t>
            </w:r>
            <w:r w:rsidRPr="00687B02">
              <w:rPr>
                <w:webHidden/>
              </w:rPr>
              <w:fldChar w:fldCharType="end"/>
            </w:r>
          </w:hyperlink>
        </w:p>
        <w:p w:rsidR="000F61FC" w:rsidRPr="00687B02" w:rsidRDefault="000F61FC" w:rsidP="000F61FC">
          <w:pPr>
            <w:pStyle w:val="TOC3"/>
            <w:rPr>
              <w:rFonts w:eastAsiaTheme="minorEastAsia"/>
              <w:w w:val="100"/>
              <w:sz w:val="22"/>
              <w:szCs w:val="22"/>
              <w:lang w:val="en-US" w:eastAsia="en-US"/>
            </w:rPr>
          </w:pPr>
          <w:r w:rsidRPr="00687B02">
            <w:rPr>
              <w:rStyle w:val="Hyperlink"/>
              <w:u w:val="none"/>
            </w:rPr>
            <w:lastRenderedPageBreak/>
            <w:tab/>
          </w:r>
          <w:hyperlink w:anchor="_Toc60606574" w:history="1">
            <w:r w:rsidRPr="00687B02">
              <w:rPr>
                <w:rStyle w:val="Hyperlink"/>
              </w:rPr>
              <w:t>4.2.2</w:t>
            </w:r>
            <w:r w:rsidRPr="00687B02">
              <w:rPr>
                <w:rFonts w:eastAsiaTheme="minorEastAsia"/>
                <w:w w:val="100"/>
                <w:sz w:val="22"/>
                <w:szCs w:val="22"/>
                <w:lang w:val="en-US" w:eastAsia="en-US"/>
              </w:rPr>
              <w:t xml:space="preserve"> </w:t>
            </w:r>
            <w:r w:rsidRPr="00687B02">
              <w:rPr>
                <w:rStyle w:val="Hyperlink"/>
              </w:rPr>
              <w:t>Pengujian K-</w:t>
            </w:r>
            <w:r w:rsidRPr="00687B02">
              <w:rPr>
                <w:rStyle w:val="Hyperlink"/>
                <w:i/>
              </w:rPr>
              <w:t>fold Cross Validation</w:t>
            </w:r>
            <w:r w:rsidRPr="00687B02">
              <w:rPr>
                <w:webHidden/>
              </w:rPr>
              <w:tab/>
            </w:r>
            <w:r w:rsidRPr="00687B02">
              <w:rPr>
                <w:webHidden/>
              </w:rPr>
              <w:fldChar w:fldCharType="begin"/>
            </w:r>
            <w:r w:rsidRPr="00687B02">
              <w:rPr>
                <w:webHidden/>
              </w:rPr>
              <w:instrText xml:space="preserve"> PAGEREF _Toc60606574 \h </w:instrText>
            </w:r>
            <w:r w:rsidRPr="00687B02">
              <w:rPr>
                <w:webHidden/>
              </w:rPr>
            </w:r>
            <w:r w:rsidRPr="00687B02">
              <w:rPr>
                <w:webHidden/>
              </w:rPr>
              <w:fldChar w:fldCharType="separate"/>
            </w:r>
            <w:r w:rsidR="001B5269">
              <w:rPr>
                <w:webHidden/>
              </w:rPr>
              <w:t>38</w:t>
            </w:r>
            <w:r w:rsidRPr="00687B02">
              <w:rPr>
                <w:webHidden/>
              </w:rPr>
              <w:fldChar w:fldCharType="end"/>
            </w:r>
          </w:hyperlink>
        </w:p>
        <w:p w:rsidR="000F61FC" w:rsidRPr="00687B02" w:rsidRDefault="00324B19" w:rsidP="000F61FC">
          <w:pPr>
            <w:pStyle w:val="TOC2"/>
            <w:tabs>
              <w:tab w:val="clear" w:pos="7655"/>
            </w:tabs>
            <w:rPr>
              <w:rFonts w:eastAsiaTheme="minorEastAsia"/>
              <w:spacing w:val="0"/>
              <w:sz w:val="22"/>
              <w:szCs w:val="22"/>
              <w:lang w:val="en-US" w:eastAsia="en-US"/>
            </w:rPr>
          </w:pPr>
          <w:hyperlink w:anchor="_Toc60606575" w:history="1">
            <w:r w:rsidR="000F61FC" w:rsidRPr="00687B02">
              <w:rPr>
                <w:rStyle w:val="Hyperlink"/>
                <w:iCs/>
              </w:rPr>
              <w:t>4.3</w:t>
            </w:r>
            <w:r w:rsidR="000F61FC" w:rsidRPr="00687B02">
              <w:rPr>
                <w:rFonts w:eastAsiaTheme="minorEastAsia"/>
                <w:spacing w:val="0"/>
                <w:sz w:val="22"/>
                <w:szCs w:val="22"/>
                <w:lang w:val="en-US" w:eastAsia="en-US"/>
              </w:rPr>
              <w:tab/>
            </w:r>
            <w:r w:rsidR="000F61FC" w:rsidRPr="00687B02">
              <w:rPr>
                <w:rStyle w:val="Hyperlink"/>
                <w:iCs/>
              </w:rPr>
              <w:t>Analisa Hasil Keseluruhan Pengujian</w:t>
            </w:r>
            <w:r w:rsidR="000F61FC" w:rsidRPr="00687B02">
              <w:rPr>
                <w:webHidden/>
              </w:rPr>
              <w:tab/>
            </w:r>
            <w:r w:rsidR="000F61FC" w:rsidRPr="00687B02">
              <w:rPr>
                <w:webHidden/>
              </w:rPr>
              <w:fldChar w:fldCharType="begin"/>
            </w:r>
            <w:r w:rsidR="000F61FC" w:rsidRPr="00687B02">
              <w:rPr>
                <w:webHidden/>
              </w:rPr>
              <w:instrText xml:space="preserve"> PAGEREF _Toc60606575 \h </w:instrText>
            </w:r>
            <w:r w:rsidR="000F61FC" w:rsidRPr="00687B02">
              <w:rPr>
                <w:webHidden/>
              </w:rPr>
            </w:r>
            <w:r w:rsidR="000F61FC" w:rsidRPr="00687B02">
              <w:rPr>
                <w:webHidden/>
              </w:rPr>
              <w:fldChar w:fldCharType="separate"/>
            </w:r>
            <w:r w:rsidR="001B5269">
              <w:rPr>
                <w:webHidden/>
              </w:rPr>
              <w:t>39</w:t>
            </w:r>
            <w:r w:rsidR="000F61FC" w:rsidRPr="00687B02">
              <w:rPr>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76" w:history="1">
            <w:r w:rsidR="000F61FC" w:rsidRPr="00687B02">
              <w:rPr>
                <w:rStyle w:val="Hyperlink"/>
              </w:rPr>
              <w:t>BAB V</w:t>
            </w:r>
            <w:r w:rsidR="000F61FC" w:rsidRPr="00687B02">
              <w:rPr>
                <w:rStyle w:val="Hyperlink"/>
                <w:lang w:val="de-DE"/>
              </w:rPr>
              <w:t xml:space="preserve"> Kesimpulan dan Saran</w:t>
            </w:r>
            <w:r w:rsidR="000F61FC" w:rsidRPr="00687B02">
              <w:rPr>
                <w:webHidden/>
              </w:rPr>
              <w:tab/>
            </w:r>
            <w:r w:rsidR="000F61FC" w:rsidRPr="00687B02">
              <w:rPr>
                <w:webHidden/>
              </w:rPr>
              <w:fldChar w:fldCharType="begin"/>
            </w:r>
            <w:r w:rsidR="000F61FC" w:rsidRPr="00687B02">
              <w:rPr>
                <w:webHidden/>
              </w:rPr>
              <w:instrText xml:space="preserve"> PAGEREF _Toc60606576 \h </w:instrText>
            </w:r>
            <w:r w:rsidR="000F61FC" w:rsidRPr="00687B02">
              <w:rPr>
                <w:webHidden/>
              </w:rPr>
            </w:r>
            <w:r w:rsidR="000F61FC" w:rsidRPr="00687B02">
              <w:rPr>
                <w:webHidden/>
              </w:rPr>
              <w:fldChar w:fldCharType="separate"/>
            </w:r>
            <w:r w:rsidR="001B5269">
              <w:rPr>
                <w:webHidden/>
              </w:rPr>
              <w:t>41</w:t>
            </w:r>
            <w:r w:rsidR="000F61FC" w:rsidRPr="00687B02">
              <w:rPr>
                <w:webHidden/>
              </w:rPr>
              <w:fldChar w:fldCharType="end"/>
            </w:r>
          </w:hyperlink>
        </w:p>
        <w:p w:rsidR="000F61FC" w:rsidRPr="00687B02" w:rsidRDefault="00324B19" w:rsidP="000F61FC">
          <w:pPr>
            <w:pStyle w:val="TOC2"/>
            <w:tabs>
              <w:tab w:val="clear" w:pos="7655"/>
            </w:tabs>
            <w:rPr>
              <w:rFonts w:eastAsiaTheme="minorEastAsia"/>
              <w:spacing w:val="0"/>
              <w:sz w:val="22"/>
              <w:szCs w:val="22"/>
              <w:lang w:val="en-US" w:eastAsia="en-US"/>
            </w:rPr>
          </w:pPr>
          <w:hyperlink w:anchor="_Toc60606577" w:history="1">
            <w:r w:rsidR="000F61FC" w:rsidRPr="00687B02">
              <w:rPr>
                <w:rStyle w:val="Hyperlink"/>
              </w:rPr>
              <w:t>5.1</w:t>
            </w:r>
            <w:r w:rsidR="000F61FC" w:rsidRPr="00687B02">
              <w:rPr>
                <w:rFonts w:eastAsiaTheme="minorEastAsia"/>
                <w:spacing w:val="0"/>
                <w:sz w:val="22"/>
                <w:szCs w:val="22"/>
                <w:lang w:val="en-US" w:eastAsia="en-US"/>
              </w:rPr>
              <w:tab/>
            </w:r>
            <w:r w:rsidR="000F61FC" w:rsidRPr="00687B02">
              <w:rPr>
                <w:rStyle w:val="Hyperlink"/>
              </w:rPr>
              <w:t>Kesimpulan</w:t>
            </w:r>
            <w:r w:rsidR="000F61FC" w:rsidRPr="00687B02">
              <w:rPr>
                <w:webHidden/>
              </w:rPr>
              <w:tab/>
            </w:r>
            <w:r w:rsidR="000F61FC" w:rsidRPr="00687B02">
              <w:rPr>
                <w:webHidden/>
              </w:rPr>
              <w:fldChar w:fldCharType="begin"/>
            </w:r>
            <w:r w:rsidR="000F61FC" w:rsidRPr="00687B02">
              <w:rPr>
                <w:webHidden/>
              </w:rPr>
              <w:instrText xml:space="preserve"> PAGEREF _Toc60606577 \h </w:instrText>
            </w:r>
            <w:r w:rsidR="000F61FC" w:rsidRPr="00687B02">
              <w:rPr>
                <w:webHidden/>
              </w:rPr>
            </w:r>
            <w:r w:rsidR="000F61FC" w:rsidRPr="00687B02">
              <w:rPr>
                <w:webHidden/>
              </w:rPr>
              <w:fldChar w:fldCharType="separate"/>
            </w:r>
            <w:r w:rsidR="001B5269">
              <w:rPr>
                <w:webHidden/>
              </w:rPr>
              <w:t>41</w:t>
            </w:r>
            <w:r w:rsidR="000F61FC" w:rsidRPr="00687B02">
              <w:rPr>
                <w:webHidden/>
              </w:rPr>
              <w:fldChar w:fldCharType="end"/>
            </w:r>
          </w:hyperlink>
        </w:p>
        <w:p w:rsidR="000F61FC" w:rsidRPr="00687B02" w:rsidRDefault="00324B19" w:rsidP="000F61FC">
          <w:pPr>
            <w:pStyle w:val="TOC2"/>
            <w:tabs>
              <w:tab w:val="clear" w:pos="7655"/>
            </w:tabs>
            <w:rPr>
              <w:rFonts w:eastAsiaTheme="minorEastAsia"/>
              <w:spacing w:val="0"/>
              <w:sz w:val="22"/>
              <w:szCs w:val="22"/>
              <w:lang w:val="en-US" w:eastAsia="en-US"/>
            </w:rPr>
          </w:pPr>
          <w:hyperlink w:anchor="_Toc60606578" w:history="1">
            <w:r w:rsidR="000F61FC" w:rsidRPr="00687B02">
              <w:rPr>
                <w:rStyle w:val="Hyperlink"/>
              </w:rPr>
              <w:t>5.2</w:t>
            </w:r>
            <w:r w:rsidR="000F61FC" w:rsidRPr="00687B02">
              <w:rPr>
                <w:rFonts w:eastAsiaTheme="minorEastAsia"/>
                <w:spacing w:val="0"/>
                <w:sz w:val="22"/>
                <w:szCs w:val="22"/>
                <w:lang w:val="en-US" w:eastAsia="en-US"/>
              </w:rPr>
              <w:tab/>
            </w:r>
            <w:r w:rsidR="000F61FC" w:rsidRPr="00687B02">
              <w:rPr>
                <w:rStyle w:val="Hyperlink"/>
              </w:rPr>
              <w:t>Saran</w:t>
            </w:r>
            <w:r w:rsidR="000F61FC" w:rsidRPr="00687B02">
              <w:rPr>
                <w:webHidden/>
              </w:rPr>
              <w:tab/>
            </w:r>
            <w:r w:rsidR="000F61FC" w:rsidRPr="00687B02">
              <w:rPr>
                <w:webHidden/>
              </w:rPr>
              <w:fldChar w:fldCharType="begin"/>
            </w:r>
            <w:r w:rsidR="000F61FC" w:rsidRPr="00687B02">
              <w:rPr>
                <w:webHidden/>
              </w:rPr>
              <w:instrText xml:space="preserve"> PAGEREF _Toc60606578 \h </w:instrText>
            </w:r>
            <w:r w:rsidR="000F61FC" w:rsidRPr="00687B02">
              <w:rPr>
                <w:webHidden/>
              </w:rPr>
            </w:r>
            <w:r w:rsidR="000F61FC" w:rsidRPr="00687B02">
              <w:rPr>
                <w:webHidden/>
              </w:rPr>
              <w:fldChar w:fldCharType="separate"/>
            </w:r>
            <w:r w:rsidR="001B5269">
              <w:rPr>
                <w:webHidden/>
              </w:rPr>
              <w:t>41</w:t>
            </w:r>
            <w:r w:rsidR="000F61FC" w:rsidRPr="00687B02">
              <w:rPr>
                <w:webHidden/>
              </w:rPr>
              <w:fldChar w:fldCharType="end"/>
            </w:r>
          </w:hyperlink>
        </w:p>
        <w:p w:rsidR="000F61FC" w:rsidRPr="00687B02" w:rsidRDefault="00324B19" w:rsidP="007173C6">
          <w:pPr>
            <w:pStyle w:val="TOC1"/>
            <w:rPr>
              <w:rFonts w:eastAsiaTheme="minorEastAsia"/>
              <w:sz w:val="22"/>
              <w:szCs w:val="22"/>
              <w:lang w:val="en-US" w:eastAsia="en-US"/>
            </w:rPr>
          </w:pPr>
          <w:hyperlink w:anchor="_Toc60606579" w:history="1">
            <w:r w:rsidR="000F61FC" w:rsidRPr="00687B02">
              <w:rPr>
                <w:rStyle w:val="Hyperlink"/>
              </w:rPr>
              <w:t>Daftar Pustaka</w:t>
            </w:r>
            <w:r w:rsidR="000F61FC" w:rsidRPr="00687B02">
              <w:rPr>
                <w:webHidden/>
              </w:rPr>
              <w:tab/>
            </w:r>
            <w:r w:rsidR="000F61FC" w:rsidRPr="00687B02">
              <w:rPr>
                <w:webHidden/>
              </w:rPr>
              <w:fldChar w:fldCharType="begin"/>
            </w:r>
            <w:r w:rsidR="000F61FC" w:rsidRPr="00687B02">
              <w:rPr>
                <w:webHidden/>
              </w:rPr>
              <w:instrText xml:space="preserve"> PAGEREF _Toc60606579 \h </w:instrText>
            </w:r>
            <w:r w:rsidR="000F61FC" w:rsidRPr="00687B02">
              <w:rPr>
                <w:webHidden/>
              </w:rPr>
            </w:r>
            <w:r w:rsidR="000F61FC" w:rsidRPr="00687B02">
              <w:rPr>
                <w:webHidden/>
              </w:rPr>
              <w:fldChar w:fldCharType="separate"/>
            </w:r>
            <w:r w:rsidR="001B5269">
              <w:rPr>
                <w:webHidden/>
              </w:rPr>
              <w:t>42</w:t>
            </w:r>
            <w:r w:rsidR="000F61FC" w:rsidRPr="00687B02">
              <w:rPr>
                <w:webHidden/>
              </w:rPr>
              <w:fldChar w:fldCharType="end"/>
            </w:r>
          </w:hyperlink>
        </w:p>
        <w:p w:rsidR="00BF7AD9" w:rsidRPr="00687B02" w:rsidRDefault="00C37A16" w:rsidP="007173C6">
          <w:pPr>
            <w:pStyle w:val="TOC1"/>
            <w:rPr>
              <w:rFonts w:eastAsiaTheme="minorEastAsia"/>
              <w:sz w:val="22"/>
              <w:szCs w:val="22"/>
              <w:lang w:val="en-US" w:eastAsia="en-US"/>
            </w:rPr>
          </w:pPr>
          <w:r w:rsidRPr="00687B02">
            <w:rPr>
              <w:bCs/>
            </w:rPr>
            <w:fldChar w:fldCharType="end"/>
          </w:r>
        </w:p>
      </w:sdtContent>
    </w:sdt>
    <w:p w:rsidR="00EB42C3" w:rsidRPr="00687B02" w:rsidRDefault="00EB42C3" w:rsidP="00AA0A02">
      <w:pPr>
        <w:spacing w:line="360" w:lineRule="auto"/>
        <w:jc w:val="both"/>
        <w:rPr>
          <w:sz w:val="24"/>
          <w:szCs w:val="24"/>
        </w:rPr>
        <w:sectPr w:rsidR="00EB42C3" w:rsidRPr="00687B02" w:rsidSect="006843DA">
          <w:footerReference w:type="default" r:id="rId22"/>
          <w:pgSz w:w="11909" w:h="16834" w:code="9"/>
          <w:pgMar w:top="1701" w:right="1561" w:bottom="1701" w:left="2268" w:header="1134" w:footer="1134" w:gutter="0"/>
          <w:pgNumType w:fmt="lowerRoman"/>
          <w:cols w:space="720"/>
          <w:titlePg/>
          <w:docGrid w:linePitch="272"/>
        </w:sectPr>
      </w:pPr>
    </w:p>
    <w:p w:rsidR="00BF7AD9" w:rsidRPr="00687B02" w:rsidRDefault="00BF7AD9" w:rsidP="007173C6">
      <w:pPr>
        <w:pStyle w:val="JudulDepan"/>
        <w:rPr>
          <w:szCs w:val="24"/>
        </w:rPr>
      </w:pPr>
      <w:bookmarkStart w:id="35" w:name="_Toc354687539"/>
      <w:bookmarkStart w:id="36" w:name="_Toc354688510"/>
      <w:bookmarkStart w:id="37" w:name="_Toc536547813"/>
      <w:bookmarkStart w:id="38" w:name="_Toc60606528"/>
      <w:r w:rsidRPr="00687B02">
        <w:rPr>
          <w:szCs w:val="24"/>
        </w:rPr>
        <w:lastRenderedPageBreak/>
        <w:t>Daftar Tabel</w:t>
      </w:r>
      <w:bookmarkEnd w:id="35"/>
      <w:bookmarkEnd w:id="36"/>
      <w:bookmarkEnd w:id="37"/>
      <w:bookmarkEnd w:id="38"/>
    </w:p>
    <w:p w:rsidR="007173C6" w:rsidRPr="00687B02" w:rsidRDefault="007173C6" w:rsidP="007173C6">
      <w:pPr>
        <w:pStyle w:val="TableofFigures"/>
        <w:tabs>
          <w:tab w:val="right" w:leader="dot" w:pos="7655"/>
        </w:tabs>
        <w:spacing w:line="360" w:lineRule="auto"/>
        <w:ind w:left="1134" w:right="994" w:hanging="1134"/>
        <w:rPr>
          <w:rFonts w:eastAsiaTheme="minorEastAsia"/>
          <w:noProof/>
          <w:sz w:val="24"/>
          <w:szCs w:val="24"/>
          <w:lang w:eastAsia="en-US"/>
        </w:rPr>
      </w:pPr>
      <w:r w:rsidRPr="00687B02">
        <w:rPr>
          <w:sz w:val="24"/>
          <w:szCs w:val="24"/>
          <w:lang w:val="sv-SE"/>
        </w:rPr>
        <w:fldChar w:fldCharType="begin"/>
      </w:r>
      <w:r w:rsidRPr="00687B02">
        <w:rPr>
          <w:sz w:val="24"/>
          <w:szCs w:val="24"/>
          <w:lang w:val="sv-SE"/>
        </w:rPr>
        <w:instrText xml:space="preserve"> TOC \h \z \c "Tabel 2" </w:instrText>
      </w:r>
      <w:r w:rsidRPr="00687B02">
        <w:rPr>
          <w:sz w:val="24"/>
          <w:szCs w:val="24"/>
          <w:lang w:val="sv-SE"/>
        </w:rPr>
        <w:fldChar w:fldCharType="separate"/>
      </w:r>
      <w:hyperlink w:anchor="_Toc60606915" w:history="1">
        <w:r w:rsidRPr="00687B02">
          <w:rPr>
            <w:rStyle w:val="Hyperlink"/>
            <w:b/>
            <w:noProof/>
            <w:sz w:val="24"/>
            <w:szCs w:val="24"/>
          </w:rPr>
          <w:t>Tabel 2 1</w:t>
        </w:r>
        <w:r w:rsidRPr="00687B02">
          <w:rPr>
            <w:rStyle w:val="Hyperlink"/>
            <w:noProof/>
            <w:sz w:val="24"/>
            <w:szCs w:val="24"/>
          </w:rPr>
          <w:t xml:space="preserve"> Kajian Penelitian Terkait</w:t>
        </w:r>
        <w:r w:rsidRPr="00687B02">
          <w:rPr>
            <w:noProof/>
            <w:webHidden/>
            <w:sz w:val="24"/>
            <w:szCs w:val="24"/>
          </w:rPr>
          <w:tab/>
        </w:r>
        <w:r w:rsidRPr="00687B02">
          <w:rPr>
            <w:noProof/>
            <w:webHidden/>
            <w:sz w:val="24"/>
            <w:szCs w:val="24"/>
          </w:rPr>
          <w:fldChar w:fldCharType="begin"/>
        </w:r>
        <w:r w:rsidRPr="00687B02">
          <w:rPr>
            <w:noProof/>
            <w:webHidden/>
            <w:sz w:val="24"/>
            <w:szCs w:val="24"/>
          </w:rPr>
          <w:instrText xml:space="preserve"> PAGEREF _Toc60606915 \h </w:instrText>
        </w:r>
        <w:r w:rsidRPr="00687B02">
          <w:rPr>
            <w:noProof/>
            <w:webHidden/>
            <w:sz w:val="24"/>
            <w:szCs w:val="24"/>
          </w:rPr>
        </w:r>
        <w:r w:rsidRPr="00687B02">
          <w:rPr>
            <w:noProof/>
            <w:webHidden/>
            <w:sz w:val="24"/>
            <w:szCs w:val="24"/>
          </w:rPr>
          <w:fldChar w:fldCharType="separate"/>
        </w:r>
        <w:r w:rsidR="001B5269">
          <w:rPr>
            <w:noProof/>
            <w:webHidden/>
            <w:sz w:val="24"/>
            <w:szCs w:val="24"/>
          </w:rPr>
          <w:t>5</w:t>
        </w:r>
        <w:r w:rsidRPr="00687B02">
          <w:rPr>
            <w:noProof/>
            <w:webHidden/>
            <w:sz w:val="24"/>
            <w:szCs w:val="24"/>
          </w:rPr>
          <w:fldChar w:fldCharType="end"/>
        </w:r>
      </w:hyperlink>
    </w:p>
    <w:p w:rsidR="001C7244" w:rsidRPr="00687B02" w:rsidRDefault="007173C6" w:rsidP="007173C6">
      <w:pPr>
        <w:tabs>
          <w:tab w:val="right" w:leader="dot" w:pos="7655"/>
        </w:tabs>
        <w:spacing w:line="360" w:lineRule="auto"/>
        <w:ind w:left="1134" w:right="994" w:hanging="1134"/>
        <w:rPr>
          <w:sz w:val="24"/>
          <w:szCs w:val="24"/>
          <w:lang w:val="sv-SE"/>
        </w:rPr>
      </w:pPr>
      <w:r w:rsidRPr="00687B02">
        <w:rPr>
          <w:sz w:val="24"/>
          <w:szCs w:val="24"/>
          <w:lang w:val="sv-SE"/>
        </w:rPr>
        <w:fldChar w:fldCharType="end"/>
      </w:r>
      <w:r w:rsidR="001C7244" w:rsidRPr="00687B02">
        <w:rPr>
          <w:sz w:val="24"/>
          <w:szCs w:val="24"/>
          <w:lang w:val="sv-SE"/>
        </w:rPr>
        <w:fldChar w:fldCharType="begin"/>
      </w:r>
      <w:r w:rsidR="001C7244" w:rsidRPr="00687B02">
        <w:rPr>
          <w:sz w:val="24"/>
          <w:szCs w:val="24"/>
          <w:lang w:val="sv-SE"/>
        </w:rPr>
        <w:instrText xml:space="preserve"> TOC \h \z \c "Tabel 3." </w:instrText>
      </w:r>
      <w:r w:rsidR="001C7244" w:rsidRPr="00687B02">
        <w:rPr>
          <w:sz w:val="24"/>
          <w:szCs w:val="24"/>
          <w:lang w:val="sv-SE"/>
        </w:rPr>
        <w:fldChar w:fldCharType="separate"/>
      </w:r>
      <w:hyperlink w:anchor="_Toc60606212" w:history="1">
        <w:r w:rsidR="001C7244" w:rsidRPr="00687B02">
          <w:rPr>
            <w:rStyle w:val="Hyperlink"/>
            <w:b/>
            <w:noProof/>
            <w:sz w:val="24"/>
            <w:szCs w:val="24"/>
          </w:rPr>
          <w:t>Tabel 3. 1</w:t>
        </w:r>
        <w:r w:rsidR="001C7244" w:rsidRPr="00687B02">
          <w:rPr>
            <w:rStyle w:val="Hyperlink"/>
            <w:noProof/>
            <w:sz w:val="24"/>
            <w:szCs w:val="24"/>
          </w:rPr>
          <w:t xml:space="preserve"> Rencana Tabel Hasil Nilai Pengujian Accuracy, Precision, Recall, dan F-Measure</w:t>
        </w:r>
        <w:r w:rsidRPr="00687B02">
          <w:rPr>
            <w:rStyle w:val="Hyperlink"/>
            <w:noProof/>
            <w:sz w:val="24"/>
            <w:szCs w:val="24"/>
          </w:rPr>
          <w:tab/>
        </w:r>
        <w:r w:rsidR="001C7244" w:rsidRPr="00687B02">
          <w:rPr>
            <w:noProof/>
            <w:webHidden/>
            <w:sz w:val="24"/>
            <w:szCs w:val="24"/>
          </w:rPr>
          <w:fldChar w:fldCharType="begin"/>
        </w:r>
        <w:r w:rsidR="001C7244" w:rsidRPr="00687B02">
          <w:rPr>
            <w:noProof/>
            <w:webHidden/>
            <w:sz w:val="24"/>
            <w:szCs w:val="24"/>
          </w:rPr>
          <w:instrText xml:space="preserve"> PAGEREF _Toc60606212 \h </w:instrText>
        </w:r>
        <w:r w:rsidR="001C7244" w:rsidRPr="00687B02">
          <w:rPr>
            <w:noProof/>
            <w:webHidden/>
            <w:sz w:val="24"/>
            <w:szCs w:val="24"/>
          </w:rPr>
        </w:r>
        <w:r w:rsidR="001C7244" w:rsidRPr="00687B02">
          <w:rPr>
            <w:noProof/>
            <w:webHidden/>
            <w:sz w:val="24"/>
            <w:szCs w:val="24"/>
          </w:rPr>
          <w:fldChar w:fldCharType="separate"/>
        </w:r>
        <w:r w:rsidR="001B5269">
          <w:rPr>
            <w:noProof/>
            <w:webHidden/>
            <w:sz w:val="24"/>
            <w:szCs w:val="24"/>
          </w:rPr>
          <w:t>27</w:t>
        </w:r>
        <w:r w:rsidR="001C7244" w:rsidRPr="00687B02">
          <w:rPr>
            <w:noProof/>
            <w:webHidden/>
            <w:sz w:val="24"/>
            <w:szCs w:val="24"/>
          </w:rPr>
          <w:fldChar w:fldCharType="end"/>
        </w:r>
      </w:hyperlink>
    </w:p>
    <w:p w:rsidR="001C7244" w:rsidRPr="00687B02" w:rsidRDefault="00324B19" w:rsidP="007173C6">
      <w:pPr>
        <w:pStyle w:val="TableofFigures"/>
        <w:tabs>
          <w:tab w:val="right" w:leader="dot" w:pos="7655"/>
        </w:tabs>
        <w:spacing w:line="360" w:lineRule="auto"/>
        <w:ind w:left="1134" w:right="994" w:hanging="1134"/>
        <w:rPr>
          <w:rFonts w:eastAsiaTheme="minorEastAsia"/>
          <w:noProof/>
          <w:sz w:val="24"/>
          <w:szCs w:val="24"/>
          <w:lang w:eastAsia="en-US"/>
        </w:rPr>
      </w:pPr>
      <w:hyperlink w:anchor="_Toc60606213" w:history="1">
        <w:r w:rsidR="001C7244" w:rsidRPr="00687B02">
          <w:rPr>
            <w:rStyle w:val="Hyperlink"/>
            <w:b/>
            <w:noProof/>
            <w:sz w:val="24"/>
            <w:szCs w:val="24"/>
          </w:rPr>
          <w:t>Tabel 3. 2</w:t>
        </w:r>
        <w:r w:rsidR="001C7244" w:rsidRPr="00687B02">
          <w:rPr>
            <w:rStyle w:val="Hyperlink"/>
            <w:noProof/>
            <w:sz w:val="24"/>
            <w:szCs w:val="24"/>
          </w:rPr>
          <w:t xml:space="preserve"> Tabel Pengujian 5 Fold Cross Validation</w:t>
        </w:r>
        <w:r w:rsidR="001C7244" w:rsidRPr="00687B02">
          <w:rPr>
            <w:noProof/>
            <w:webHidden/>
            <w:sz w:val="24"/>
            <w:szCs w:val="24"/>
          </w:rPr>
          <w:tab/>
        </w:r>
        <w:r w:rsidR="001C7244" w:rsidRPr="00687B02">
          <w:rPr>
            <w:noProof/>
            <w:webHidden/>
            <w:sz w:val="24"/>
            <w:szCs w:val="24"/>
          </w:rPr>
          <w:fldChar w:fldCharType="begin"/>
        </w:r>
        <w:r w:rsidR="001C7244" w:rsidRPr="00687B02">
          <w:rPr>
            <w:noProof/>
            <w:webHidden/>
            <w:sz w:val="24"/>
            <w:szCs w:val="24"/>
          </w:rPr>
          <w:instrText xml:space="preserve"> PAGEREF _Toc60606213 \h </w:instrText>
        </w:r>
        <w:r w:rsidR="001C7244" w:rsidRPr="00687B02">
          <w:rPr>
            <w:noProof/>
            <w:webHidden/>
            <w:sz w:val="24"/>
            <w:szCs w:val="24"/>
          </w:rPr>
        </w:r>
        <w:r w:rsidR="001C7244" w:rsidRPr="00687B02">
          <w:rPr>
            <w:noProof/>
            <w:webHidden/>
            <w:sz w:val="24"/>
            <w:szCs w:val="24"/>
          </w:rPr>
          <w:fldChar w:fldCharType="separate"/>
        </w:r>
        <w:r w:rsidR="001B5269">
          <w:rPr>
            <w:noProof/>
            <w:webHidden/>
            <w:sz w:val="24"/>
            <w:szCs w:val="24"/>
          </w:rPr>
          <w:t>28</w:t>
        </w:r>
        <w:r w:rsidR="001C7244" w:rsidRPr="00687B02">
          <w:rPr>
            <w:noProof/>
            <w:webHidden/>
            <w:sz w:val="24"/>
            <w:szCs w:val="24"/>
          </w:rPr>
          <w:fldChar w:fldCharType="end"/>
        </w:r>
      </w:hyperlink>
    </w:p>
    <w:p w:rsidR="001C7244" w:rsidRPr="00687B02" w:rsidRDefault="00324B19" w:rsidP="007173C6">
      <w:pPr>
        <w:pStyle w:val="TableofFigures"/>
        <w:tabs>
          <w:tab w:val="right" w:leader="dot" w:pos="7655"/>
        </w:tabs>
        <w:spacing w:line="360" w:lineRule="auto"/>
        <w:ind w:left="1134" w:right="994" w:hanging="1134"/>
        <w:rPr>
          <w:rFonts w:eastAsiaTheme="minorEastAsia"/>
          <w:noProof/>
          <w:sz w:val="24"/>
          <w:szCs w:val="24"/>
          <w:lang w:eastAsia="en-US"/>
        </w:rPr>
      </w:pPr>
      <w:hyperlink w:anchor="_Toc60606214" w:history="1">
        <w:r w:rsidR="001C7244" w:rsidRPr="00687B02">
          <w:rPr>
            <w:rStyle w:val="Hyperlink"/>
            <w:b/>
            <w:noProof/>
            <w:sz w:val="24"/>
            <w:szCs w:val="24"/>
          </w:rPr>
          <w:t>Tabel 3. 3</w:t>
        </w:r>
        <w:r w:rsidR="001C7244" w:rsidRPr="00687B02">
          <w:rPr>
            <w:rStyle w:val="Hyperlink"/>
            <w:noProof/>
            <w:sz w:val="24"/>
            <w:szCs w:val="24"/>
          </w:rPr>
          <w:t xml:space="preserve"> Rencana Tabel Hasil Perhitungan Accuracy, Precision, Recall, dan F-measure Pengujian K-Fold Cross Validation</w:t>
        </w:r>
        <w:r w:rsidR="001C7244" w:rsidRPr="00687B02">
          <w:rPr>
            <w:noProof/>
            <w:webHidden/>
            <w:sz w:val="24"/>
            <w:szCs w:val="24"/>
          </w:rPr>
          <w:tab/>
        </w:r>
        <w:r w:rsidR="001C7244" w:rsidRPr="00687B02">
          <w:rPr>
            <w:noProof/>
            <w:webHidden/>
            <w:sz w:val="24"/>
            <w:szCs w:val="24"/>
          </w:rPr>
          <w:fldChar w:fldCharType="begin"/>
        </w:r>
        <w:r w:rsidR="001C7244" w:rsidRPr="00687B02">
          <w:rPr>
            <w:noProof/>
            <w:webHidden/>
            <w:sz w:val="24"/>
            <w:szCs w:val="24"/>
          </w:rPr>
          <w:instrText xml:space="preserve"> PAGEREF _Toc60606214 \h </w:instrText>
        </w:r>
        <w:r w:rsidR="001C7244" w:rsidRPr="00687B02">
          <w:rPr>
            <w:noProof/>
            <w:webHidden/>
            <w:sz w:val="24"/>
            <w:szCs w:val="24"/>
          </w:rPr>
        </w:r>
        <w:r w:rsidR="001C7244" w:rsidRPr="00687B02">
          <w:rPr>
            <w:noProof/>
            <w:webHidden/>
            <w:sz w:val="24"/>
            <w:szCs w:val="24"/>
          </w:rPr>
          <w:fldChar w:fldCharType="separate"/>
        </w:r>
        <w:r w:rsidR="001B5269">
          <w:rPr>
            <w:noProof/>
            <w:webHidden/>
            <w:sz w:val="24"/>
            <w:szCs w:val="24"/>
          </w:rPr>
          <w:t>28</w:t>
        </w:r>
        <w:r w:rsidR="001C7244" w:rsidRPr="00687B02">
          <w:rPr>
            <w:noProof/>
            <w:webHidden/>
            <w:sz w:val="24"/>
            <w:szCs w:val="24"/>
          </w:rPr>
          <w:fldChar w:fldCharType="end"/>
        </w:r>
      </w:hyperlink>
    </w:p>
    <w:p w:rsidR="00535F02" w:rsidRPr="00687B02" w:rsidRDefault="001C7244" w:rsidP="007173C6">
      <w:pPr>
        <w:pStyle w:val="TableofFigures"/>
        <w:tabs>
          <w:tab w:val="right" w:leader="dot" w:pos="7655"/>
        </w:tabs>
        <w:spacing w:line="360" w:lineRule="auto"/>
        <w:ind w:left="1134" w:right="994" w:hanging="1134"/>
        <w:rPr>
          <w:noProof/>
          <w:sz w:val="24"/>
          <w:szCs w:val="24"/>
        </w:rPr>
      </w:pPr>
      <w:r w:rsidRPr="00687B02">
        <w:rPr>
          <w:sz w:val="24"/>
          <w:szCs w:val="24"/>
          <w:lang w:val="sv-SE"/>
        </w:rPr>
        <w:fldChar w:fldCharType="end"/>
      </w:r>
      <w:r w:rsidR="00C37A16" w:rsidRPr="00687B02">
        <w:rPr>
          <w:sz w:val="24"/>
          <w:szCs w:val="24"/>
        </w:rPr>
        <w:fldChar w:fldCharType="begin"/>
      </w:r>
      <w:r w:rsidR="00C41598" w:rsidRPr="00687B02">
        <w:rPr>
          <w:sz w:val="24"/>
          <w:szCs w:val="24"/>
        </w:rPr>
        <w:instrText xml:space="preserve"> TOC \h \z \c "Tabel 4." </w:instrText>
      </w:r>
      <w:r w:rsidR="00C37A16" w:rsidRPr="00687B02">
        <w:rPr>
          <w:sz w:val="24"/>
          <w:szCs w:val="24"/>
        </w:rPr>
        <w:fldChar w:fldCharType="separate"/>
      </w:r>
      <w:hyperlink w:anchor="_Toc60604740" w:history="1">
        <w:r w:rsidR="00535F02" w:rsidRPr="00687B02">
          <w:rPr>
            <w:rStyle w:val="Hyperlink"/>
            <w:b/>
            <w:noProof/>
            <w:sz w:val="24"/>
            <w:szCs w:val="24"/>
          </w:rPr>
          <w:t>Tabel 4. 1</w:t>
        </w:r>
        <w:r w:rsidR="00535F02" w:rsidRPr="00687B02">
          <w:rPr>
            <w:rStyle w:val="Hyperlink"/>
            <w:i/>
            <w:noProof/>
            <w:sz w:val="24"/>
            <w:szCs w:val="24"/>
          </w:rPr>
          <w:t xml:space="preserve"> Set </w:t>
        </w:r>
        <w:r w:rsidR="00535F02" w:rsidRPr="00687B02">
          <w:rPr>
            <w:rStyle w:val="Hyperlink"/>
            <w:noProof/>
            <w:sz w:val="24"/>
            <w:szCs w:val="24"/>
          </w:rPr>
          <w:t>PoS Bahasa Melayu Pontianak</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_Toc60604740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29</w:t>
        </w:r>
        <w:r w:rsidR="00535F02" w:rsidRPr="00687B02">
          <w:rPr>
            <w:noProof/>
            <w:webHidden/>
            <w:sz w:val="24"/>
            <w:szCs w:val="24"/>
          </w:rPr>
          <w:fldChar w:fldCharType="end"/>
        </w:r>
      </w:hyperlink>
    </w:p>
    <w:p w:rsidR="00535F02" w:rsidRPr="00687B02" w:rsidRDefault="00324B19" w:rsidP="007173C6">
      <w:pPr>
        <w:pStyle w:val="TableofFigures"/>
        <w:tabs>
          <w:tab w:val="right" w:leader="dot" w:pos="7655"/>
        </w:tabs>
        <w:spacing w:line="360" w:lineRule="auto"/>
        <w:ind w:left="1134" w:right="994" w:hanging="1134"/>
        <w:rPr>
          <w:rFonts w:eastAsiaTheme="minorEastAsia"/>
          <w:noProof/>
          <w:sz w:val="24"/>
          <w:szCs w:val="24"/>
          <w:lang w:eastAsia="en-US"/>
        </w:rPr>
      </w:pPr>
      <w:hyperlink w:anchor="_Toc60604741" w:history="1">
        <w:r w:rsidR="00535F02" w:rsidRPr="00687B02">
          <w:rPr>
            <w:rStyle w:val="Hyperlink"/>
            <w:b/>
            <w:noProof/>
            <w:sz w:val="24"/>
            <w:szCs w:val="24"/>
          </w:rPr>
          <w:t>Tabel 4. 2</w:t>
        </w:r>
        <w:r w:rsidR="00535F02" w:rsidRPr="00687B02">
          <w:rPr>
            <w:rStyle w:val="Hyperlink"/>
            <w:noProof/>
            <w:sz w:val="24"/>
            <w:szCs w:val="24"/>
          </w:rPr>
          <w:t xml:space="preserve"> Tabel Hasil Pengujian </w:t>
        </w:r>
        <w:r w:rsidR="00535F02" w:rsidRPr="00687B02">
          <w:rPr>
            <w:rStyle w:val="Hyperlink"/>
            <w:i/>
            <w:noProof/>
            <w:sz w:val="24"/>
            <w:szCs w:val="24"/>
          </w:rPr>
          <w:t>Accuracy, Precision, Recall</w:t>
        </w:r>
        <w:r w:rsidR="00535F02" w:rsidRPr="00687B02">
          <w:rPr>
            <w:rStyle w:val="Hyperlink"/>
            <w:noProof/>
            <w:sz w:val="24"/>
            <w:szCs w:val="24"/>
          </w:rPr>
          <w:t xml:space="preserve"> dan F-</w:t>
        </w:r>
        <w:r w:rsidR="00535F02" w:rsidRPr="00687B02">
          <w:rPr>
            <w:rStyle w:val="Hyperlink"/>
            <w:i/>
            <w:noProof/>
            <w:sz w:val="24"/>
            <w:szCs w:val="24"/>
          </w:rPr>
          <w:t>measure</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_Toc60604741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36</w:t>
        </w:r>
        <w:r w:rsidR="00535F02" w:rsidRPr="00687B02">
          <w:rPr>
            <w:noProof/>
            <w:webHidden/>
            <w:sz w:val="24"/>
            <w:szCs w:val="24"/>
          </w:rPr>
          <w:fldChar w:fldCharType="end"/>
        </w:r>
      </w:hyperlink>
    </w:p>
    <w:p w:rsidR="00535F02" w:rsidRPr="00687B02" w:rsidRDefault="00324B19" w:rsidP="007173C6">
      <w:pPr>
        <w:pStyle w:val="TableofFigures"/>
        <w:tabs>
          <w:tab w:val="right" w:leader="dot" w:pos="7655"/>
        </w:tabs>
        <w:spacing w:line="360" w:lineRule="auto"/>
        <w:ind w:left="1134" w:right="994" w:hanging="1134"/>
        <w:rPr>
          <w:rFonts w:eastAsiaTheme="minorEastAsia"/>
          <w:noProof/>
          <w:sz w:val="24"/>
          <w:szCs w:val="24"/>
          <w:lang w:eastAsia="en-US"/>
        </w:rPr>
      </w:pPr>
      <w:hyperlink w:anchor="_Toc60604742" w:history="1">
        <w:r w:rsidR="00535F02" w:rsidRPr="00687B02">
          <w:rPr>
            <w:rStyle w:val="Hyperlink"/>
            <w:b/>
            <w:noProof/>
            <w:sz w:val="24"/>
            <w:szCs w:val="24"/>
          </w:rPr>
          <w:t>Tabel 4. 3</w:t>
        </w:r>
        <w:r w:rsidR="00535F02" w:rsidRPr="00687B02">
          <w:rPr>
            <w:rStyle w:val="Hyperlink"/>
            <w:noProof/>
            <w:sz w:val="24"/>
            <w:szCs w:val="24"/>
          </w:rPr>
          <w:t xml:space="preserve"> Tabel Hasil Pengujian K-</w:t>
        </w:r>
        <w:r w:rsidR="00535F02" w:rsidRPr="00687B02">
          <w:rPr>
            <w:rStyle w:val="Hyperlink"/>
            <w:i/>
            <w:noProof/>
            <w:sz w:val="24"/>
            <w:szCs w:val="24"/>
          </w:rPr>
          <w:t>fold Cross Validation</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_Toc60604742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38</w:t>
        </w:r>
        <w:r w:rsidR="00535F02" w:rsidRPr="00687B02">
          <w:rPr>
            <w:noProof/>
            <w:webHidden/>
            <w:sz w:val="24"/>
            <w:szCs w:val="24"/>
          </w:rPr>
          <w:fldChar w:fldCharType="end"/>
        </w:r>
      </w:hyperlink>
    </w:p>
    <w:p w:rsidR="00BF7AD9" w:rsidRPr="00687B02" w:rsidRDefault="00C37A16" w:rsidP="007173C6">
      <w:pPr>
        <w:pStyle w:val="11style"/>
        <w:tabs>
          <w:tab w:val="right" w:leader="dot" w:pos="7655"/>
        </w:tabs>
        <w:ind w:left="1134" w:right="994" w:hanging="1134"/>
        <w:sectPr w:rsidR="00BF7AD9" w:rsidRPr="00687B02" w:rsidSect="005C18B6">
          <w:headerReference w:type="default" r:id="rId23"/>
          <w:footerReference w:type="default" r:id="rId24"/>
          <w:headerReference w:type="first" r:id="rId25"/>
          <w:footerReference w:type="first" r:id="rId26"/>
          <w:pgSz w:w="11909" w:h="16834" w:code="9"/>
          <w:pgMar w:top="1701" w:right="1701" w:bottom="1701" w:left="2268" w:header="1134" w:footer="1134" w:gutter="0"/>
          <w:pgNumType w:fmt="lowerRoman"/>
          <w:cols w:space="720"/>
          <w:titlePg/>
        </w:sectPr>
      </w:pPr>
      <w:r w:rsidRPr="00687B02">
        <w:fldChar w:fldCharType="end"/>
      </w:r>
    </w:p>
    <w:p w:rsidR="00102345" w:rsidRPr="00687B02" w:rsidRDefault="00BF7AD9" w:rsidP="00535F02">
      <w:pPr>
        <w:pStyle w:val="JudulDepan"/>
        <w:rPr>
          <w:lang w:val="en-US"/>
        </w:rPr>
      </w:pPr>
      <w:bookmarkStart w:id="39" w:name="_Toc354687540"/>
      <w:bookmarkStart w:id="40" w:name="_Toc354688511"/>
      <w:bookmarkStart w:id="41" w:name="_Toc536547814"/>
      <w:bookmarkStart w:id="42" w:name="_Toc60606529"/>
      <w:r w:rsidRPr="00687B02">
        <w:lastRenderedPageBreak/>
        <w:t xml:space="preserve">Daftar </w:t>
      </w:r>
      <w:bookmarkEnd w:id="39"/>
      <w:bookmarkEnd w:id="40"/>
      <w:bookmarkEnd w:id="41"/>
      <w:r w:rsidR="00E6313F" w:rsidRPr="00687B02">
        <w:rPr>
          <w:lang w:val="id-ID"/>
        </w:rPr>
        <w:t>GAMBAR</w:t>
      </w:r>
      <w:bookmarkEnd w:id="42"/>
    </w:p>
    <w:p w:rsidR="00535F02" w:rsidRPr="00687B02" w:rsidRDefault="00C37A16" w:rsidP="00535F02">
      <w:pPr>
        <w:pStyle w:val="TableofFigures"/>
        <w:tabs>
          <w:tab w:val="right" w:leader="dot" w:pos="7930"/>
        </w:tabs>
        <w:spacing w:line="360" w:lineRule="auto"/>
        <w:rPr>
          <w:rFonts w:eastAsiaTheme="minorEastAsia"/>
          <w:noProof/>
          <w:sz w:val="24"/>
          <w:szCs w:val="24"/>
          <w:lang w:eastAsia="en-US"/>
        </w:rPr>
      </w:pPr>
      <w:r w:rsidRPr="00687B02">
        <w:rPr>
          <w:sz w:val="24"/>
          <w:szCs w:val="24"/>
          <w:lang w:val="id-ID"/>
        </w:rPr>
        <w:fldChar w:fldCharType="begin"/>
      </w:r>
      <w:r w:rsidR="00937D5B" w:rsidRPr="00687B02">
        <w:rPr>
          <w:sz w:val="24"/>
          <w:szCs w:val="24"/>
          <w:lang w:val="id-ID"/>
        </w:rPr>
        <w:instrText xml:space="preserve"> TOC \h \z \c "Gambar 2." </w:instrText>
      </w:r>
      <w:r w:rsidRPr="00687B02">
        <w:rPr>
          <w:sz w:val="24"/>
          <w:szCs w:val="24"/>
          <w:lang w:val="id-ID"/>
        </w:rPr>
        <w:fldChar w:fldCharType="separate"/>
      </w:r>
      <w:hyperlink w:anchor="_Toc60604755" w:history="1">
        <w:r w:rsidR="00535F02" w:rsidRPr="00687B02">
          <w:rPr>
            <w:rStyle w:val="Hyperlink"/>
            <w:b/>
            <w:noProof/>
            <w:sz w:val="24"/>
            <w:szCs w:val="24"/>
          </w:rPr>
          <w:t>Gambar 2.1</w:t>
        </w:r>
        <w:r w:rsidR="00535F02" w:rsidRPr="00687B02">
          <w:rPr>
            <w:rStyle w:val="Hyperlink"/>
            <w:i/>
            <w:noProof/>
            <w:sz w:val="24"/>
            <w:szCs w:val="24"/>
            <w:lang w:val="id-ID"/>
          </w:rPr>
          <w:t xml:space="preserve"> </w:t>
        </w:r>
        <w:r w:rsidR="00535F02" w:rsidRPr="00687B02">
          <w:rPr>
            <w:rStyle w:val="Hyperlink"/>
            <w:i/>
            <w:noProof/>
            <w:sz w:val="24"/>
            <w:szCs w:val="24"/>
          </w:rPr>
          <w:t xml:space="preserve">Set </w:t>
        </w:r>
        <w:r w:rsidR="00535F02" w:rsidRPr="00687B02">
          <w:rPr>
            <w:rStyle w:val="Hyperlink"/>
            <w:noProof/>
            <w:sz w:val="24"/>
            <w:szCs w:val="24"/>
          </w:rPr>
          <w:t>PoS Arawinda Dinakaramani (2014)</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_Toc60604755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7</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56" w:history="1">
        <w:r w:rsidR="00535F02" w:rsidRPr="00687B02">
          <w:rPr>
            <w:rStyle w:val="Hyperlink"/>
            <w:b/>
            <w:noProof/>
            <w:sz w:val="24"/>
            <w:szCs w:val="24"/>
          </w:rPr>
          <w:t xml:space="preserve">Gambar 2. 2 </w:t>
        </w:r>
        <w:r w:rsidR="00535F02" w:rsidRPr="00687B02">
          <w:rPr>
            <w:rStyle w:val="Hyperlink"/>
            <w:noProof/>
            <w:sz w:val="24"/>
            <w:szCs w:val="24"/>
          </w:rPr>
          <w:t>Set PoS Pisceldo(2009) Tabel 1</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_Toc60604756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8</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57" w:history="1">
        <w:r w:rsidR="00535F02" w:rsidRPr="00687B02">
          <w:rPr>
            <w:rStyle w:val="Hyperlink"/>
            <w:b/>
            <w:noProof/>
            <w:sz w:val="24"/>
            <w:szCs w:val="24"/>
          </w:rPr>
          <w:t xml:space="preserve">Gambar 2. 3 </w:t>
        </w:r>
        <w:r w:rsidR="00535F02" w:rsidRPr="00687B02">
          <w:rPr>
            <w:rStyle w:val="Hyperlink"/>
            <w:noProof/>
            <w:sz w:val="24"/>
            <w:szCs w:val="24"/>
          </w:rPr>
          <w:t>Set PoS Pisceldo(2009) Tabel 2</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_Toc60604757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9</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58" w:history="1">
        <w:r w:rsidR="00535F02" w:rsidRPr="00687B02">
          <w:rPr>
            <w:rStyle w:val="Hyperlink"/>
            <w:b/>
            <w:noProof/>
            <w:sz w:val="24"/>
            <w:szCs w:val="24"/>
          </w:rPr>
          <w:t xml:space="preserve">Gambar 2. 4 </w:t>
        </w:r>
        <w:r w:rsidR="00535F02" w:rsidRPr="00687B02">
          <w:rPr>
            <w:rStyle w:val="Hyperlink"/>
            <w:noProof/>
            <w:sz w:val="24"/>
            <w:szCs w:val="24"/>
          </w:rPr>
          <w:t>Set PoS Alfan Farizki Wicaksono (2010)</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_Toc60604758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10</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59" w:history="1">
        <w:r w:rsidR="00535F02" w:rsidRPr="00687B02">
          <w:rPr>
            <w:rStyle w:val="Hyperlink"/>
            <w:b/>
            <w:noProof/>
            <w:sz w:val="24"/>
            <w:szCs w:val="24"/>
          </w:rPr>
          <w:t>Gambar 2. 5</w:t>
        </w:r>
        <w:r w:rsidR="00535F02" w:rsidRPr="00687B02">
          <w:rPr>
            <w:rStyle w:val="Hyperlink"/>
            <w:noProof/>
            <w:sz w:val="24"/>
            <w:szCs w:val="24"/>
          </w:rPr>
          <w:t xml:space="preserve"> Set PoS Adriani (2009)</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_Toc60604759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11</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60" w:history="1">
        <w:r w:rsidR="00535F02" w:rsidRPr="00687B02">
          <w:rPr>
            <w:rStyle w:val="Hyperlink"/>
            <w:b/>
            <w:noProof/>
            <w:sz w:val="24"/>
            <w:szCs w:val="24"/>
          </w:rPr>
          <w:t xml:space="preserve">Gambar 2. 6 </w:t>
        </w:r>
        <w:r w:rsidR="00535F02" w:rsidRPr="00687B02">
          <w:rPr>
            <w:rStyle w:val="Hyperlink"/>
            <w:noProof/>
            <w:sz w:val="24"/>
            <w:szCs w:val="24"/>
          </w:rPr>
          <w:t>Set PoS Setyaningsih (2017)</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_Toc60604760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12</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61" w:history="1">
        <w:r w:rsidR="00535F02" w:rsidRPr="00687B02">
          <w:rPr>
            <w:rStyle w:val="Hyperlink"/>
            <w:b/>
            <w:noProof/>
            <w:sz w:val="24"/>
            <w:szCs w:val="24"/>
          </w:rPr>
          <w:t>Gambar 2. 7</w:t>
        </w:r>
        <w:r w:rsidR="00535F02" w:rsidRPr="00687B02">
          <w:rPr>
            <w:rStyle w:val="Hyperlink"/>
            <w:noProof/>
            <w:sz w:val="24"/>
            <w:szCs w:val="24"/>
          </w:rPr>
          <w:t xml:space="preserve"> </w:t>
        </w:r>
        <w:r w:rsidR="00535F02" w:rsidRPr="00687B02">
          <w:rPr>
            <w:rStyle w:val="Hyperlink"/>
            <w:i/>
            <w:noProof/>
            <w:sz w:val="24"/>
            <w:szCs w:val="24"/>
          </w:rPr>
          <w:t xml:space="preserve">Set </w:t>
        </w:r>
        <w:r w:rsidR="00535F02" w:rsidRPr="00687B02">
          <w:rPr>
            <w:rStyle w:val="Hyperlink"/>
            <w:noProof/>
            <w:sz w:val="24"/>
            <w:szCs w:val="24"/>
          </w:rPr>
          <w:t>PoS Purwarianti (2010)</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_Toc60604761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13</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62" w:history="1">
        <w:r w:rsidR="00535F02" w:rsidRPr="00687B02">
          <w:rPr>
            <w:rStyle w:val="Hyperlink"/>
            <w:b/>
            <w:noProof/>
            <w:sz w:val="24"/>
            <w:szCs w:val="24"/>
          </w:rPr>
          <w:t>Gambar 2. 8</w:t>
        </w:r>
        <w:r w:rsidR="00535F02" w:rsidRPr="00687B02">
          <w:rPr>
            <w:rStyle w:val="Hyperlink"/>
            <w:noProof/>
            <w:sz w:val="24"/>
            <w:szCs w:val="24"/>
          </w:rPr>
          <w:t xml:space="preserve"> </w:t>
        </w:r>
        <w:r w:rsidR="00535F02" w:rsidRPr="00687B02">
          <w:rPr>
            <w:rStyle w:val="Hyperlink"/>
            <w:i/>
            <w:noProof/>
            <w:sz w:val="24"/>
            <w:szCs w:val="24"/>
          </w:rPr>
          <w:t xml:space="preserve">Set </w:t>
        </w:r>
        <w:r w:rsidR="00535F02" w:rsidRPr="00687B02">
          <w:rPr>
            <w:rStyle w:val="Hyperlink"/>
            <w:noProof/>
            <w:sz w:val="24"/>
            <w:szCs w:val="24"/>
          </w:rPr>
          <w:t>PoS Achmad Fatchuttaman Abka (2017)</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_Toc60604762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14</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63" w:history="1">
        <w:r w:rsidR="00535F02" w:rsidRPr="00687B02">
          <w:rPr>
            <w:rStyle w:val="Hyperlink"/>
            <w:b/>
            <w:noProof/>
            <w:sz w:val="24"/>
            <w:szCs w:val="24"/>
          </w:rPr>
          <w:t>Gambar 2. 9</w:t>
        </w:r>
        <w:r w:rsidR="00535F02" w:rsidRPr="00687B02">
          <w:rPr>
            <w:rStyle w:val="Hyperlink"/>
            <w:noProof/>
            <w:sz w:val="24"/>
            <w:szCs w:val="24"/>
          </w:rPr>
          <w:t xml:space="preserve"> Set PoS Muliono (2012)</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_Toc60604763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15</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64" w:history="1">
        <w:r w:rsidR="00535F02" w:rsidRPr="00687B02">
          <w:rPr>
            <w:rStyle w:val="Hyperlink"/>
            <w:b/>
            <w:noProof/>
            <w:sz w:val="24"/>
            <w:szCs w:val="24"/>
          </w:rPr>
          <w:t>Gambar 2. 10</w:t>
        </w:r>
        <w:r w:rsidR="00535F02" w:rsidRPr="00687B02">
          <w:rPr>
            <w:rStyle w:val="Hyperlink"/>
            <w:noProof/>
            <w:sz w:val="24"/>
            <w:szCs w:val="24"/>
          </w:rPr>
          <w:t xml:space="preserve"> Set PoS Septina Dian Larasati(2011)</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_Toc60604764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16</w:t>
        </w:r>
        <w:r w:rsidR="00535F02" w:rsidRPr="00687B02">
          <w:rPr>
            <w:noProof/>
            <w:webHidden/>
            <w:sz w:val="24"/>
            <w:szCs w:val="24"/>
          </w:rPr>
          <w:fldChar w:fldCharType="end"/>
        </w:r>
      </w:hyperlink>
    </w:p>
    <w:p w:rsidR="00535F02" w:rsidRPr="00687B02" w:rsidRDefault="00324B19" w:rsidP="00535F02">
      <w:pPr>
        <w:pStyle w:val="TableofFigures"/>
        <w:tabs>
          <w:tab w:val="right" w:leader="dot" w:pos="7930"/>
        </w:tabs>
        <w:spacing w:line="360" w:lineRule="auto"/>
        <w:rPr>
          <w:rFonts w:eastAsiaTheme="minorEastAsia"/>
          <w:noProof/>
          <w:sz w:val="24"/>
          <w:szCs w:val="24"/>
          <w:lang w:eastAsia="en-US"/>
        </w:rPr>
      </w:pPr>
      <w:hyperlink w:anchor="_Toc60604765" w:history="1">
        <w:r w:rsidR="00535F02" w:rsidRPr="00687B02">
          <w:rPr>
            <w:rStyle w:val="Hyperlink"/>
            <w:b/>
            <w:noProof/>
            <w:sz w:val="24"/>
            <w:szCs w:val="24"/>
          </w:rPr>
          <w:t>Gambar 2. 11</w:t>
        </w:r>
        <w:r w:rsidR="00535F02" w:rsidRPr="00687B02">
          <w:rPr>
            <w:rStyle w:val="Hyperlink"/>
            <w:noProof/>
            <w:sz w:val="24"/>
            <w:szCs w:val="24"/>
          </w:rPr>
          <w:t xml:space="preserve"> Ilustrasi Pembuatan K-fold Cross Validation set</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_Toc60604765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21</w:t>
        </w:r>
        <w:r w:rsidR="00535F02" w:rsidRPr="00687B02">
          <w:rPr>
            <w:noProof/>
            <w:webHidden/>
            <w:sz w:val="24"/>
            <w:szCs w:val="24"/>
          </w:rPr>
          <w:fldChar w:fldCharType="end"/>
        </w:r>
      </w:hyperlink>
    </w:p>
    <w:p w:rsidR="00535F02" w:rsidRPr="00687B02" w:rsidRDefault="00C37A16" w:rsidP="00535F02">
      <w:pPr>
        <w:pStyle w:val="TableofFigures"/>
        <w:tabs>
          <w:tab w:val="right" w:leader="dot" w:pos="7930"/>
        </w:tabs>
        <w:spacing w:line="360" w:lineRule="auto"/>
        <w:ind w:right="2"/>
        <w:jc w:val="both"/>
        <w:rPr>
          <w:noProof/>
          <w:sz w:val="24"/>
          <w:szCs w:val="24"/>
        </w:rPr>
      </w:pPr>
      <w:r w:rsidRPr="00687B02">
        <w:rPr>
          <w:sz w:val="24"/>
          <w:szCs w:val="24"/>
          <w:lang w:val="id-ID"/>
        </w:rPr>
        <w:fldChar w:fldCharType="end"/>
      </w:r>
      <w:r w:rsidRPr="00687B02">
        <w:rPr>
          <w:sz w:val="24"/>
          <w:szCs w:val="24"/>
          <w:lang w:val="id-ID"/>
        </w:rPr>
        <w:fldChar w:fldCharType="begin"/>
      </w:r>
      <w:r w:rsidR="00E6313F" w:rsidRPr="00687B02">
        <w:rPr>
          <w:sz w:val="24"/>
          <w:szCs w:val="24"/>
          <w:lang w:val="id-ID"/>
        </w:rPr>
        <w:instrText xml:space="preserve"> TOC \h \z \c "Gambar 3." </w:instrText>
      </w:r>
      <w:r w:rsidRPr="00687B02">
        <w:rPr>
          <w:sz w:val="24"/>
          <w:szCs w:val="24"/>
          <w:lang w:val="id-ID"/>
        </w:rPr>
        <w:fldChar w:fldCharType="separate"/>
      </w:r>
      <w:hyperlink w:anchor="_Toc60604766" w:history="1">
        <w:r w:rsidR="00535F02" w:rsidRPr="00687B02">
          <w:rPr>
            <w:rStyle w:val="Hyperlink"/>
            <w:b/>
            <w:noProof/>
            <w:sz w:val="24"/>
            <w:szCs w:val="24"/>
          </w:rPr>
          <w:t>Gambar 3. 1</w:t>
        </w:r>
        <w:r w:rsidR="00535F02" w:rsidRPr="00687B02">
          <w:rPr>
            <w:rStyle w:val="Hyperlink"/>
            <w:noProof/>
            <w:sz w:val="24"/>
            <w:szCs w:val="24"/>
            <w:lang w:val="id-ID"/>
          </w:rPr>
          <w:t xml:space="preserve"> Diagram Alir Penelitian</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_Toc60604766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23</w:t>
        </w:r>
        <w:r w:rsidR="00535F02" w:rsidRPr="00687B02">
          <w:rPr>
            <w:noProof/>
            <w:webHidden/>
            <w:sz w:val="24"/>
            <w:szCs w:val="24"/>
          </w:rPr>
          <w:fldChar w:fldCharType="end"/>
        </w:r>
      </w:hyperlink>
    </w:p>
    <w:p w:rsidR="006A4630" w:rsidRPr="00687B02" w:rsidRDefault="00C37A16" w:rsidP="00535F02">
      <w:pPr>
        <w:pStyle w:val="TableofFigures"/>
        <w:tabs>
          <w:tab w:val="right" w:leader="dot" w:pos="7938"/>
        </w:tabs>
        <w:spacing w:line="360" w:lineRule="auto"/>
        <w:ind w:right="2"/>
        <w:jc w:val="both"/>
        <w:rPr>
          <w:noProof/>
          <w:sz w:val="24"/>
          <w:szCs w:val="24"/>
        </w:rPr>
      </w:pPr>
      <w:r w:rsidRPr="00687B02">
        <w:rPr>
          <w:sz w:val="24"/>
          <w:szCs w:val="24"/>
          <w:lang w:val="id-ID"/>
        </w:rPr>
        <w:fldChar w:fldCharType="end"/>
      </w:r>
      <w:r w:rsidRPr="00687B02">
        <w:rPr>
          <w:sz w:val="24"/>
          <w:szCs w:val="24"/>
          <w:lang w:val="id-ID"/>
        </w:rPr>
        <w:fldChar w:fldCharType="begin"/>
      </w:r>
      <w:r w:rsidR="00937D5B" w:rsidRPr="00687B02">
        <w:rPr>
          <w:sz w:val="24"/>
          <w:szCs w:val="24"/>
          <w:lang w:val="id-ID"/>
        </w:rPr>
        <w:instrText xml:space="preserve"> TOC \h \z \c "Gambar 4." </w:instrText>
      </w:r>
      <w:r w:rsidRPr="00687B02">
        <w:rPr>
          <w:sz w:val="24"/>
          <w:szCs w:val="24"/>
          <w:lang w:val="id-ID"/>
        </w:rPr>
        <w:fldChar w:fldCharType="separate"/>
      </w:r>
      <w:hyperlink w:anchor="_Toc60132360" w:history="1">
        <w:r w:rsidR="006A4630" w:rsidRPr="00687B02">
          <w:rPr>
            <w:rStyle w:val="Hyperlink"/>
            <w:b/>
            <w:noProof/>
            <w:sz w:val="24"/>
            <w:szCs w:val="24"/>
          </w:rPr>
          <w:t>Gambar 4. 1</w:t>
        </w:r>
        <w:r w:rsidR="006A4630" w:rsidRPr="00687B02">
          <w:rPr>
            <w:rStyle w:val="Hyperlink"/>
            <w:noProof/>
            <w:sz w:val="24"/>
            <w:szCs w:val="24"/>
          </w:rPr>
          <w:t xml:space="preserve"> Korpus Latih Proses Tagging PoS</w:t>
        </w:r>
        <w:r w:rsidR="006A4630" w:rsidRPr="00687B02">
          <w:rPr>
            <w:noProof/>
            <w:webHidden/>
            <w:sz w:val="24"/>
            <w:szCs w:val="24"/>
          </w:rPr>
          <w:tab/>
        </w:r>
        <w:r w:rsidR="006A4630" w:rsidRPr="00687B02">
          <w:rPr>
            <w:noProof/>
            <w:webHidden/>
            <w:sz w:val="24"/>
            <w:szCs w:val="24"/>
          </w:rPr>
          <w:fldChar w:fldCharType="begin"/>
        </w:r>
        <w:r w:rsidR="006A4630" w:rsidRPr="00687B02">
          <w:rPr>
            <w:noProof/>
            <w:webHidden/>
            <w:sz w:val="24"/>
            <w:szCs w:val="24"/>
          </w:rPr>
          <w:instrText xml:space="preserve"> PAGEREF _Toc60132360 \h </w:instrText>
        </w:r>
        <w:r w:rsidR="006A4630" w:rsidRPr="00687B02">
          <w:rPr>
            <w:noProof/>
            <w:webHidden/>
            <w:sz w:val="24"/>
            <w:szCs w:val="24"/>
          </w:rPr>
        </w:r>
        <w:r w:rsidR="006A4630" w:rsidRPr="00687B02">
          <w:rPr>
            <w:noProof/>
            <w:webHidden/>
            <w:sz w:val="24"/>
            <w:szCs w:val="24"/>
          </w:rPr>
          <w:fldChar w:fldCharType="separate"/>
        </w:r>
        <w:r w:rsidR="001B5269">
          <w:rPr>
            <w:noProof/>
            <w:webHidden/>
            <w:sz w:val="24"/>
            <w:szCs w:val="24"/>
          </w:rPr>
          <w:t>30</w:t>
        </w:r>
        <w:r w:rsidR="006A4630" w:rsidRPr="00687B02">
          <w:rPr>
            <w:noProof/>
            <w:webHidden/>
            <w:sz w:val="24"/>
            <w:szCs w:val="24"/>
          </w:rPr>
          <w:fldChar w:fldCharType="end"/>
        </w:r>
      </w:hyperlink>
    </w:p>
    <w:p w:rsidR="006A4630" w:rsidRPr="00687B02" w:rsidRDefault="00324B19" w:rsidP="00535F02">
      <w:pPr>
        <w:pStyle w:val="TableofFigures"/>
        <w:tabs>
          <w:tab w:val="right" w:leader="dot" w:pos="7938"/>
        </w:tabs>
        <w:spacing w:line="360" w:lineRule="auto"/>
        <w:ind w:right="2"/>
        <w:rPr>
          <w:rFonts w:eastAsiaTheme="minorEastAsia"/>
          <w:noProof/>
          <w:sz w:val="24"/>
          <w:szCs w:val="24"/>
          <w:lang w:eastAsia="en-US"/>
        </w:rPr>
      </w:pPr>
      <w:hyperlink w:anchor="_Toc60132361" w:history="1">
        <w:r w:rsidR="006A4630" w:rsidRPr="00687B02">
          <w:rPr>
            <w:rStyle w:val="Hyperlink"/>
            <w:b/>
            <w:noProof/>
            <w:sz w:val="24"/>
            <w:szCs w:val="24"/>
          </w:rPr>
          <w:t xml:space="preserve">Gambar 4. 2 </w:t>
        </w:r>
        <w:r w:rsidR="006A4630" w:rsidRPr="00687B02">
          <w:rPr>
            <w:rStyle w:val="Hyperlink"/>
            <w:noProof/>
            <w:sz w:val="24"/>
            <w:szCs w:val="24"/>
          </w:rPr>
          <w:t>Proses Pelatihan IPOSTagger</w:t>
        </w:r>
        <w:r w:rsidR="006A4630" w:rsidRPr="00687B02">
          <w:rPr>
            <w:noProof/>
            <w:webHidden/>
            <w:sz w:val="24"/>
            <w:szCs w:val="24"/>
          </w:rPr>
          <w:tab/>
        </w:r>
        <w:r w:rsidR="006A4630" w:rsidRPr="00687B02">
          <w:rPr>
            <w:noProof/>
            <w:webHidden/>
            <w:sz w:val="24"/>
            <w:szCs w:val="24"/>
          </w:rPr>
          <w:fldChar w:fldCharType="begin"/>
        </w:r>
        <w:r w:rsidR="006A4630" w:rsidRPr="00687B02">
          <w:rPr>
            <w:noProof/>
            <w:webHidden/>
            <w:sz w:val="24"/>
            <w:szCs w:val="24"/>
          </w:rPr>
          <w:instrText xml:space="preserve"> PAGEREF _Toc60132361 \h </w:instrText>
        </w:r>
        <w:r w:rsidR="006A4630" w:rsidRPr="00687B02">
          <w:rPr>
            <w:noProof/>
            <w:webHidden/>
            <w:sz w:val="24"/>
            <w:szCs w:val="24"/>
          </w:rPr>
        </w:r>
        <w:r w:rsidR="006A4630" w:rsidRPr="00687B02">
          <w:rPr>
            <w:noProof/>
            <w:webHidden/>
            <w:sz w:val="24"/>
            <w:szCs w:val="24"/>
          </w:rPr>
          <w:fldChar w:fldCharType="separate"/>
        </w:r>
        <w:r w:rsidR="001B5269">
          <w:rPr>
            <w:noProof/>
            <w:webHidden/>
            <w:sz w:val="24"/>
            <w:szCs w:val="24"/>
          </w:rPr>
          <w:t>30</w:t>
        </w:r>
        <w:r w:rsidR="006A4630" w:rsidRPr="00687B02">
          <w:rPr>
            <w:noProof/>
            <w:webHidden/>
            <w:sz w:val="24"/>
            <w:szCs w:val="24"/>
          </w:rPr>
          <w:fldChar w:fldCharType="end"/>
        </w:r>
      </w:hyperlink>
    </w:p>
    <w:p w:rsidR="006A4630" w:rsidRPr="00687B02" w:rsidRDefault="00324B19" w:rsidP="00535F02">
      <w:pPr>
        <w:pStyle w:val="TableofFigures"/>
        <w:tabs>
          <w:tab w:val="right" w:leader="dot" w:pos="7938"/>
        </w:tabs>
        <w:spacing w:line="360" w:lineRule="auto"/>
        <w:ind w:right="2"/>
        <w:rPr>
          <w:rFonts w:eastAsiaTheme="minorEastAsia"/>
          <w:noProof/>
          <w:sz w:val="24"/>
          <w:szCs w:val="24"/>
          <w:lang w:eastAsia="en-US"/>
        </w:rPr>
      </w:pPr>
      <w:hyperlink w:anchor="_Toc60132362" w:history="1">
        <w:r w:rsidR="006A4630" w:rsidRPr="00687B02">
          <w:rPr>
            <w:rStyle w:val="Hyperlink"/>
            <w:b/>
            <w:noProof/>
            <w:sz w:val="24"/>
            <w:szCs w:val="24"/>
          </w:rPr>
          <w:t>Gambar 4. 3</w:t>
        </w:r>
        <w:r w:rsidR="006A4630" w:rsidRPr="00687B02">
          <w:rPr>
            <w:rStyle w:val="Hyperlink"/>
            <w:noProof/>
            <w:sz w:val="24"/>
            <w:szCs w:val="24"/>
          </w:rPr>
          <w:t xml:space="preserve"> Hasil Tagging Metode Bigram</w:t>
        </w:r>
        <w:r w:rsidR="006A4630" w:rsidRPr="00687B02">
          <w:rPr>
            <w:noProof/>
            <w:webHidden/>
            <w:sz w:val="24"/>
            <w:szCs w:val="24"/>
          </w:rPr>
          <w:tab/>
        </w:r>
        <w:r w:rsidR="006A4630" w:rsidRPr="00687B02">
          <w:rPr>
            <w:noProof/>
            <w:webHidden/>
            <w:sz w:val="24"/>
            <w:szCs w:val="24"/>
          </w:rPr>
          <w:fldChar w:fldCharType="begin"/>
        </w:r>
        <w:r w:rsidR="006A4630" w:rsidRPr="00687B02">
          <w:rPr>
            <w:noProof/>
            <w:webHidden/>
            <w:sz w:val="24"/>
            <w:szCs w:val="24"/>
          </w:rPr>
          <w:instrText xml:space="preserve"> PAGEREF _Toc60132362 \h </w:instrText>
        </w:r>
        <w:r w:rsidR="006A4630" w:rsidRPr="00687B02">
          <w:rPr>
            <w:noProof/>
            <w:webHidden/>
            <w:sz w:val="24"/>
            <w:szCs w:val="24"/>
          </w:rPr>
        </w:r>
        <w:r w:rsidR="006A4630" w:rsidRPr="00687B02">
          <w:rPr>
            <w:noProof/>
            <w:webHidden/>
            <w:sz w:val="24"/>
            <w:szCs w:val="24"/>
          </w:rPr>
          <w:fldChar w:fldCharType="separate"/>
        </w:r>
        <w:r w:rsidR="001B5269">
          <w:rPr>
            <w:noProof/>
            <w:webHidden/>
            <w:sz w:val="24"/>
            <w:szCs w:val="24"/>
          </w:rPr>
          <w:t>32</w:t>
        </w:r>
        <w:r w:rsidR="006A4630" w:rsidRPr="00687B02">
          <w:rPr>
            <w:noProof/>
            <w:webHidden/>
            <w:sz w:val="24"/>
            <w:szCs w:val="24"/>
          </w:rPr>
          <w:fldChar w:fldCharType="end"/>
        </w:r>
      </w:hyperlink>
    </w:p>
    <w:p w:rsidR="006A4630" w:rsidRPr="00687B02" w:rsidRDefault="00324B19" w:rsidP="00535F02">
      <w:pPr>
        <w:pStyle w:val="TableofFigures"/>
        <w:tabs>
          <w:tab w:val="right" w:leader="dot" w:pos="7938"/>
        </w:tabs>
        <w:spacing w:line="360" w:lineRule="auto"/>
        <w:ind w:right="2"/>
        <w:rPr>
          <w:rFonts w:eastAsiaTheme="minorEastAsia"/>
          <w:noProof/>
          <w:sz w:val="24"/>
          <w:szCs w:val="24"/>
          <w:lang w:eastAsia="en-US"/>
        </w:rPr>
      </w:pPr>
      <w:hyperlink w:anchor="_Toc60132363" w:history="1">
        <w:r w:rsidR="006A4630" w:rsidRPr="00687B02">
          <w:rPr>
            <w:rStyle w:val="Hyperlink"/>
            <w:b/>
            <w:noProof/>
            <w:sz w:val="24"/>
            <w:szCs w:val="24"/>
          </w:rPr>
          <w:t>Gambar 4. 4</w:t>
        </w:r>
        <w:r w:rsidR="006A4630" w:rsidRPr="00687B02">
          <w:rPr>
            <w:rStyle w:val="Hyperlink"/>
            <w:noProof/>
            <w:sz w:val="24"/>
            <w:szCs w:val="24"/>
          </w:rPr>
          <w:t xml:space="preserve"> Hasil Tagging Metode Perceptron</w:t>
        </w:r>
        <w:r w:rsidR="006A4630" w:rsidRPr="00687B02">
          <w:rPr>
            <w:noProof/>
            <w:webHidden/>
            <w:sz w:val="24"/>
            <w:szCs w:val="24"/>
          </w:rPr>
          <w:tab/>
        </w:r>
        <w:r w:rsidR="006A4630" w:rsidRPr="00687B02">
          <w:rPr>
            <w:noProof/>
            <w:webHidden/>
            <w:sz w:val="24"/>
            <w:szCs w:val="24"/>
          </w:rPr>
          <w:fldChar w:fldCharType="begin"/>
        </w:r>
        <w:r w:rsidR="006A4630" w:rsidRPr="00687B02">
          <w:rPr>
            <w:noProof/>
            <w:webHidden/>
            <w:sz w:val="24"/>
            <w:szCs w:val="24"/>
          </w:rPr>
          <w:instrText xml:space="preserve"> PAGEREF _Toc60132363 \h </w:instrText>
        </w:r>
        <w:r w:rsidR="006A4630" w:rsidRPr="00687B02">
          <w:rPr>
            <w:noProof/>
            <w:webHidden/>
            <w:sz w:val="24"/>
            <w:szCs w:val="24"/>
          </w:rPr>
        </w:r>
        <w:r w:rsidR="006A4630" w:rsidRPr="00687B02">
          <w:rPr>
            <w:noProof/>
            <w:webHidden/>
            <w:sz w:val="24"/>
            <w:szCs w:val="24"/>
          </w:rPr>
          <w:fldChar w:fldCharType="separate"/>
        </w:r>
        <w:r w:rsidR="001B5269">
          <w:rPr>
            <w:noProof/>
            <w:webHidden/>
            <w:sz w:val="24"/>
            <w:szCs w:val="24"/>
          </w:rPr>
          <w:t>33</w:t>
        </w:r>
        <w:r w:rsidR="006A4630" w:rsidRPr="00687B02">
          <w:rPr>
            <w:noProof/>
            <w:webHidden/>
            <w:sz w:val="24"/>
            <w:szCs w:val="24"/>
          </w:rPr>
          <w:fldChar w:fldCharType="end"/>
        </w:r>
      </w:hyperlink>
    </w:p>
    <w:p w:rsidR="006A4630" w:rsidRPr="00687B02" w:rsidRDefault="00324B19" w:rsidP="00535F02">
      <w:pPr>
        <w:pStyle w:val="TableofFigures"/>
        <w:tabs>
          <w:tab w:val="right" w:leader="dot" w:pos="7938"/>
        </w:tabs>
        <w:spacing w:line="360" w:lineRule="auto"/>
        <w:ind w:right="2"/>
        <w:rPr>
          <w:rFonts w:eastAsiaTheme="minorEastAsia"/>
          <w:noProof/>
          <w:sz w:val="24"/>
          <w:szCs w:val="24"/>
          <w:lang w:eastAsia="en-US"/>
        </w:rPr>
      </w:pPr>
      <w:hyperlink w:anchor="_Toc60132364" w:history="1">
        <w:r w:rsidR="006A4630" w:rsidRPr="00687B02">
          <w:rPr>
            <w:rStyle w:val="Hyperlink"/>
            <w:b/>
            <w:noProof/>
            <w:sz w:val="24"/>
            <w:szCs w:val="24"/>
          </w:rPr>
          <w:t>Gambar 4. 5</w:t>
        </w:r>
        <w:r w:rsidR="006A4630" w:rsidRPr="00687B02">
          <w:rPr>
            <w:rStyle w:val="Hyperlink"/>
            <w:noProof/>
            <w:sz w:val="24"/>
            <w:szCs w:val="24"/>
          </w:rPr>
          <w:t xml:space="preserve"> Hasil Tagging Metode Trigram</w:t>
        </w:r>
        <w:r w:rsidR="006A4630" w:rsidRPr="00687B02">
          <w:rPr>
            <w:noProof/>
            <w:webHidden/>
            <w:sz w:val="24"/>
            <w:szCs w:val="24"/>
          </w:rPr>
          <w:tab/>
        </w:r>
        <w:r w:rsidR="006A4630" w:rsidRPr="00687B02">
          <w:rPr>
            <w:noProof/>
            <w:webHidden/>
            <w:sz w:val="24"/>
            <w:szCs w:val="24"/>
          </w:rPr>
          <w:fldChar w:fldCharType="begin"/>
        </w:r>
        <w:r w:rsidR="006A4630" w:rsidRPr="00687B02">
          <w:rPr>
            <w:noProof/>
            <w:webHidden/>
            <w:sz w:val="24"/>
            <w:szCs w:val="24"/>
          </w:rPr>
          <w:instrText xml:space="preserve"> PAGEREF _Toc60132364 \h </w:instrText>
        </w:r>
        <w:r w:rsidR="006A4630" w:rsidRPr="00687B02">
          <w:rPr>
            <w:noProof/>
            <w:webHidden/>
            <w:sz w:val="24"/>
            <w:szCs w:val="24"/>
          </w:rPr>
        </w:r>
        <w:r w:rsidR="006A4630" w:rsidRPr="00687B02">
          <w:rPr>
            <w:noProof/>
            <w:webHidden/>
            <w:sz w:val="24"/>
            <w:szCs w:val="24"/>
          </w:rPr>
          <w:fldChar w:fldCharType="separate"/>
        </w:r>
        <w:r w:rsidR="001B5269">
          <w:rPr>
            <w:noProof/>
            <w:webHidden/>
            <w:sz w:val="24"/>
            <w:szCs w:val="24"/>
          </w:rPr>
          <w:t>34</w:t>
        </w:r>
        <w:r w:rsidR="006A4630" w:rsidRPr="00687B02">
          <w:rPr>
            <w:noProof/>
            <w:webHidden/>
            <w:sz w:val="24"/>
            <w:szCs w:val="24"/>
          </w:rPr>
          <w:fldChar w:fldCharType="end"/>
        </w:r>
      </w:hyperlink>
    </w:p>
    <w:p w:rsidR="006A4630" w:rsidRPr="00687B02" w:rsidRDefault="00324B19" w:rsidP="00535F02">
      <w:pPr>
        <w:pStyle w:val="TableofFigures"/>
        <w:tabs>
          <w:tab w:val="right" w:leader="dot" w:pos="7938"/>
        </w:tabs>
        <w:spacing w:line="360" w:lineRule="auto"/>
        <w:ind w:right="2"/>
        <w:rPr>
          <w:rFonts w:eastAsiaTheme="minorEastAsia"/>
          <w:noProof/>
          <w:sz w:val="24"/>
          <w:szCs w:val="24"/>
          <w:lang w:eastAsia="en-US"/>
        </w:rPr>
      </w:pPr>
      <w:hyperlink w:anchor="_Toc60132365" w:history="1">
        <w:r w:rsidR="006A4630" w:rsidRPr="00687B02">
          <w:rPr>
            <w:rStyle w:val="Hyperlink"/>
            <w:b/>
            <w:noProof/>
            <w:sz w:val="24"/>
            <w:szCs w:val="24"/>
          </w:rPr>
          <w:t>Gambar 4. 6</w:t>
        </w:r>
        <w:r w:rsidR="006A4630" w:rsidRPr="00687B02">
          <w:rPr>
            <w:rStyle w:val="Hyperlink"/>
            <w:noProof/>
            <w:sz w:val="24"/>
            <w:szCs w:val="24"/>
          </w:rPr>
          <w:t xml:space="preserve"> Hasil Tagging Metode Unigram</w:t>
        </w:r>
        <w:r w:rsidR="006A4630" w:rsidRPr="00687B02">
          <w:rPr>
            <w:noProof/>
            <w:webHidden/>
            <w:sz w:val="24"/>
            <w:szCs w:val="24"/>
          </w:rPr>
          <w:tab/>
        </w:r>
        <w:r w:rsidR="006A4630" w:rsidRPr="00687B02">
          <w:rPr>
            <w:noProof/>
            <w:webHidden/>
            <w:sz w:val="24"/>
            <w:szCs w:val="24"/>
          </w:rPr>
          <w:fldChar w:fldCharType="begin"/>
        </w:r>
        <w:r w:rsidR="006A4630" w:rsidRPr="00687B02">
          <w:rPr>
            <w:noProof/>
            <w:webHidden/>
            <w:sz w:val="24"/>
            <w:szCs w:val="24"/>
          </w:rPr>
          <w:instrText xml:space="preserve"> PAGEREF _Toc60132365 \h </w:instrText>
        </w:r>
        <w:r w:rsidR="006A4630" w:rsidRPr="00687B02">
          <w:rPr>
            <w:noProof/>
            <w:webHidden/>
            <w:sz w:val="24"/>
            <w:szCs w:val="24"/>
          </w:rPr>
        </w:r>
        <w:r w:rsidR="006A4630" w:rsidRPr="00687B02">
          <w:rPr>
            <w:noProof/>
            <w:webHidden/>
            <w:sz w:val="24"/>
            <w:szCs w:val="24"/>
          </w:rPr>
          <w:fldChar w:fldCharType="separate"/>
        </w:r>
        <w:r w:rsidR="001B5269">
          <w:rPr>
            <w:noProof/>
            <w:webHidden/>
            <w:sz w:val="24"/>
            <w:szCs w:val="24"/>
          </w:rPr>
          <w:t>36</w:t>
        </w:r>
        <w:r w:rsidR="006A4630" w:rsidRPr="00687B02">
          <w:rPr>
            <w:noProof/>
            <w:webHidden/>
            <w:sz w:val="24"/>
            <w:szCs w:val="24"/>
          </w:rPr>
          <w:fldChar w:fldCharType="end"/>
        </w:r>
      </w:hyperlink>
    </w:p>
    <w:p w:rsidR="001F4D45" w:rsidRPr="00687B02" w:rsidRDefault="00C37A16" w:rsidP="00535F02">
      <w:pPr>
        <w:pStyle w:val="TableofFigures"/>
        <w:tabs>
          <w:tab w:val="right" w:leader="dot" w:pos="7938"/>
        </w:tabs>
        <w:spacing w:line="360" w:lineRule="auto"/>
        <w:ind w:left="1418" w:right="2" w:hanging="1418"/>
        <w:jc w:val="both"/>
        <w:rPr>
          <w:sz w:val="24"/>
          <w:szCs w:val="24"/>
          <w:lang w:val="id-ID"/>
        </w:rPr>
        <w:sectPr w:rsidR="001F4D45" w:rsidRPr="00687B02" w:rsidSect="008C3418">
          <w:headerReference w:type="default" r:id="rId27"/>
          <w:footerReference w:type="default" r:id="rId28"/>
          <w:headerReference w:type="first" r:id="rId29"/>
          <w:footerReference w:type="first" r:id="rId30"/>
          <w:pgSz w:w="11909" w:h="16834" w:code="9"/>
          <w:pgMar w:top="1701" w:right="1701" w:bottom="1701" w:left="2268" w:header="1134" w:footer="1134" w:gutter="0"/>
          <w:pgNumType w:fmt="lowerRoman"/>
          <w:cols w:space="720"/>
          <w:docGrid w:linePitch="272"/>
        </w:sectPr>
      </w:pPr>
      <w:r w:rsidRPr="00687B02">
        <w:rPr>
          <w:sz w:val="24"/>
          <w:szCs w:val="24"/>
          <w:lang w:val="id-ID"/>
        </w:rPr>
        <w:fldChar w:fldCharType="end"/>
      </w:r>
    </w:p>
    <w:p w:rsidR="001F4D45" w:rsidRPr="00687B02" w:rsidRDefault="001F4D45" w:rsidP="00613C3E">
      <w:pPr>
        <w:pStyle w:val="JudulDepan"/>
        <w:ind w:right="285"/>
        <w:rPr>
          <w:szCs w:val="24"/>
        </w:rPr>
      </w:pPr>
      <w:bookmarkStart w:id="43" w:name="_Toc354687541"/>
      <w:bookmarkStart w:id="44" w:name="_Toc354688512"/>
      <w:bookmarkStart w:id="45" w:name="_Toc536547815"/>
      <w:bookmarkStart w:id="46" w:name="_Toc60606530"/>
      <w:r w:rsidRPr="00687B02">
        <w:rPr>
          <w:szCs w:val="24"/>
        </w:rPr>
        <w:lastRenderedPageBreak/>
        <w:t xml:space="preserve">Daftar </w:t>
      </w:r>
      <w:bookmarkEnd w:id="43"/>
      <w:bookmarkEnd w:id="44"/>
      <w:bookmarkEnd w:id="45"/>
      <w:r w:rsidR="00C962F2" w:rsidRPr="00687B02">
        <w:rPr>
          <w:szCs w:val="24"/>
        </w:rPr>
        <w:t>kode program</w:t>
      </w:r>
      <w:bookmarkEnd w:id="46"/>
    </w:p>
    <w:p w:rsidR="00535F02" w:rsidRPr="00687B02" w:rsidRDefault="00535F02" w:rsidP="00613C3E">
      <w:pPr>
        <w:pStyle w:val="TableofFigures"/>
        <w:tabs>
          <w:tab w:val="right" w:leader="dot" w:pos="7655"/>
        </w:tabs>
        <w:spacing w:line="360" w:lineRule="auto"/>
        <w:ind w:right="2"/>
        <w:rPr>
          <w:rFonts w:eastAsiaTheme="minorEastAsia"/>
          <w:noProof/>
          <w:sz w:val="24"/>
          <w:szCs w:val="24"/>
          <w:lang w:eastAsia="en-US"/>
        </w:rPr>
      </w:pPr>
      <w:r w:rsidRPr="00687B02">
        <w:rPr>
          <w:sz w:val="24"/>
          <w:szCs w:val="24"/>
        </w:rPr>
        <w:fldChar w:fldCharType="begin"/>
      </w:r>
      <w:r w:rsidRPr="00687B02">
        <w:rPr>
          <w:sz w:val="24"/>
          <w:szCs w:val="24"/>
        </w:rPr>
        <w:instrText xml:space="preserve"> TOC \h \z \c "Kode Program 3." </w:instrText>
      </w:r>
      <w:r w:rsidRPr="00687B02">
        <w:rPr>
          <w:sz w:val="24"/>
          <w:szCs w:val="24"/>
        </w:rPr>
        <w:fldChar w:fldCharType="separate"/>
      </w:r>
      <w:hyperlink w:anchor="_Toc60604790" w:history="1">
        <w:r w:rsidRPr="00687B02">
          <w:rPr>
            <w:rStyle w:val="Hyperlink"/>
            <w:b/>
            <w:noProof/>
            <w:sz w:val="24"/>
            <w:szCs w:val="24"/>
          </w:rPr>
          <w:t>Kode Program 3. 1</w:t>
        </w:r>
        <w:r w:rsidRPr="00687B02">
          <w:rPr>
            <w:rStyle w:val="Hyperlink"/>
            <w:noProof/>
            <w:sz w:val="24"/>
            <w:szCs w:val="24"/>
          </w:rPr>
          <w:t xml:space="preserve"> Pengujian Metode PoS Tagger</w:t>
        </w:r>
        <w:r w:rsidRPr="00687B02">
          <w:rPr>
            <w:noProof/>
            <w:webHidden/>
            <w:sz w:val="24"/>
            <w:szCs w:val="24"/>
          </w:rPr>
          <w:tab/>
        </w:r>
        <w:r w:rsidRPr="00687B02">
          <w:rPr>
            <w:noProof/>
            <w:webHidden/>
            <w:sz w:val="24"/>
            <w:szCs w:val="24"/>
          </w:rPr>
          <w:fldChar w:fldCharType="begin"/>
        </w:r>
        <w:r w:rsidRPr="00687B02">
          <w:rPr>
            <w:noProof/>
            <w:webHidden/>
            <w:sz w:val="24"/>
            <w:szCs w:val="24"/>
          </w:rPr>
          <w:instrText xml:space="preserve"> PAGEREF _Toc60604790 \h </w:instrText>
        </w:r>
        <w:r w:rsidRPr="00687B02">
          <w:rPr>
            <w:noProof/>
            <w:webHidden/>
            <w:sz w:val="24"/>
            <w:szCs w:val="24"/>
          </w:rPr>
        </w:r>
        <w:r w:rsidRPr="00687B02">
          <w:rPr>
            <w:noProof/>
            <w:webHidden/>
            <w:sz w:val="24"/>
            <w:szCs w:val="24"/>
          </w:rPr>
          <w:fldChar w:fldCharType="separate"/>
        </w:r>
        <w:r w:rsidR="001B5269">
          <w:rPr>
            <w:noProof/>
            <w:webHidden/>
            <w:sz w:val="24"/>
            <w:szCs w:val="24"/>
          </w:rPr>
          <w:t>26</w:t>
        </w:r>
        <w:r w:rsidRPr="00687B02">
          <w:rPr>
            <w:noProof/>
            <w:webHidden/>
            <w:sz w:val="24"/>
            <w:szCs w:val="24"/>
          </w:rPr>
          <w:fldChar w:fldCharType="end"/>
        </w:r>
      </w:hyperlink>
    </w:p>
    <w:p w:rsidR="00535F02" w:rsidRPr="00687B02" w:rsidRDefault="00535F02" w:rsidP="00613C3E">
      <w:pPr>
        <w:tabs>
          <w:tab w:val="right" w:leader="dot" w:pos="7655"/>
        </w:tabs>
        <w:spacing w:line="360" w:lineRule="auto"/>
        <w:ind w:right="2"/>
        <w:rPr>
          <w:noProof/>
          <w:sz w:val="24"/>
          <w:szCs w:val="24"/>
        </w:rPr>
      </w:pPr>
      <w:r w:rsidRPr="00687B02">
        <w:rPr>
          <w:sz w:val="24"/>
          <w:szCs w:val="24"/>
        </w:rPr>
        <w:fldChar w:fldCharType="end"/>
      </w:r>
      <w:r w:rsidRPr="00687B02">
        <w:rPr>
          <w:sz w:val="24"/>
          <w:szCs w:val="24"/>
        </w:rPr>
        <w:fldChar w:fldCharType="begin"/>
      </w:r>
      <w:r w:rsidRPr="00687B02">
        <w:rPr>
          <w:sz w:val="24"/>
          <w:szCs w:val="24"/>
        </w:rPr>
        <w:instrText xml:space="preserve"> TOC \h \z \c "Kode Program 4." </w:instrText>
      </w:r>
      <w:r w:rsidRPr="00687B02">
        <w:rPr>
          <w:sz w:val="24"/>
          <w:szCs w:val="24"/>
        </w:rPr>
        <w:fldChar w:fldCharType="separate"/>
      </w:r>
      <w:hyperlink w:anchor="_Toc60604796" w:history="1">
        <w:r w:rsidRPr="00687B02">
          <w:rPr>
            <w:rStyle w:val="Hyperlink"/>
            <w:b/>
            <w:noProof/>
            <w:sz w:val="24"/>
            <w:szCs w:val="24"/>
          </w:rPr>
          <w:t>Kode Program 4. 1</w:t>
        </w:r>
        <w:r w:rsidR="00613C3E" w:rsidRPr="00687B02">
          <w:rPr>
            <w:rStyle w:val="Hyperlink"/>
            <w:noProof/>
            <w:sz w:val="24"/>
            <w:szCs w:val="24"/>
          </w:rPr>
          <w:t xml:space="preserve"> Melatih Data Uji Metode Bigram</w:t>
        </w:r>
        <w:r w:rsidR="00613C3E" w:rsidRPr="00687B02">
          <w:rPr>
            <w:rStyle w:val="Hyperlink"/>
            <w:noProof/>
            <w:sz w:val="24"/>
            <w:szCs w:val="24"/>
          </w:rPr>
          <w:tab/>
        </w:r>
        <w:r w:rsidRPr="00687B02">
          <w:rPr>
            <w:noProof/>
            <w:webHidden/>
            <w:sz w:val="24"/>
            <w:szCs w:val="24"/>
          </w:rPr>
          <w:fldChar w:fldCharType="begin"/>
        </w:r>
        <w:r w:rsidRPr="00687B02">
          <w:rPr>
            <w:noProof/>
            <w:webHidden/>
            <w:sz w:val="24"/>
            <w:szCs w:val="24"/>
          </w:rPr>
          <w:instrText xml:space="preserve"> PAGEREF _Toc60604796 \h </w:instrText>
        </w:r>
        <w:r w:rsidRPr="00687B02">
          <w:rPr>
            <w:noProof/>
            <w:webHidden/>
            <w:sz w:val="24"/>
            <w:szCs w:val="24"/>
          </w:rPr>
        </w:r>
        <w:r w:rsidRPr="00687B02">
          <w:rPr>
            <w:noProof/>
            <w:webHidden/>
            <w:sz w:val="24"/>
            <w:szCs w:val="24"/>
          </w:rPr>
          <w:fldChar w:fldCharType="separate"/>
        </w:r>
        <w:r w:rsidR="001B5269">
          <w:rPr>
            <w:noProof/>
            <w:webHidden/>
            <w:sz w:val="24"/>
            <w:szCs w:val="24"/>
          </w:rPr>
          <w:t>31</w:t>
        </w:r>
        <w:r w:rsidRPr="00687B02">
          <w:rPr>
            <w:noProof/>
            <w:webHidden/>
            <w:sz w:val="24"/>
            <w:szCs w:val="24"/>
          </w:rPr>
          <w:fldChar w:fldCharType="end"/>
        </w:r>
      </w:hyperlink>
    </w:p>
    <w:p w:rsidR="00535F02" w:rsidRPr="00687B02" w:rsidRDefault="00324B19" w:rsidP="00613C3E">
      <w:pPr>
        <w:pStyle w:val="TableofFigures"/>
        <w:tabs>
          <w:tab w:val="right" w:leader="dot" w:pos="7655"/>
        </w:tabs>
        <w:spacing w:line="360" w:lineRule="auto"/>
        <w:ind w:right="2"/>
        <w:rPr>
          <w:rFonts w:eastAsiaTheme="minorEastAsia"/>
          <w:noProof/>
          <w:sz w:val="24"/>
          <w:szCs w:val="24"/>
          <w:lang w:eastAsia="en-US"/>
        </w:rPr>
      </w:pPr>
      <w:hyperlink w:anchor="_Toc60604797" w:history="1">
        <w:r w:rsidR="00535F02" w:rsidRPr="00687B02">
          <w:rPr>
            <w:rStyle w:val="Hyperlink"/>
            <w:b/>
            <w:noProof/>
            <w:sz w:val="24"/>
            <w:szCs w:val="24"/>
          </w:rPr>
          <w:t>Kode Program 4. 2</w:t>
        </w:r>
        <w:r w:rsidR="00535F02" w:rsidRPr="00687B02">
          <w:rPr>
            <w:rStyle w:val="Hyperlink"/>
            <w:noProof/>
            <w:sz w:val="24"/>
            <w:szCs w:val="24"/>
          </w:rPr>
          <w:t xml:space="preserve"> Melatih Data Uji Metode Perceptron</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_Toc60604797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32</w:t>
        </w:r>
        <w:r w:rsidR="00535F02" w:rsidRPr="00687B02">
          <w:rPr>
            <w:noProof/>
            <w:webHidden/>
            <w:sz w:val="24"/>
            <w:szCs w:val="24"/>
          </w:rPr>
          <w:fldChar w:fldCharType="end"/>
        </w:r>
      </w:hyperlink>
    </w:p>
    <w:p w:rsidR="00535F02" w:rsidRPr="00687B02" w:rsidRDefault="00324B19" w:rsidP="00613C3E">
      <w:pPr>
        <w:pStyle w:val="TableofFigures"/>
        <w:tabs>
          <w:tab w:val="right" w:leader="dot" w:pos="7655"/>
        </w:tabs>
        <w:spacing w:line="360" w:lineRule="auto"/>
        <w:ind w:right="2"/>
        <w:rPr>
          <w:rFonts w:eastAsiaTheme="minorEastAsia"/>
          <w:noProof/>
          <w:sz w:val="24"/>
          <w:szCs w:val="24"/>
          <w:lang w:eastAsia="en-US"/>
        </w:rPr>
      </w:pPr>
      <w:hyperlink w:anchor="_Toc60604798" w:history="1">
        <w:r w:rsidR="00535F02" w:rsidRPr="00687B02">
          <w:rPr>
            <w:rStyle w:val="Hyperlink"/>
            <w:b/>
            <w:noProof/>
            <w:sz w:val="24"/>
            <w:szCs w:val="24"/>
          </w:rPr>
          <w:t>Kode Program 4. 3</w:t>
        </w:r>
        <w:r w:rsidR="00535F02" w:rsidRPr="00687B02">
          <w:rPr>
            <w:rStyle w:val="Hyperlink"/>
            <w:noProof/>
            <w:sz w:val="24"/>
            <w:szCs w:val="24"/>
          </w:rPr>
          <w:t xml:space="preserve"> Melatih Data Uji Metode Trigram</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_Toc60604798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33</w:t>
        </w:r>
        <w:r w:rsidR="00535F02" w:rsidRPr="00687B02">
          <w:rPr>
            <w:noProof/>
            <w:webHidden/>
            <w:sz w:val="24"/>
            <w:szCs w:val="24"/>
          </w:rPr>
          <w:fldChar w:fldCharType="end"/>
        </w:r>
      </w:hyperlink>
    </w:p>
    <w:p w:rsidR="00535F02" w:rsidRPr="00687B02" w:rsidRDefault="00324B19" w:rsidP="00613C3E">
      <w:pPr>
        <w:pStyle w:val="TableofFigures"/>
        <w:tabs>
          <w:tab w:val="right" w:leader="dot" w:pos="7655"/>
        </w:tabs>
        <w:spacing w:line="360" w:lineRule="auto"/>
        <w:ind w:right="2"/>
        <w:rPr>
          <w:rFonts w:eastAsiaTheme="minorEastAsia"/>
          <w:noProof/>
          <w:sz w:val="24"/>
          <w:szCs w:val="24"/>
          <w:lang w:eastAsia="en-US"/>
        </w:rPr>
      </w:pPr>
      <w:hyperlink w:anchor="_Toc60604799" w:history="1">
        <w:r w:rsidR="00535F02" w:rsidRPr="00687B02">
          <w:rPr>
            <w:rStyle w:val="Hyperlink"/>
            <w:b/>
            <w:noProof/>
            <w:sz w:val="24"/>
            <w:szCs w:val="24"/>
          </w:rPr>
          <w:t>Kode Program 4. 4</w:t>
        </w:r>
        <w:r w:rsidR="00535F02" w:rsidRPr="00687B02">
          <w:rPr>
            <w:rStyle w:val="Hyperlink"/>
            <w:noProof/>
            <w:sz w:val="24"/>
            <w:szCs w:val="24"/>
          </w:rPr>
          <w:t xml:space="preserve"> Melatih Data Uji Metode Unigram</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_Toc60604799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35</w:t>
        </w:r>
        <w:r w:rsidR="00535F02" w:rsidRPr="00687B02">
          <w:rPr>
            <w:noProof/>
            <w:webHidden/>
            <w:sz w:val="24"/>
            <w:szCs w:val="24"/>
          </w:rPr>
          <w:fldChar w:fldCharType="end"/>
        </w:r>
      </w:hyperlink>
    </w:p>
    <w:p w:rsidR="00535F02" w:rsidRPr="00687B02" w:rsidRDefault="00535F02" w:rsidP="00613C3E">
      <w:pPr>
        <w:tabs>
          <w:tab w:val="right" w:leader="dot" w:pos="7655"/>
        </w:tabs>
        <w:spacing w:line="360" w:lineRule="auto"/>
        <w:ind w:right="2"/>
        <w:rPr>
          <w:sz w:val="24"/>
        </w:rPr>
      </w:pPr>
      <w:r w:rsidRPr="00687B02">
        <w:rPr>
          <w:sz w:val="24"/>
          <w:szCs w:val="24"/>
        </w:rPr>
        <w:fldChar w:fldCharType="end"/>
      </w: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EE4AB9" w:rsidRPr="00687B02" w:rsidRDefault="00EE4AB9" w:rsidP="00055613">
      <w:pPr>
        <w:tabs>
          <w:tab w:val="left" w:pos="7230"/>
        </w:tabs>
        <w:spacing w:line="360" w:lineRule="auto"/>
        <w:rPr>
          <w:sz w:val="24"/>
        </w:rPr>
      </w:pPr>
    </w:p>
    <w:p w:rsidR="00535F02" w:rsidRPr="00687B02" w:rsidRDefault="00535F02" w:rsidP="00055613">
      <w:pPr>
        <w:tabs>
          <w:tab w:val="left" w:pos="7230"/>
        </w:tabs>
        <w:spacing w:line="360" w:lineRule="auto"/>
        <w:rPr>
          <w:sz w:val="24"/>
        </w:rPr>
      </w:pPr>
    </w:p>
    <w:p w:rsidR="00535F02" w:rsidRPr="00687B02" w:rsidRDefault="00535F02" w:rsidP="00702D99">
      <w:pPr>
        <w:pStyle w:val="JudulDepan"/>
      </w:pPr>
      <w:bookmarkStart w:id="47" w:name="_Toc60606531"/>
      <w:r w:rsidRPr="00687B02">
        <w:lastRenderedPageBreak/>
        <w:t>Daftar Grafik</w:t>
      </w:r>
      <w:bookmarkEnd w:id="47"/>
    </w:p>
    <w:p w:rsidR="00535F02" w:rsidRPr="00687B02" w:rsidRDefault="00535F02" w:rsidP="00702D99">
      <w:pPr>
        <w:pStyle w:val="TableofFigures"/>
        <w:tabs>
          <w:tab w:val="right" w:leader="dot" w:pos="7930"/>
        </w:tabs>
        <w:spacing w:line="360" w:lineRule="auto"/>
        <w:rPr>
          <w:rFonts w:eastAsiaTheme="minorEastAsia"/>
          <w:noProof/>
          <w:sz w:val="24"/>
          <w:szCs w:val="24"/>
          <w:lang w:eastAsia="en-US"/>
        </w:rPr>
      </w:pPr>
      <w:r w:rsidRPr="00687B02">
        <w:rPr>
          <w:sz w:val="24"/>
          <w:szCs w:val="24"/>
        </w:rPr>
        <w:fldChar w:fldCharType="begin"/>
      </w:r>
      <w:r w:rsidRPr="00687B02">
        <w:rPr>
          <w:sz w:val="24"/>
          <w:szCs w:val="24"/>
        </w:rPr>
        <w:instrText xml:space="preserve"> TOC \h \z \c "Grafik 4." </w:instrText>
      </w:r>
      <w:r w:rsidRPr="00687B02">
        <w:rPr>
          <w:sz w:val="24"/>
          <w:szCs w:val="24"/>
        </w:rPr>
        <w:fldChar w:fldCharType="separate"/>
      </w:r>
      <w:hyperlink w:anchor="_Toc60604812" w:history="1">
        <w:r w:rsidRPr="00687B02">
          <w:rPr>
            <w:rStyle w:val="Hyperlink"/>
            <w:b/>
            <w:noProof/>
            <w:sz w:val="24"/>
            <w:szCs w:val="24"/>
          </w:rPr>
          <w:t>Grafik 4. 1</w:t>
        </w:r>
        <w:r w:rsidRPr="00687B02">
          <w:rPr>
            <w:rStyle w:val="Hyperlink"/>
            <w:noProof/>
            <w:sz w:val="24"/>
            <w:szCs w:val="24"/>
          </w:rPr>
          <w:t xml:space="preserve"> Hasil Pengujian Accuracy, Precision, Recall, dan F-measure</w:t>
        </w:r>
        <w:r w:rsidRPr="00687B02">
          <w:rPr>
            <w:noProof/>
            <w:webHidden/>
            <w:sz w:val="24"/>
            <w:szCs w:val="24"/>
          </w:rPr>
          <w:tab/>
        </w:r>
        <w:r w:rsidRPr="00687B02">
          <w:rPr>
            <w:noProof/>
            <w:webHidden/>
            <w:sz w:val="24"/>
            <w:szCs w:val="24"/>
          </w:rPr>
          <w:fldChar w:fldCharType="begin"/>
        </w:r>
        <w:r w:rsidRPr="00687B02">
          <w:rPr>
            <w:noProof/>
            <w:webHidden/>
            <w:sz w:val="24"/>
            <w:szCs w:val="24"/>
          </w:rPr>
          <w:instrText xml:space="preserve"> PAGEREF _Toc60604812 \h </w:instrText>
        </w:r>
        <w:r w:rsidRPr="00687B02">
          <w:rPr>
            <w:noProof/>
            <w:webHidden/>
            <w:sz w:val="24"/>
            <w:szCs w:val="24"/>
          </w:rPr>
        </w:r>
        <w:r w:rsidRPr="00687B02">
          <w:rPr>
            <w:noProof/>
            <w:webHidden/>
            <w:sz w:val="24"/>
            <w:szCs w:val="24"/>
          </w:rPr>
          <w:fldChar w:fldCharType="separate"/>
        </w:r>
        <w:r w:rsidR="001B5269">
          <w:rPr>
            <w:noProof/>
            <w:webHidden/>
            <w:sz w:val="24"/>
            <w:szCs w:val="24"/>
          </w:rPr>
          <w:t>38</w:t>
        </w:r>
        <w:r w:rsidRPr="00687B02">
          <w:rPr>
            <w:noProof/>
            <w:webHidden/>
            <w:sz w:val="24"/>
            <w:szCs w:val="24"/>
          </w:rPr>
          <w:fldChar w:fldCharType="end"/>
        </w:r>
      </w:hyperlink>
    </w:p>
    <w:p w:rsidR="00535F02" w:rsidRPr="00687B02" w:rsidRDefault="00324B19" w:rsidP="00702D99">
      <w:pPr>
        <w:pStyle w:val="TableofFigures"/>
        <w:tabs>
          <w:tab w:val="right" w:leader="dot" w:pos="7930"/>
        </w:tabs>
        <w:spacing w:line="360" w:lineRule="auto"/>
        <w:rPr>
          <w:rFonts w:eastAsiaTheme="minorEastAsia"/>
          <w:noProof/>
          <w:sz w:val="24"/>
          <w:szCs w:val="24"/>
          <w:lang w:eastAsia="en-US"/>
        </w:rPr>
      </w:pPr>
      <w:hyperlink w:anchor="_Toc60604813" w:history="1">
        <w:r w:rsidR="00535F02" w:rsidRPr="00687B02">
          <w:rPr>
            <w:rStyle w:val="Hyperlink"/>
            <w:b/>
            <w:noProof/>
            <w:sz w:val="24"/>
            <w:szCs w:val="24"/>
          </w:rPr>
          <w:t>Grafik 4. 2</w:t>
        </w:r>
        <w:r w:rsidR="00535F02" w:rsidRPr="00687B02">
          <w:rPr>
            <w:rStyle w:val="Hyperlink"/>
            <w:noProof/>
            <w:sz w:val="24"/>
            <w:szCs w:val="24"/>
          </w:rPr>
          <w:t xml:space="preserve"> Hasil Pengujian K-fold Cross Validation</w:t>
        </w:r>
        <w:r w:rsidR="00535F02" w:rsidRPr="00687B02">
          <w:rPr>
            <w:noProof/>
            <w:webHidden/>
            <w:sz w:val="24"/>
            <w:szCs w:val="24"/>
          </w:rPr>
          <w:tab/>
        </w:r>
        <w:r w:rsidR="00535F02" w:rsidRPr="00687B02">
          <w:rPr>
            <w:noProof/>
            <w:webHidden/>
            <w:sz w:val="24"/>
            <w:szCs w:val="24"/>
          </w:rPr>
          <w:fldChar w:fldCharType="begin"/>
        </w:r>
        <w:r w:rsidR="00535F02" w:rsidRPr="00687B02">
          <w:rPr>
            <w:noProof/>
            <w:webHidden/>
            <w:sz w:val="24"/>
            <w:szCs w:val="24"/>
          </w:rPr>
          <w:instrText xml:space="preserve"> PAGEREF _Toc60604813 \h </w:instrText>
        </w:r>
        <w:r w:rsidR="00535F02" w:rsidRPr="00687B02">
          <w:rPr>
            <w:noProof/>
            <w:webHidden/>
            <w:sz w:val="24"/>
            <w:szCs w:val="24"/>
          </w:rPr>
        </w:r>
        <w:r w:rsidR="00535F02" w:rsidRPr="00687B02">
          <w:rPr>
            <w:noProof/>
            <w:webHidden/>
            <w:sz w:val="24"/>
            <w:szCs w:val="24"/>
          </w:rPr>
          <w:fldChar w:fldCharType="separate"/>
        </w:r>
        <w:r w:rsidR="001B5269">
          <w:rPr>
            <w:noProof/>
            <w:webHidden/>
            <w:sz w:val="24"/>
            <w:szCs w:val="24"/>
          </w:rPr>
          <w:t>39</w:t>
        </w:r>
        <w:r w:rsidR="00535F02" w:rsidRPr="00687B02">
          <w:rPr>
            <w:noProof/>
            <w:webHidden/>
            <w:sz w:val="24"/>
            <w:szCs w:val="24"/>
          </w:rPr>
          <w:fldChar w:fldCharType="end"/>
        </w:r>
      </w:hyperlink>
    </w:p>
    <w:p w:rsidR="00535F02" w:rsidRPr="00687B02" w:rsidRDefault="00535F02" w:rsidP="00702D99">
      <w:pPr>
        <w:tabs>
          <w:tab w:val="left" w:pos="7230"/>
        </w:tabs>
        <w:spacing w:line="360" w:lineRule="auto"/>
        <w:rPr>
          <w:sz w:val="24"/>
          <w:szCs w:val="24"/>
        </w:rPr>
      </w:pPr>
      <w:r w:rsidRPr="00687B02">
        <w:rPr>
          <w:sz w:val="24"/>
          <w:szCs w:val="24"/>
        </w:rPr>
        <w:fldChar w:fldCharType="end"/>
      </w: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1A4957" w:rsidRPr="00687B02" w:rsidRDefault="001A4957"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535F02">
      <w:pPr>
        <w:tabs>
          <w:tab w:val="left" w:pos="7230"/>
        </w:tabs>
        <w:spacing w:line="360" w:lineRule="auto"/>
        <w:rPr>
          <w:sz w:val="24"/>
          <w:szCs w:val="24"/>
        </w:rPr>
      </w:pPr>
    </w:p>
    <w:p w:rsidR="00535F02" w:rsidRPr="00687B02" w:rsidRDefault="00535F02" w:rsidP="001A4957">
      <w:pPr>
        <w:pStyle w:val="JudulDepan"/>
        <w:rPr>
          <w:szCs w:val="24"/>
        </w:rPr>
      </w:pPr>
      <w:bookmarkStart w:id="48" w:name="_Toc60606532"/>
      <w:r w:rsidRPr="00687B02">
        <w:rPr>
          <w:szCs w:val="24"/>
        </w:rPr>
        <w:t>Daftar lampiran</w:t>
      </w:r>
      <w:bookmarkEnd w:id="48"/>
    </w:p>
    <w:p w:rsidR="001A4957" w:rsidRPr="00687B02" w:rsidRDefault="001A4957" w:rsidP="001A4957">
      <w:pPr>
        <w:pStyle w:val="TableofFigures"/>
        <w:tabs>
          <w:tab w:val="left" w:pos="1276"/>
          <w:tab w:val="right" w:leader="dot" w:pos="7930"/>
        </w:tabs>
        <w:spacing w:line="360" w:lineRule="auto"/>
        <w:rPr>
          <w:rFonts w:eastAsiaTheme="minorEastAsia"/>
          <w:noProof/>
          <w:sz w:val="24"/>
          <w:szCs w:val="24"/>
          <w:lang w:eastAsia="en-US"/>
        </w:rPr>
      </w:pPr>
      <w:r w:rsidRPr="00687B02">
        <w:rPr>
          <w:b/>
          <w:sz w:val="24"/>
          <w:szCs w:val="24"/>
          <w:lang w:val="sv-SE"/>
        </w:rPr>
        <w:fldChar w:fldCharType="begin"/>
      </w:r>
      <w:r w:rsidRPr="00687B02">
        <w:rPr>
          <w:b/>
          <w:sz w:val="24"/>
          <w:szCs w:val="24"/>
          <w:lang w:val="sv-SE"/>
        </w:rPr>
        <w:instrText xml:space="preserve"> TOC \h \z \c "LAMPIRAN" </w:instrText>
      </w:r>
      <w:r w:rsidRPr="00687B02">
        <w:rPr>
          <w:b/>
          <w:sz w:val="24"/>
          <w:szCs w:val="24"/>
          <w:lang w:val="sv-SE"/>
        </w:rPr>
        <w:fldChar w:fldCharType="separate"/>
      </w:r>
      <w:hyperlink w:anchor="_Toc60607587" w:history="1">
        <w:r w:rsidRPr="00687B02">
          <w:rPr>
            <w:rStyle w:val="Hyperlink"/>
            <w:b/>
            <w:noProof/>
            <w:sz w:val="24"/>
            <w:szCs w:val="24"/>
          </w:rPr>
          <w:t>Lampiran A</w:t>
        </w:r>
        <w:r w:rsidRPr="00687B02">
          <w:rPr>
            <w:rFonts w:eastAsiaTheme="minorEastAsia"/>
            <w:noProof/>
            <w:sz w:val="24"/>
            <w:szCs w:val="24"/>
            <w:lang w:eastAsia="en-US"/>
          </w:rPr>
          <w:tab/>
        </w:r>
        <w:r w:rsidRPr="00687B02">
          <w:rPr>
            <w:noProof/>
            <w:webHidden/>
            <w:sz w:val="24"/>
            <w:szCs w:val="24"/>
          </w:rPr>
          <w:tab/>
        </w:r>
        <w:r w:rsidRPr="00687B02">
          <w:rPr>
            <w:noProof/>
            <w:webHidden/>
            <w:sz w:val="24"/>
            <w:szCs w:val="24"/>
          </w:rPr>
          <w:fldChar w:fldCharType="begin"/>
        </w:r>
        <w:r w:rsidRPr="00687B02">
          <w:rPr>
            <w:noProof/>
            <w:webHidden/>
            <w:sz w:val="24"/>
            <w:szCs w:val="24"/>
          </w:rPr>
          <w:instrText xml:space="preserve"> PAGEREF _Toc60607587 \h </w:instrText>
        </w:r>
        <w:r w:rsidRPr="00687B02">
          <w:rPr>
            <w:noProof/>
            <w:webHidden/>
            <w:sz w:val="24"/>
            <w:szCs w:val="24"/>
          </w:rPr>
        </w:r>
        <w:r w:rsidRPr="00687B02">
          <w:rPr>
            <w:noProof/>
            <w:webHidden/>
            <w:sz w:val="24"/>
            <w:szCs w:val="24"/>
          </w:rPr>
          <w:fldChar w:fldCharType="separate"/>
        </w:r>
        <w:r w:rsidR="001B5269">
          <w:rPr>
            <w:noProof/>
            <w:webHidden/>
            <w:sz w:val="24"/>
            <w:szCs w:val="24"/>
          </w:rPr>
          <w:t>A-1</w:t>
        </w:r>
        <w:r w:rsidRPr="00687B02">
          <w:rPr>
            <w:noProof/>
            <w:webHidden/>
            <w:sz w:val="24"/>
            <w:szCs w:val="24"/>
          </w:rPr>
          <w:fldChar w:fldCharType="end"/>
        </w:r>
      </w:hyperlink>
    </w:p>
    <w:p w:rsidR="001A4957" w:rsidRPr="00687B02" w:rsidRDefault="00324B19" w:rsidP="001A4957">
      <w:pPr>
        <w:pStyle w:val="TableofFigures"/>
        <w:tabs>
          <w:tab w:val="left" w:pos="1276"/>
          <w:tab w:val="right" w:leader="dot" w:pos="7930"/>
        </w:tabs>
        <w:spacing w:line="360" w:lineRule="auto"/>
        <w:rPr>
          <w:rFonts w:eastAsiaTheme="minorEastAsia"/>
          <w:noProof/>
          <w:sz w:val="24"/>
          <w:szCs w:val="24"/>
          <w:lang w:eastAsia="en-US"/>
        </w:rPr>
      </w:pPr>
      <w:hyperlink w:anchor="_Toc60607588" w:history="1">
        <w:r w:rsidR="001A4957" w:rsidRPr="00687B02">
          <w:rPr>
            <w:rStyle w:val="Hyperlink"/>
            <w:b/>
            <w:noProof/>
            <w:sz w:val="24"/>
            <w:szCs w:val="24"/>
          </w:rPr>
          <w:t>Lampiran B</w:t>
        </w:r>
        <w:r w:rsidR="001A4957" w:rsidRPr="00687B02">
          <w:rPr>
            <w:rFonts w:eastAsiaTheme="minorEastAsia"/>
            <w:noProof/>
            <w:sz w:val="24"/>
            <w:szCs w:val="24"/>
            <w:lang w:eastAsia="en-US"/>
          </w:rPr>
          <w:tab/>
        </w:r>
        <w:r w:rsidR="001A4957" w:rsidRPr="00687B02">
          <w:rPr>
            <w:noProof/>
            <w:webHidden/>
            <w:sz w:val="24"/>
            <w:szCs w:val="24"/>
          </w:rPr>
          <w:tab/>
        </w:r>
        <w:r w:rsidR="001A4957" w:rsidRPr="00687B02">
          <w:rPr>
            <w:noProof/>
            <w:webHidden/>
            <w:sz w:val="24"/>
            <w:szCs w:val="24"/>
          </w:rPr>
          <w:fldChar w:fldCharType="begin"/>
        </w:r>
        <w:r w:rsidR="001A4957" w:rsidRPr="00687B02">
          <w:rPr>
            <w:noProof/>
            <w:webHidden/>
            <w:sz w:val="24"/>
            <w:szCs w:val="24"/>
          </w:rPr>
          <w:instrText xml:space="preserve"> PAGEREF _Toc60607588 \h </w:instrText>
        </w:r>
        <w:r w:rsidR="001A4957" w:rsidRPr="00687B02">
          <w:rPr>
            <w:noProof/>
            <w:webHidden/>
            <w:sz w:val="24"/>
            <w:szCs w:val="24"/>
          </w:rPr>
        </w:r>
        <w:r w:rsidR="001A4957" w:rsidRPr="00687B02">
          <w:rPr>
            <w:noProof/>
            <w:webHidden/>
            <w:sz w:val="24"/>
            <w:szCs w:val="24"/>
          </w:rPr>
          <w:fldChar w:fldCharType="separate"/>
        </w:r>
        <w:r w:rsidR="001B5269">
          <w:rPr>
            <w:noProof/>
            <w:webHidden/>
            <w:sz w:val="24"/>
            <w:szCs w:val="24"/>
          </w:rPr>
          <w:t>B-1</w:t>
        </w:r>
        <w:r w:rsidR="001A4957" w:rsidRPr="00687B02">
          <w:rPr>
            <w:noProof/>
            <w:webHidden/>
            <w:sz w:val="24"/>
            <w:szCs w:val="24"/>
          </w:rPr>
          <w:fldChar w:fldCharType="end"/>
        </w:r>
      </w:hyperlink>
    </w:p>
    <w:p w:rsidR="001A4957" w:rsidRPr="00687B02" w:rsidRDefault="00324B19" w:rsidP="001A4957">
      <w:pPr>
        <w:pStyle w:val="TableofFigures"/>
        <w:tabs>
          <w:tab w:val="left" w:pos="1276"/>
          <w:tab w:val="right" w:leader="dot" w:pos="7930"/>
        </w:tabs>
        <w:spacing w:line="360" w:lineRule="auto"/>
        <w:rPr>
          <w:rFonts w:eastAsiaTheme="minorEastAsia"/>
          <w:noProof/>
          <w:sz w:val="24"/>
          <w:szCs w:val="24"/>
          <w:lang w:eastAsia="en-US"/>
        </w:rPr>
      </w:pPr>
      <w:hyperlink w:anchor="_Toc60607589" w:history="1">
        <w:r w:rsidR="001A4957" w:rsidRPr="00687B02">
          <w:rPr>
            <w:rStyle w:val="Hyperlink"/>
            <w:b/>
            <w:noProof/>
            <w:sz w:val="24"/>
            <w:szCs w:val="24"/>
          </w:rPr>
          <w:t>Lampiran C</w:t>
        </w:r>
        <w:r w:rsidR="001A4957" w:rsidRPr="00687B02">
          <w:rPr>
            <w:rFonts w:eastAsiaTheme="minorEastAsia"/>
            <w:noProof/>
            <w:sz w:val="24"/>
            <w:szCs w:val="24"/>
            <w:lang w:eastAsia="en-US"/>
          </w:rPr>
          <w:tab/>
        </w:r>
        <w:r w:rsidR="001A4957" w:rsidRPr="00687B02">
          <w:rPr>
            <w:noProof/>
            <w:webHidden/>
            <w:sz w:val="24"/>
            <w:szCs w:val="24"/>
          </w:rPr>
          <w:tab/>
        </w:r>
        <w:r w:rsidR="001A4957" w:rsidRPr="00687B02">
          <w:rPr>
            <w:noProof/>
            <w:webHidden/>
            <w:sz w:val="24"/>
            <w:szCs w:val="24"/>
          </w:rPr>
          <w:fldChar w:fldCharType="begin"/>
        </w:r>
        <w:r w:rsidR="001A4957" w:rsidRPr="00687B02">
          <w:rPr>
            <w:noProof/>
            <w:webHidden/>
            <w:sz w:val="24"/>
            <w:szCs w:val="24"/>
          </w:rPr>
          <w:instrText xml:space="preserve"> PAGEREF _Toc60607589 \h </w:instrText>
        </w:r>
        <w:r w:rsidR="001A4957" w:rsidRPr="00687B02">
          <w:rPr>
            <w:noProof/>
            <w:webHidden/>
            <w:sz w:val="24"/>
            <w:szCs w:val="24"/>
          </w:rPr>
        </w:r>
        <w:r w:rsidR="001A4957" w:rsidRPr="00687B02">
          <w:rPr>
            <w:noProof/>
            <w:webHidden/>
            <w:sz w:val="24"/>
            <w:szCs w:val="24"/>
          </w:rPr>
          <w:fldChar w:fldCharType="separate"/>
        </w:r>
        <w:r w:rsidR="001B5269">
          <w:rPr>
            <w:noProof/>
            <w:webHidden/>
            <w:sz w:val="24"/>
            <w:szCs w:val="24"/>
          </w:rPr>
          <w:t>C-1</w:t>
        </w:r>
        <w:r w:rsidR="001A4957" w:rsidRPr="00687B02">
          <w:rPr>
            <w:noProof/>
            <w:webHidden/>
            <w:sz w:val="24"/>
            <w:szCs w:val="24"/>
          </w:rPr>
          <w:fldChar w:fldCharType="end"/>
        </w:r>
      </w:hyperlink>
    </w:p>
    <w:p w:rsidR="001A4957" w:rsidRPr="00687B02" w:rsidRDefault="00324B19" w:rsidP="001A4957">
      <w:pPr>
        <w:pStyle w:val="TableofFigures"/>
        <w:tabs>
          <w:tab w:val="left" w:pos="1276"/>
          <w:tab w:val="right" w:leader="dot" w:pos="7930"/>
        </w:tabs>
        <w:spacing w:line="360" w:lineRule="auto"/>
        <w:rPr>
          <w:rFonts w:eastAsiaTheme="minorEastAsia"/>
          <w:noProof/>
          <w:sz w:val="24"/>
          <w:szCs w:val="24"/>
          <w:lang w:eastAsia="en-US"/>
        </w:rPr>
      </w:pPr>
      <w:hyperlink w:anchor="_Toc60607590" w:history="1">
        <w:r w:rsidR="001A4957" w:rsidRPr="00687B02">
          <w:rPr>
            <w:rStyle w:val="Hyperlink"/>
            <w:b/>
            <w:noProof/>
            <w:sz w:val="24"/>
            <w:szCs w:val="24"/>
          </w:rPr>
          <w:t>Lampiran D</w:t>
        </w:r>
        <w:r w:rsidR="001A4957" w:rsidRPr="00687B02">
          <w:rPr>
            <w:rFonts w:eastAsiaTheme="minorEastAsia"/>
            <w:noProof/>
            <w:sz w:val="24"/>
            <w:szCs w:val="24"/>
            <w:lang w:eastAsia="en-US"/>
          </w:rPr>
          <w:tab/>
        </w:r>
        <w:r w:rsidR="001A4957" w:rsidRPr="00687B02">
          <w:rPr>
            <w:noProof/>
            <w:webHidden/>
            <w:sz w:val="24"/>
            <w:szCs w:val="24"/>
          </w:rPr>
          <w:tab/>
        </w:r>
        <w:r w:rsidR="001A4957" w:rsidRPr="00687B02">
          <w:rPr>
            <w:noProof/>
            <w:webHidden/>
            <w:sz w:val="24"/>
            <w:szCs w:val="24"/>
          </w:rPr>
          <w:fldChar w:fldCharType="begin"/>
        </w:r>
        <w:r w:rsidR="001A4957" w:rsidRPr="00687B02">
          <w:rPr>
            <w:noProof/>
            <w:webHidden/>
            <w:sz w:val="24"/>
            <w:szCs w:val="24"/>
          </w:rPr>
          <w:instrText xml:space="preserve"> PAGEREF _Toc60607590 \h </w:instrText>
        </w:r>
        <w:r w:rsidR="001A4957" w:rsidRPr="00687B02">
          <w:rPr>
            <w:noProof/>
            <w:webHidden/>
            <w:sz w:val="24"/>
            <w:szCs w:val="24"/>
          </w:rPr>
        </w:r>
        <w:r w:rsidR="001A4957" w:rsidRPr="00687B02">
          <w:rPr>
            <w:noProof/>
            <w:webHidden/>
            <w:sz w:val="24"/>
            <w:szCs w:val="24"/>
          </w:rPr>
          <w:fldChar w:fldCharType="separate"/>
        </w:r>
        <w:r w:rsidR="001B5269">
          <w:rPr>
            <w:noProof/>
            <w:webHidden/>
            <w:sz w:val="24"/>
            <w:szCs w:val="24"/>
          </w:rPr>
          <w:t>D-1</w:t>
        </w:r>
        <w:r w:rsidR="001A4957" w:rsidRPr="00687B02">
          <w:rPr>
            <w:noProof/>
            <w:webHidden/>
            <w:sz w:val="24"/>
            <w:szCs w:val="24"/>
          </w:rPr>
          <w:fldChar w:fldCharType="end"/>
        </w:r>
      </w:hyperlink>
    </w:p>
    <w:p w:rsidR="001A4957" w:rsidRPr="00687B02" w:rsidRDefault="00324B19" w:rsidP="001A4957">
      <w:pPr>
        <w:pStyle w:val="TableofFigures"/>
        <w:tabs>
          <w:tab w:val="left" w:pos="1276"/>
          <w:tab w:val="right" w:leader="dot" w:pos="7930"/>
        </w:tabs>
        <w:spacing w:line="360" w:lineRule="auto"/>
        <w:rPr>
          <w:rFonts w:eastAsiaTheme="minorEastAsia"/>
          <w:noProof/>
          <w:sz w:val="24"/>
          <w:szCs w:val="24"/>
          <w:lang w:eastAsia="en-US"/>
        </w:rPr>
      </w:pPr>
      <w:hyperlink w:anchor="_Toc60607591" w:history="1">
        <w:r w:rsidR="001A4957" w:rsidRPr="00687B02">
          <w:rPr>
            <w:rStyle w:val="Hyperlink"/>
            <w:b/>
            <w:noProof/>
            <w:sz w:val="24"/>
            <w:szCs w:val="24"/>
          </w:rPr>
          <w:t>Lampiran E</w:t>
        </w:r>
        <w:r w:rsidR="001A4957" w:rsidRPr="00687B02">
          <w:rPr>
            <w:rFonts w:eastAsiaTheme="minorEastAsia"/>
            <w:noProof/>
            <w:sz w:val="24"/>
            <w:szCs w:val="24"/>
            <w:lang w:eastAsia="en-US"/>
          </w:rPr>
          <w:tab/>
        </w:r>
        <w:r w:rsidR="001A4957" w:rsidRPr="00687B02">
          <w:rPr>
            <w:noProof/>
            <w:webHidden/>
            <w:sz w:val="24"/>
            <w:szCs w:val="24"/>
          </w:rPr>
          <w:tab/>
        </w:r>
        <w:r w:rsidR="001A4957" w:rsidRPr="00687B02">
          <w:rPr>
            <w:noProof/>
            <w:webHidden/>
            <w:sz w:val="24"/>
            <w:szCs w:val="24"/>
          </w:rPr>
          <w:fldChar w:fldCharType="begin"/>
        </w:r>
        <w:r w:rsidR="001A4957" w:rsidRPr="00687B02">
          <w:rPr>
            <w:noProof/>
            <w:webHidden/>
            <w:sz w:val="24"/>
            <w:szCs w:val="24"/>
          </w:rPr>
          <w:instrText xml:space="preserve"> PAGEREF _Toc60607591 \h </w:instrText>
        </w:r>
        <w:r w:rsidR="001A4957" w:rsidRPr="00687B02">
          <w:rPr>
            <w:noProof/>
            <w:webHidden/>
            <w:sz w:val="24"/>
            <w:szCs w:val="24"/>
          </w:rPr>
        </w:r>
        <w:r w:rsidR="001A4957" w:rsidRPr="00687B02">
          <w:rPr>
            <w:noProof/>
            <w:webHidden/>
            <w:sz w:val="24"/>
            <w:szCs w:val="24"/>
          </w:rPr>
          <w:fldChar w:fldCharType="separate"/>
        </w:r>
        <w:r w:rsidR="001B5269">
          <w:rPr>
            <w:noProof/>
            <w:webHidden/>
            <w:sz w:val="24"/>
            <w:szCs w:val="24"/>
          </w:rPr>
          <w:t>E-1</w:t>
        </w:r>
        <w:r w:rsidR="001A4957" w:rsidRPr="00687B02">
          <w:rPr>
            <w:noProof/>
            <w:webHidden/>
            <w:sz w:val="24"/>
            <w:szCs w:val="24"/>
          </w:rPr>
          <w:fldChar w:fldCharType="end"/>
        </w:r>
      </w:hyperlink>
    </w:p>
    <w:p w:rsidR="00B36224" w:rsidRPr="00687B02" w:rsidRDefault="001A4957" w:rsidP="001A4957">
      <w:pPr>
        <w:spacing w:line="360" w:lineRule="auto"/>
        <w:rPr>
          <w:lang w:val="sv-SE"/>
        </w:rPr>
      </w:pPr>
      <w:r w:rsidRPr="00687B02">
        <w:rPr>
          <w:b/>
          <w:sz w:val="24"/>
          <w:szCs w:val="24"/>
          <w:lang w:val="sv-SE"/>
        </w:rPr>
        <w:fldChar w:fldCharType="end"/>
      </w:r>
    </w:p>
    <w:p w:rsidR="00535F02" w:rsidRPr="00687B02" w:rsidRDefault="00535F02" w:rsidP="00535F02">
      <w:pPr>
        <w:rPr>
          <w:lang w:val="sv-SE"/>
        </w:rPr>
      </w:pPr>
    </w:p>
    <w:p w:rsidR="00535F02" w:rsidRPr="00687B02" w:rsidRDefault="00535F02" w:rsidP="00535F02">
      <w:pPr>
        <w:tabs>
          <w:tab w:val="left" w:pos="7230"/>
        </w:tabs>
        <w:spacing w:line="360" w:lineRule="auto"/>
        <w:rPr>
          <w:sz w:val="24"/>
        </w:rPr>
      </w:pPr>
    </w:p>
    <w:p w:rsidR="00A8381D" w:rsidRPr="00687B02" w:rsidRDefault="00A8381D" w:rsidP="00055613">
      <w:pPr>
        <w:tabs>
          <w:tab w:val="left" w:pos="7230"/>
        </w:tabs>
        <w:rPr>
          <w:lang w:val="sv-SE"/>
        </w:rPr>
      </w:pPr>
    </w:p>
    <w:p w:rsidR="00A8381D" w:rsidRPr="00687B02" w:rsidRDefault="00A8381D" w:rsidP="00A8381D">
      <w:pPr>
        <w:rPr>
          <w:lang w:val="sv-SE"/>
        </w:rPr>
      </w:pPr>
    </w:p>
    <w:p w:rsidR="008C3418" w:rsidRPr="00687B02" w:rsidRDefault="008C3418" w:rsidP="00141BBF">
      <w:pPr>
        <w:pStyle w:val="Heading1"/>
        <w:rPr>
          <w:rFonts w:cs="Times New Roman"/>
        </w:rPr>
        <w:sectPr w:rsidR="008C3418" w:rsidRPr="00687B02" w:rsidSect="008C3418">
          <w:headerReference w:type="default" r:id="rId31"/>
          <w:footerReference w:type="default" r:id="rId32"/>
          <w:headerReference w:type="first" r:id="rId33"/>
          <w:footerReference w:type="first" r:id="rId34"/>
          <w:pgSz w:w="11909" w:h="16834" w:code="9"/>
          <w:pgMar w:top="1701" w:right="1701" w:bottom="1701" w:left="2268" w:header="1134" w:footer="1134" w:gutter="0"/>
          <w:pgNumType w:fmt="lowerRoman"/>
          <w:cols w:space="720"/>
          <w:titlePg/>
          <w:docGrid w:linePitch="272"/>
        </w:sectPr>
      </w:pPr>
    </w:p>
    <w:p w:rsidR="00972D5A" w:rsidRPr="00687B02" w:rsidRDefault="000E0C50" w:rsidP="00141BBF">
      <w:pPr>
        <w:pStyle w:val="Heading1"/>
        <w:rPr>
          <w:rFonts w:cs="Times New Roman"/>
        </w:rPr>
      </w:pPr>
      <w:bookmarkStart w:id="49" w:name="_Toc60606533"/>
      <w:r w:rsidRPr="00687B02">
        <w:rPr>
          <w:rFonts w:cs="Times New Roman"/>
        </w:rPr>
        <w:lastRenderedPageBreak/>
        <w:t>BAB I</w:t>
      </w:r>
      <w:r w:rsidR="004219FF" w:rsidRPr="00687B02">
        <w:rPr>
          <w:rFonts w:cs="Times New Roman"/>
        </w:rPr>
        <w:br/>
      </w:r>
      <w:bookmarkStart w:id="50" w:name="_Toc354687543"/>
      <w:bookmarkStart w:id="51" w:name="_Toc354688514"/>
      <w:bookmarkStart w:id="52" w:name="_Toc536547817"/>
      <w:r w:rsidR="00C23B01" w:rsidRPr="00687B02">
        <w:rPr>
          <w:rFonts w:cs="Times New Roman"/>
        </w:rPr>
        <w:t>Pendahuluan</w:t>
      </w:r>
      <w:bookmarkEnd w:id="49"/>
      <w:bookmarkEnd w:id="50"/>
      <w:bookmarkEnd w:id="51"/>
      <w:bookmarkEnd w:id="52"/>
    </w:p>
    <w:p w:rsidR="00D9145C" w:rsidRPr="00687B02" w:rsidRDefault="00D9145C" w:rsidP="008A61DF">
      <w:pPr>
        <w:pStyle w:val="Heading2"/>
        <w:numPr>
          <w:ilvl w:val="1"/>
          <w:numId w:val="6"/>
        </w:numPr>
      </w:pPr>
      <w:bookmarkStart w:id="53" w:name="_Toc354687544"/>
      <w:bookmarkStart w:id="54" w:name="_Toc499630919"/>
      <w:bookmarkStart w:id="55" w:name="_Toc499631492"/>
      <w:bookmarkStart w:id="56" w:name="_Toc501551196"/>
      <w:bookmarkStart w:id="57" w:name="_Toc502056867"/>
      <w:bookmarkStart w:id="58" w:name="_Toc503782254"/>
      <w:bookmarkStart w:id="59" w:name="_Toc23160082"/>
      <w:bookmarkStart w:id="60" w:name="_Toc60606534"/>
      <w:r w:rsidRPr="00687B02">
        <w:t>Latar Belakang</w:t>
      </w:r>
      <w:bookmarkEnd w:id="53"/>
      <w:bookmarkEnd w:id="54"/>
      <w:bookmarkEnd w:id="55"/>
      <w:bookmarkEnd w:id="56"/>
      <w:bookmarkEnd w:id="57"/>
      <w:bookmarkEnd w:id="58"/>
      <w:bookmarkEnd w:id="59"/>
      <w:bookmarkEnd w:id="60"/>
    </w:p>
    <w:p w:rsidR="006C2299" w:rsidRPr="00687B02" w:rsidRDefault="006C2299" w:rsidP="00A2569C">
      <w:pPr>
        <w:spacing w:line="360" w:lineRule="auto"/>
        <w:ind w:firstLine="709"/>
        <w:jc w:val="both"/>
        <w:rPr>
          <w:sz w:val="24"/>
          <w:szCs w:val="24"/>
        </w:rPr>
      </w:pPr>
      <w:bookmarkStart w:id="61" w:name="_Toc354687551"/>
      <w:r w:rsidRPr="00687B02">
        <w:rPr>
          <w:sz w:val="24"/>
          <w:szCs w:val="24"/>
        </w:rPr>
        <w:t>Bahasa merupakan salah satu alat komunikasi yang dipakai oleh manusia dalam kehidupan sehari-hari. Kapasitas kemahiran bahasa yang baik bisa memudahkan untuk berinteraksi dengan orang lain. Bahasa Melayu Pontiaak adalah bahasa yang dituturkan oleh masyarakat Pontianak dalam kehidupan sehari-hari. Hasil dari Sensus Penduduk pada</w:t>
      </w:r>
      <w:r w:rsidR="004C3604" w:rsidRPr="00687B02">
        <w:rPr>
          <w:sz w:val="24"/>
          <w:szCs w:val="24"/>
        </w:rPr>
        <w:t xml:space="preserve"> tahun 2010 memperlihatkan kalau</w:t>
      </w:r>
      <w:r w:rsidRPr="00687B02">
        <w:rPr>
          <w:sz w:val="24"/>
          <w:szCs w:val="24"/>
        </w:rPr>
        <w:t xml:space="preserve"> dari beraneka bahasa wilayah yang terdapat d Indonesia, persentase pemakaian bahasa melayu yang digunakan ol</w:t>
      </w:r>
      <w:r w:rsidR="00D612C9" w:rsidRPr="00687B02">
        <w:rPr>
          <w:sz w:val="24"/>
          <w:szCs w:val="24"/>
        </w:rPr>
        <w:t>eh masyarakat Kalimantan Barat</w:t>
      </w:r>
      <w:sdt>
        <w:sdtPr>
          <w:rPr>
            <w:sz w:val="24"/>
            <w:szCs w:val="24"/>
          </w:rPr>
          <w:id w:val="-484395037"/>
          <w:citation/>
        </w:sdtPr>
        <w:sdtEndPr/>
        <w:sdtContent>
          <w:r w:rsidR="00D612C9" w:rsidRPr="00687B02">
            <w:rPr>
              <w:sz w:val="24"/>
              <w:szCs w:val="24"/>
            </w:rPr>
            <w:fldChar w:fldCharType="begin"/>
          </w:r>
          <w:r w:rsidR="00D612C9" w:rsidRPr="00687B02">
            <w:rPr>
              <w:sz w:val="24"/>
              <w:szCs w:val="24"/>
            </w:rPr>
            <w:instrText xml:space="preserve"> CITATION Nai10 \l 1033 </w:instrText>
          </w:r>
          <w:r w:rsidR="00D612C9" w:rsidRPr="00687B02">
            <w:rPr>
              <w:sz w:val="24"/>
              <w:szCs w:val="24"/>
            </w:rPr>
            <w:fldChar w:fldCharType="separate"/>
          </w:r>
          <w:r w:rsidR="00D612C9" w:rsidRPr="00687B02">
            <w:rPr>
              <w:noProof/>
              <w:sz w:val="24"/>
              <w:szCs w:val="24"/>
            </w:rPr>
            <w:t xml:space="preserve"> (Na'im, 2010)</w:t>
          </w:r>
          <w:r w:rsidR="00D612C9" w:rsidRPr="00687B02">
            <w:rPr>
              <w:sz w:val="24"/>
              <w:szCs w:val="24"/>
            </w:rPr>
            <w:fldChar w:fldCharType="end"/>
          </w:r>
        </w:sdtContent>
      </w:sdt>
      <w:r w:rsidRPr="00687B02">
        <w:rPr>
          <w:sz w:val="24"/>
          <w:szCs w:val="24"/>
        </w:rPr>
        <w:t xml:space="preserve">. Pelestarian kebudayaan bahasa daerah sangat dibutuhkan untuk menghindari ancaman dari globalisasi yang berakibat pada berkurangnya penutur </w:t>
      </w:r>
      <w:r w:rsidR="00AC5E66" w:rsidRPr="00687B02">
        <w:rPr>
          <w:sz w:val="24"/>
          <w:szCs w:val="24"/>
        </w:rPr>
        <w:t xml:space="preserve">dalam memakai bahasa Melayu Pontianak. Salah satunya dengan menggunakan teknologi saat ini yakni </w:t>
      </w:r>
      <w:r w:rsidR="00AC5E66" w:rsidRPr="00687B02">
        <w:rPr>
          <w:i/>
          <w:sz w:val="24"/>
          <w:szCs w:val="24"/>
        </w:rPr>
        <w:t xml:space="preserve">Text </w:t>
      </w:r>
      <w:proofErr w:type="gramStart"/>
      <w:r w:rsidR="00AC5E66" w:rsidRPr="00687B02">
        <w:rPr>
          <w:i/>
          <w:sz w:val="24"/>
          <w:szCs w:val="24"/>
        </w:rPr>
        <w:t>To</w:t>
      </w:r>
      <w:proofErr w:type="gramEnd"/>
      <w:r w:rsidR="00AC5E66" w:rsidRPr="00687B02">
        <w:rPr>
          <w:i/>
          <w:sz w:val="24"/>
          <w:szCs w:val="24"/>
        </w:rPr>
        <w:t xml:space="preserve"> Speech</w:t>
      </w:r>
      <w:r w:rsidR="00AC5E66" w:rsidRPr="00687B02">
        <w:rPr>
          <w:sz w:val="24"/>
          <w:szCs w:val="24"/>
        </w:rPr>
        <w:t xml:space="preserve"> (TTS).</w:t>
      </w:r>
    </w:p>
    <w:p w:rsidR="00E51129" w:rsidRPr="00687B02" w:rsidRDefault="00670B36" w:rsidP="00A2569C">
      <w:pPr>
        <w:spacing w:line="360" w:lineRule="auto"/>
        <w:ind w:firstLine="709"/>
        <w:jc w:val="both"/>
        <w:rPr>
          <w:color w:val="000000"/>
          <w:sz w:val="24"/>
          <w:szCs w:val="24"/>
        </w:rPr>
      </w:pPr>
      <w:r w:rsidRPr="00284DF2">
        <w:rPr>
          <w:color w:val="000000"/>
          <w:sz w:val="24"/>
          <w:szCs w:val="24"/>
        </w:rPr>
        <w:t>Teknologi</w:t>
      </w:r>
      <w:r w:rsidRPr="00687B02">
        <w:rPr>
          <w:i/>
          <w:color w:val="000000"/>
          <w:sz w:val="24"/>
          <w:szCs w:val="24"/>
        </w:rPr>
        <w:t xml:space="preserve"> Text To Speech </w:t>
      </w:r>
      <w:r w:rsidRPr="00687B02">
        <w:rPr>
          <w:color w:val="000000"/>
          <w:sz w:val="24"/>
          <w:szCs w:val="24"/>
        </w:rPr>
        <w:t xml:space="preserve">(TTS) merupakan </w:t>
      </w:r>
      <w:r w:rsidR="00D612C9" w:rsidRPr="00687B02">
        <w:rPr>
          <w:color w:val="000000"/>
          <w:sz w:val="24"/>
          <w:szCs w:val="24"/>
        </w:rPr>
        <w:t>suatu sistem yang dapat</w:t>
      </w:r>
      <w:r w:rsidRPr="00687B02">
        <w:rPr>
          <w:color w:val="000000"/>
          <w:sz w:val="24"/>
          <w:szCs w:val="24"/>
        </w:rPr>
        <w:t xml:space="preserve"> mengkonversi teks dalam format suatu bahasa menjadi ucapan sesuai dengan teks dalam bahasa yang digunakan. TTS sendiri dapat diimplementasikan ke dalam suatu bentuk aplikasi telekomunikasi yang dapat mempermudah pekerjaan manusia. Selain itu TTS juga dapat membantu orang-orang dengan kebutuhan khusus seperti tunanet</w:t>
      </w:r>
      <w:r w:rsidR="00A2569C" w:rsidRPr="00687B02">
        <w:rPr>
          <w:color w:val="000000"/>
          <w:sz w:val="24"/>
          <w:szCs w:val="24"/>
        </w:rPr>
        <w:t>ra ataupun tunawicara.</w:t>
      </w:r>
    </w:p>
    <w:p w:rsidR="00D52673" w:rsidRPr="00687B02" w:rsidRDefault="00A2569C" w:rsidP="00A2569C">
      <w:pPr>
        <w:spacing w:line="360" w:lineRule="auto"/>
        <w:ind w:firstLine="709"/>
        <w:jc w:val="both"/>
        <w:rPr>
          <w:color w:val="000000"/>
          <w:sz w:val="24"/>
          <w:szCs w:val="24"/>
        </w:rPr>
      </w:pPr>
      <w:bookmarkStart w:id="62" w:name="_Toc497112679"/>
      <w:bookmarkStart w:id="63" w:name="_Toc23160083"/>
      <w:r w:rsidRPr="00687B02">
        <w:rPr>
          <w:color w:val="000000"/>
          <w:sz w:val="24"/>
          <w:szCs w:val="24"/>
        </w:rPr>
        <w:t>POS (</w:t>
      </w:r>
      <w:r w:rsidRPr="00B9698C">
        <w:rPr>
          <w:i/>
          <w:color w:val="000000"/>
          <w:sz w:val="24"/>
          <w:szCs w:val="24"/>
        </w:rPr>
        <w:t xml:space="preserve">Part </w:t>
      </w:r>
      <w:proofErr w:type="gramStart"/>
      <w:r w:rsidRPr="00B9698C">
        <w:rPr>
          <w:i/>
          <w:color w:val="000000"/>
          <w:sz w:val="24"/>
          <w:szCs w:val="24"/>
        </w:rPr>
        <w:t>Of</w:t>
      </w:r>
      <w:proofErr w:type="gramEnd"/>
      <w:r w:rsidRPr="00B9698C">
        <w:rPr>
          <w:i/>
          <w:color w:val="000000"/>
          <w:sz w:val="24"/>
          <w:szCs w:val="24"/>
        </w:rPr>
        <w:t xml:space="preserve"> Speech</w:t>
      </w:r>
      <w:r w:rsidRPr="00687B02">
        <w:rPr>
          <w:color w:val="000000"/>
          <w:sz w:val="24"/>
          <w:szCs w:val="24"/>
        </w:rPr>
        <w:t xml:space="preserve">) merupakan kelas kata yang dipahami oleh mesin untuk menentukan jenis dari kata-kata yang terdapat pada kalimat. </w:t>
      </w:r>
      <w:r w:rsidR="00D52673" w:rsidRPr="00687B02">
        <w:rPr>
          <w:color w:val="000000"/>
          <w:sz w:val="24"/>
          <w:szCs w:val="24"/>
        </w:rPr>
        <w:t>PoS tag adalah suatu proses yang memberikan label kelas kata secara otomatis</w:t>
      </w:r>
      <w:r w:rsidRPr="00687B02">
        <w:rPr>
          <w:color w:val="000000"/>
          <w:sz w:val="24"/>
          <w:szCs w:val="24"/>
        </w:rPr>
        <w:t xml:space="preserve"> atau manual</w:t>
      </w:r>
      <w:r w:rsidR="00D52673" w:rsidRPr="00687B02">
        <w:rPr>
          <w:color w:val="000000"/>
          <w:sz w:val="24"/>
          <w:szCs w:val="24"/>
        </w:rPr>
        <w:t xml:space="preserve"> pada setiap kata yang ada pada suatu teks atau dokumen</w:t>
      </w:r>
      <w:r w:rsidR="0013099F" w:rsidRPr="00687B02">
        <w:rPr>
          <w:color w:val="000000"/>
          <w:sz w:val="24"/>
          <w:szCs w:val="24"/>
        </w:rPr>
        <w:t>.</w:t>
      </w:r>
      <w:r w:rsidR="00D52673" w:rsidRPr="00687B02">
        <w:rPr>
          <w:color w:val="000000"/>
          <w:sz w:val="24"/>
          <w:szCs w:val="24"/>
        </w:rPr>
        <w:t xml:space="preserve"> Sehingga untuk </w:t>
      </w:r>
      <w:r w:rsidR="008E04B8">
        <w:rPr>
          <w:color w:val="000000"/>
          <w:sz w:val="24"/>
          <w:szCs w:val="24"/>
        </w:rPr>
        <w:t>pembuatan</w:t>
      </w:r>
      <w:r w:rsidR="00D52673" w:rsidRPr="00687B02">
        <w:rPr>
          <w:color w:val="000000"/>
          <w:sz w:val="24"/>
          <w:szCs w:val="24"/>
        </w:rPr>
        <w:t xml:space="preserve"> PoS Tag</w:t>
      </w:r>
      <w:r w:rsidR="008E04B8">
        <w:rPr>
          <w:color w:val="000000"/>
          <w:sz w:val="24"/>
          <w:szCs w:val="24"/>
        </w:rPr>
        <w:t xml:space="preserve"> baru</w:t>
      </w:r>
      <w:r w:rsidR="00D52673" w:rsidRPr="00687B02">
        <w:rPr>
          <w:color w:val="000000"/>
          <w:sz w:val="24"/>
          <w:szCs w:val="24"/>
        </w:rPr>
        <w:t xml:space="preserve"> maka akan menggunakan Tag PoS dari</w:t>
      </w:r>
      <w:r w:rsidR="008E04B8">
        <w:rPr>
          <w:color w:val="000000"/>
          <w:sz w:val="24"/>
          <w:szCs w:val="24"/>
        </w:rPr>
        <w:t xml:space="preserve"> beberapa penelitian sebelumnya.</w:t>
      </w:r>
    </w:p>
    <w:p w:rsidR="00707781" w:rsidRPr="00687B02" w:rsidRDefault="008E04B8" w:rsidP="00707781">
      <w:pPr>
        <w:spacing w:line="360" w:lineRule="auto"/>
        <w:ind w:firstLine="567"/>
        <w:jc w:val="both"/>
        <w:rPr>
          <w:color w:val="000000"/>
          <w:sz w:val="24"/>
          <w:szCs w:val="24"/>
        </w:rPr>
      </w:pPr>
      <w:r>
        <w:rPr>
          <w:color w:val="000000"/>
          <w:sz w:val="24"/>
          <w:szCs w:val="24"/>
        </w:rPr>
        <w:t>Tag PoS pada penelitian sebelumnya adalah sebagai berikut : Tag</w:t>
      </w:r>
      <w:r w:rsidR="00D52673" w:rsidRPr="00687B02">
        <w:rPr>
          <w:color w:val="000000"/>
          <w:sz w:val="24"/>
          <w:szCs w:val="24"/>
        </w:rPr>
        <w:t xml:space="preserve"> PoS</w:t>
      </w:r>
      <w:r w:rsidR="00A72B04" w:rsidRPr="00687B02">
        <w:rPr>
          <w:color w:val="000000"/>
          <w:sz w:val="24"/>
          <w:szCs w:val="24"/>
        </w:rPr>
        <w:t xml:space="preserve"> </w:t>
      </w:r>
      <w:r w:rsidR="00A72B04" w:rsidRPr="00687B02">
        <w:rPr>
          <w:rFonts w:eastAsia="Calibri"/>
          <w:color w:val="000000"/>
          <w:sz w:val="24"/>
          <w:szCs w:val="24"/>
        </w:rPr>
        <w:t>Arawinda Dinakaramani(2014),</w:t>
      </w:r>
      <w:r w:rsidR="003F4A92" w:rsidRPr="00687B02">
        <w:rPr>
          <w:color w:val="000000"/>
          <w:sz w:val="24"/>
          <w:szCs w:val="24"/>
        </w:rPr>
        <w:t xml:space="preserve"> </w:t>
      </w:r>
      <w:r>
        <w:rPr>
          <w:color w:val="000000"/>
          <w:sz w:val="24"/>
          <w:szCs w:val="24"/>
        </w:rPr>
        <w:t>Tag</w:t>
      </w:r>
      <w:r w:rsidR="00D52673" w:rsidRPr="00687B02">
        <w:rPr>
          <w:color w:val="000000"/>
          <w:sz w:val="24"/>
          <w:szCs w:val="24"/>
        </w:rPr>
        <w:t xml:space="preserve"> Pos </w:t>
      </w:r>
      <w:sdt>
        <w:sdtPr>
          <w:rPr>
            <w:color w:val="000000"/>
            <w:sz w:val="24"/>
            <w:szCs w:val="24"/>
          </w:rPr>
          <w:id w:val="-1402218234"/>
          <w:citation/>
        </w:sdtPr>
        <w:sdtEndPr/>
        <w:sdtContent>
          <w:r w:rsidR="00D612C9" w:rsidRPr="00687B02">
            <w:rPr>
              <w:color w:val="000000"/>
              <w:sz w:val="24"/>
              <w:szCs w:val="24"/>
            </w:rPr>
            <w:fldChar w:fldCharType="begin"/>
          </w:r>
          <w:r w:rsidR="00D612C9" w:rsidRPr="00687B02">
            <w:rPr>
              <w:color w:val="000000"/>
              <w:sz w:val="24"/>
              <w:szCs w:val="24"/>
            </w:rPr>
            <w:instrText xml:space="preserve">CITATION Pis09 \l 1033 </w:instrText>
          </w:r>
          <w:r w:rsidR="00D612C9" w:rsidRPr="00687B02">
            <w:rPr>
              <w:color w:val="000000"/>
              <w:sz w:val="24"/>
              <w:szCs w:val="24"/>
            </w:rPr>
            <w:fldChar w:fldCharType="separate"/>
          </w:r>
          <w:r w:rsidR="00D612C9" w:rsidRPr="00687B02">
            <w:rPr>
              <w:noProof/>
              <w:color w:val="000000"/>
              <w:sz w:val="24"/>
              <w:szCs w:val="24"/>
            </w:rPr>
            <w:t>(Pisceldo, Adriani, &amp; Manurung, 2009)</w:t>
          </w:r>
          <w:r w:rsidR="00D612C9" w:rsidRPr="00687B02">
            <w:rPr>
              <w:color w:val="000000"/>
              <w:sz w:val="24"/>
              <w:szCs w:val="24"/>
            </w:rPr>
            <w:fldChar w:fldCharType="end"/>
          </w:r>
        </w:sdtContent>
      </w:sdt>
      <w:r w:rsidR="00D612C9" w:rsidRPr="00687B02">
        <w:rPr>
          <w:color w:val="000000"/>
          <w:sz w:val="24"/>
          <w:szCs w:val="24"/>
        </w:rPr>
        <w:t xml:space="preserve">, </w:t>
      </w:r>
      <w:r>
        <w:rPr>
          <w:color w:val="000000"/>
          <w:sz w:val="24"/>
          <w:szCs w:val="24"/>
        </w:rPr>
        <w:t>Tag</w:t>
      </w:r>
      <w:r w:rsidR="00D52673" w:rsidRPr="00687B02">
        <w:rPr>
          <w:color w:val="000000"/>
          <w:sz w:val="24"/>
          <w:szCs w:val="24"/>
        </w:rPr>
        <w:t xml:space="preserve"> PoS</w:t>
      </w:r>
      <w:sdt>
        <w:sdtPr>
          <w:rPr>
            <w:color w:val="000000"/>
            <w:sz w:val="24"/>
            <w:szCs w:val="24"/>
          </w:rPr>
          <w:id w:val="1500545312"/>
          <w:citation/>
        </w:sdtPr>
        <w:sdtEndPr/>
        <w:sdtContent>
          <w:r w:rsidR="00D612C9" w:rsidRPr="00687B02">
            <w:rPr>
              <w:color w:val="000000"/>
              <w:sz w:val="24"/>
              <w:szCs w:val="24"/>
            </w:rPr>
            <w:fldChar w:fldCharType="begin"/>
          </w:r>
          <w:r w:rsidR="00D612C9" w:rsidRPr="00687B02">
            <w:rPr>
              <w:color w:val="000000"/>
              <w:sz w:val="24"/>
              <w:szCs w:val="24"/>
            </w:rPr>
            <w:instrText xml:space="preserve"> CITATION Wic10 \l 1033 </w:instrText>
          </w:r>
          <w:r w:rsidR="00D612C9" w:rsidRPr="00687B02">
            <w:rPr>
              <w:color w:val="000000"/>
              <w:sz w:val="24"/>
              <w:szCs w:val="24"/>
            </w:rPr>
            <w:fldChar w:fldCharType="separate"/>
          </w:r>
          <w:r w:rsidR="00D612C9" w:rsidRPr="00687B02">
            <w:rPr>
              <w:noProof/>
              <w:color w:val="000000"/>
              <w:sz w:val="24"/>
              <w:szCs w:val="24"/>
            </w:rPr>
            <w:t xml:space="preserve"> (Wicaksono &amp; Purwarianti, 2010)</w:t>
          </w:r>
          <w:r w:rsidR="00D612C9" w:rsidRPr="00687B02">
            <w:rPr>
              <w:color w:val="000000"/>
              <w:sz w:val="24"/>
              <w:szCs w:val="24"/>
            </w:rPr>
            <w:fldChar w:fldCharType="end"/>
          </w:r>
        </w:sdtContent>
      </w:sdt>
      <w:r>
        <w:rPr>
          <w:color w:val="000000"/>
          <w:sz w:val="24"/>
          <w:szCs w:val="24"/>
        </w:rPr>
        <w:t>, Tag</w:t>
      </w:r>
      <w:r w:rsidR="00D52673" w:rsidRPr="00687B02">
        <w:rPr>
          <w:color w:val="000000"/>
          <w:sz w:val="24"/>
          <w:szCs w:val="24"/>
        </w:rPr>
        <w:t xml:space="preserve"> PoS </w:t>
      </w:r>
      <w:sdt>
        <w:sdtPr>
          <w:rPr>
            <w:color w:val="000000"/>
            <w:sz w:val="24"/>
            <w:szCs w:val="24"/>
          </w:rPr>
          <w:id w:val="-1207716070"/>
          <w:citation/>
        </w:sdtPr>
        <w:sdtEndPr/>
        <w:sdtContent>
          <w:r w:rsidR="00B21B15" w:rsidRPr="00687B02">
            <w:rPr>
              <w:color w:val="000000"/>
              <w:sz w:val="24"/>
              <w:szCs w:val="24"/>
            </w:rPr>
            <w:fldChar w:fldCharType="begin"/>
          </w:r>
          <w:r w:rsidR="00B21B15" w:rsidRPr="00687B02">
            <w:rPr>
              <w:color w:val="000000"/>
              <w:sz w:val="24"/>
              <w:szCs w:val="24"/>
            </w:rPr>
            <w:instrText xml:space="preserve">CITATION Lar11 \l 1033 </w:instrText>
          </w:r>
          <w:r w:rsidR="00B21B15" w:rsidRPr="00687B02">
            <w:rPr>
              <w:color w:val="000000"/>
              <w:sz w:val="24"/>
              <w:szCs w:val="24"/>
            </w:rPr>
            <w:fldChar w:fldCharType="separate"/>
          </w:r>
          <w:r w:rsidR="00B21B15" w:rsidRPr="00687B02">
            <w:rPr>
              <w:noProof/>
              <w:color w:val="000000"/>
              <w:sz w:val="24"/>
              <w:szCs w:val="24"/>
            </w:rPr>
            <w:t>(Larasati, Kuboň, &amp; Zeman, 2011)</w:t>
          </w:r>
          <w:r w:rsidR="00B21B15" w:rsidRPr="00687B02">
            <w:rPr>
              <w:color w:val="000000"/>
              <w:sz w:val="24"/>
              <w:szCs w:val="24"/>
            </w:rPr>
            <w:fldChar w:fldCharType="end"/>
          </w:r>
        </w:sdtContent>
      </w:sdt>
      <w:r w:rsidR="00B21B15" w:rsidRPr="00687B02">
        <w:rPr>
          <w:color w:val="000000"/>
          <w:sz w:val="24"/>
          <w:szCs w:val="24"/>
        </w:rPr>
        <w:t xml:space="preserve">, </w:t>
      </w:r>
      <w:r>
        <w:rPr>
          <w:color w:val="000000"/>
          <w:sz w:val="24"/>
          <w:szCs w:val="24"/>
        </w:rPr>
        <w:t>Tag</w:t>
      </w:r>
      <w:r w:rsidR="00D52673" w:rsidRPr="00687B02">
        <w:rPr>
          <w:color w:val="000000"/>
          <w:sz w:val="24"/>
          <w:szCs w:val="24"/>
        </w:rPr>
        <w:t xml:space="preserve"> PoS </w:t>
      </w:r>
      <w:sdt>
        <w:sdtPr>
          <w:rPr>
            <w:color w:val="000000"/>
            <w:sz w:val="24"/>
            <w:szCs w:val="24"/>
          </w:rPr>
          <w:id w:val="1596897388"/>
          <w:citation/>
        </w:sdtPr>
        <w:sdtEndPr/>
        <w:sdtContent>
          <w:r w:rsidR="00004599" w:rsidRPr="00687B02">
            <w:rPr>
              <w:color w:val="000000"/>
              <w:sz w:val="24"/>
              <w:szCs w:val="24"/>
            </w:rPr>
            <w:fldChar w:fldCharType="begin"/>
          </w:r>
          <w:r w:rsidR="00004599" w:rsidRPr="00687B02">
            <w:rPr>
              <w:color w:val="000000"/>
              <w:sz w:val="24"/>
              <w:szCs w:val="24"/>
            </w:rPr>
            <w:instrText xml:space="preserve"> CITATION Pur10 \l 1033 </w:instrText>
          </w:r>
          <w:r w:rsidR="00004599" w:rsidRPr="00687B02">
            <w:rPr>
              <w:color w:val="000000"/>
              <w:sz w:val="24"/>
              <w:szCs w:val="24"/>
            </w:rPr>
            <w:fldChar w:fldCharType="separate"/>
          </w:r>
          <w:r w:rsidR="00004599" w:rsidRPr="00687B02">
            <w:rPr>
              <w:noProof/>
              <w:color w:val="000000"/>
              <w:sz w:val="24"/>
              <w:szCs w:val="24"/>
            </w:rPr>
            <w:t>(Purwarianti, 2010)</w:t>
          </w:r>
          <w:r w:rsidR="00004599" w:rsidRPr="00687B02">
            <w:rPr>
              <w:color w:val="000000"/>
              <w:sz w:val="24"/>
              <w:szCs w:val="24"/>
            </w:rPr>
            <w:fldChar w:fldCharType="end"/>
          </w:r>
        </w:sdtContent>
      </w:sdt>
      <w:r w:rsidR="00004599" w:rsidRPr="00687B02">
        <w:rPr>
          <w:color w:val="000000"/>
          <w:sz w:val="24"/>
          <w:szCs w:val="24"/>
        </w:rPr>
        <w:t xml:space="preserve">, </w:t>
      </w:r>
      <w:r>
        <w:rPr>
          <w:color w:val="000000"/>
          <w:sz w:val="24"/>
          <w:szCs w:val="24"/>
        </w:rPr>
        <w:t>Tag</w:t>
      </w:r>
      <w:r w:rsidR="00D52673" w:rsidRPr="00687B02">
        <w:rPr>
          <w:color w:val="000000"/>
          <w:sz w:val="24"/>
          <w:szCs w:val="24"/>
        </w:rPr>
        <w:t xml:space="preserve"> PoS </w:t>
      </w:r>
      <w:sdt>
        <w:sdtPr>
          <w:rPr>
            <w:color w:val="000000"/>
            <w:sz w:val="24"/>
            <w:szCs w:val="24"/>
          </w:rPr>
          <w:id w:val="1480662855"/>
          <w:citation/>
        </w:sdtPr>
        <w:sdtEndPr/>
        <w:sdtContent>
          <w:r w:rsidR="00B21B15" w:rsidRPr="00687B02">
            <w:rPr>
              <w:color w:val="000000"/>
              <w:sz w:val="24"/>
              <w:szCs w:val="24"/>
            </w:rPr>
            <w:fldChar w:fldCharType="begin"/>
          </w:r>
          <w:r w:rsidR="00B21B15" w:rsidRPr="00687B02">
            <w:rPr>
              <w:color w:val="000000"/>
              <w:sz w:val="24"/>
              <w:szCs w:val="24"/>
            </w:rPr>
            <w:instrText xml:space="preserve">CITATION Arr13 \l 1033 </w:instrText>
          </w:r>
          <w:r w:rsidR="00B21B15" w:rsidRPr="00687B02">
            <w:rPr>
              <w:color w:val="000000"/>
              <w:sz w:val="24"/>
              <w:szCs w:val="24"/>
            </w:rPr>
            <w:fldChar w:fldCharType="separate"/>
          </w:r>
          <w:r w:rsidR="00B21B15" w:rsidRPr="00687B02">
            <w:rPr>
              <w:noProof/>
              <w:color w:val="000000"/>
              <w:sz w:val="24"/>
              <w:szCs w:val="24"/>
            </w:rPr>
            <w:t>(Arry &amp; Arif, 2013)</w:t>
          </w:r>
          <w:r w:rsidR="00B21B15" w:rsidRPr="00687B02">
            <w:rPr>
              <w:color w:val="000000"/>
              <w:sz w:val="24"/>
              <w:szCs w:val="24"/>
            </w:rPr>
            <w:fldChar w:fldCharType="end"/>
          </w:r>
        </w:sdtContent>
      </w:sdt>
      <w:r w:rsidR="00B21B15" w:rsidRPr="00687B02">
        <w:rPr>
          <w:color w:val="000000"/>
          <w:sz w:val="24"/>
          <w:szCs w:val="24"/>
        </w:rPr>
        <w:t xml:space="preserve">, </w:t>
      </w:r>
      <w:r>
        <w:rPr>
          <w:color w:val="000000"/>
          <w:sz w:val="24"/>
          <w:szCs w:val="24"/>
        </w:rPr>
        <w:t>Tag</w:t>
      </w:r>
      <w:r w:rsidR="00D52673" w:rsidRPr="00687B02">
        <w:rPr>
          <w:color w:val="000000"/>
          <w:sz w:val="24"/>
          <w:szCs w:val="24"/>
        </w:rPr>
        <w:t xml:space="preserve"> PoS </w:t>
      </w:r>
      <w:sdt>
        <w:sdtPr>
          <w:rPr>
            <w:color w:val="000000"/>
            <w:sz w:val="24"/>
            <w:szCs w:val="24"/>
          </w:rPr>
          <w:id w:val="1188559827"/>
          <w:citation/>
        </w:sdtPr>
        <w:sdtEndPr/>
        <w:sdtContent>
          <w:r w:rsidR="00D612C9" w:rsidRPr="00687B02">
            <w:rPr>
              <w:color w:val="000000"/>
              <w:sz w:val="24"/>
              <w:szCs w:val="24"/>
            </w:rPr>
            <w:fldChar w:fldCharType="begin"/>
          </w:r>
          <w:r w:rsidR="00D612C9" w:rsidRPr="00687B02">
            <w:rPr>
              <w:color w:val="000000"/>
              <w:sz w:val="24"/>
              <w:szCs w:val="24"/>
            </w:rPr>
            <w:instrText xml:space="preserve"> CITATION Adr09 \l 1033 </w:instrText>
          </w:r>
          <w:r w:rsidR="00D612C9" w:rsidRPr="00687B02">
            <w:rPr>
              <w:color w:val="000000"/>
              <w:sz w:val="24"/>
              <w:szCs w:val="24"/>
            </w:rPr>
            <w:fldChar w:fldCharType="separate"/>
          </w:r>
          <w:r w:rsidR="00D612C9" w:rsidRPr="00687B02">
            <w:rPr>
              <w:noProof/>
              <w:color w:val="000000"/>
              <w:sz w:val="24"/>
              <w:szCs w:val="24"/>
            </w:rPr>
            <w:t>(Adriani, 2009)</w:t>
          </w:r>
          <w:r w:rsidR="00D612C9" w:rsidRPr="00687B02">
            <w:rPr>
              <w:color w:val="000000"/>
              <w:sz w:val="24"/>
              <w:szCs w:val="24"/>
            </w:rPr>
            <w:fldChar w:fldCharType="end"/>
          </w:r>
        </w:sdtContent>
      </w:sdt>
      <w:r w:rsidR="00D612C9" w:rsidRPr="00687B02">
        <w:rPr>
          <w:color w:val="000000"/>
          <w:sz w:val="24"/>
          <w:szCs w:val="24"/>
        </w:rPr>
        <w:t xml:space="preserve">, </w:t>
      </w:r>
      <w:r>
        <w:rPr>
          <w:color w:val="000000"/>
          <w:sz w:val="24"/>
          <w:szCs w:val="24"/>
        </w:rPr>
        <w:t>Tag</w:t>
      </w:r>
      <w:r w:rsidR="00D52673" w:rsidRPr="00687B02">
        <w:rPr>
          <w:color w:val="000000"/>
          <w:sz w:val="24"/>
          <w:szCs w:val="24"/>
        </w:rPr>
        <w:t xml:space="preserve"> PoS </w:t>
      </w:r>
      <w:sdt>
        <w:sdtPr>
          <w:rPr>
            <w:color w:val="000000"/>
            <w:sz w:val="24"/>
            <w:szCs w:val="24"/>
          </w:rPr>
          <w:id w:val="1766956983"/>
          <w:citation/>
        </w:sdtPr>
        <w:sdtEndPr/>
        <w:sdtContent>
          <w:r w:rsidR="00D612C9" w:rsidRPr="00687B02">
            <w:rPr>
              <w:color w:val="000000"/>
              <w:sz w:val="24"/>
              <w:szCs w:val="24"/>
            </w:rPr>
            <w:fldChar w:fldCharType="begin"/>
          </w:r>
          <w:r w:rsidR="00D612C9" w:rsidRPr="00687B02">
            <w:rPr>
              <w:color w:val="000000"/>
              <w:sz w:val="24"/>
              <w:szCs w:val="24"/>
            </w:rPr>
            <w:instrText xml:space="preserve"> CITATION Set17 \l 1033 </w:instrText>
          </w:r>
          <w:r w:rsidR="00D612C9" w:rsidRPr="00687B02">
            <w:rPr>
              <w:color w:val="000000"/>
              <w:sz w:val="24"/>
              <w:szCs w:val="24"/>
            </w:rPr>
            <w:fldChar w:fldCharType="separate"/>
          </w:r>
          <w:r w:rsidR="00D612C9" w:rsidRPr="00687B02">
            <w:rPr>
              <w:noProof/>
              <w:color w:val="000000"/>
              <w:sz w:val="24"/>
              <w:szCs w:val="24"/>
            </w:rPr>
            <w:t>(Setyaningsih, 2017)</w:t>
          </w:r>
          <w:r w:rsidR="00D612C9" w:rsidRPr="00687B02">
            <w:rPr>
              <w:color w:val="000000"/>
              <w:sz w:val="24"/>
              <w:szCs w:val="24"/>
            </w:rPr>
            <w:fldChar w:fldCharType="end"/>
          </w:r>
        </w:sdtContent>
      </w:sdt>
      <w:r>
        <w:rPr>
          <w:color w:val="000000"/>
          <w:sz w:val="24"/>
          <w:szCs w:val="24"/>
        </w:rPr>
        <w:t>, Tag</w:t>
      </w:r>
      <w:r w:rsidR="00D52673" w:rsidRPr="00687B02">
        <w:rPr>
          <w:color w:val="000000"/>
          <w:sz w:val="24"/>
          <w:szCs w:val="24"/>
        </w:rPr>
        <w:t xml:space="preserve"> PoS Muliono</w:t>
      </w:r>
      <w:r w:rsidR="001B6394" w:rsidRPr="00687B02">
        <w:rPr>
          <w:color w:val="000000"/>
          <w:sz w:val="24"/>
          <w:szCs w:val="24"/>
        </w:rPr>
        <w:t xml:space="preserve"> </w:t>
      </w:r>
      <w:r w:rsidR="00D52673" w:rsidRPr="00687B02">
        <w:rPr>
          <w:color w:val="000000"/>
          <w:sz w:val="24"/>
          <w:szCs w:val="24"/>
        </w:rPr>
        <w:t>(2012) yang akan dibandingkan dan diuji untuk menghasilka</w:t>
      </w:r>
      <w:r>
        <w:rPr>
          <w:color w:val="000000"/>
          <w:sz w:val="24"/>
          <w:szCs w:val="24"/>
        </w:rPr>
        <w:t>n sebuah tipe PoS yang baru,</w:t>
      </w:r>
      <w:r w:rsidR="00D52673" w:rsidRPr="00687B02">
        <w:rPr>
          <w:color w:val="000000"/>
          <w:sz w:val="24"/>
          <w:szCs w:val="24"/>
        </w:rPr>
        <w:t xml:space="preserve"> kemudian </w:t>
      </w:r>
      <w:r>
        <w:rPr>
          <w:color w:val="000000"/>
          <w:sz w:val="24"/>
          <w:szCs w:val="24"/>
        </w:rPr>
        <w:lastRenderedPageBreak/>
        <w:t xml:space="preserve">hasil dari perbandingan tersebut </w:t>
      </w:r>
      <w:r w:rsidR="00D52673" w:rsidRPr="00687B02">
        <w:rPr>
          <w:color w:val="000000"/>
          <w:sz w:val="24"/>
          <w:szCs w:val="24"/>
        </w:rPr>
        <w:t xml:space="preserve">akan </w:t>
      </w:r>
      <w:r>
        <w:rPr>
          <w:color w:val="000000"/>
          <w:sz w:val="24"/>
          <w:szCs w:val="24"/>
        </w:rPr>
        <w:t>menjadi landasan Tag Pos</w:t>
      </w:r>
      <w:r w:rsidR="00AC5E66" w:rsidRPr="00687B02">
        <w:rPr>
          <w:color w:val="000000"/>
          <w:sz w:val="24"/>
          <w:szCs w:val="24"/>
        </w:rPr>
        <w:t xml:space="preserve"> dalam penelitian ini.</w:t>
      </w:r>
      <w:r w:rsidR="00707781" w:rsidRPr="00687B02">
        <w:rPr>
          <w:color w:val="000000"/>
          <w:sz w:val="24"/>
          <w:szCs w:val="24"/>
        </w:rPr>
        <w:t xml:space="preserve"> </w:t>
      </w:r>
    </w:p>
    <w:p w:rsidR="00707781" w:rsidRPr="00687B02" w:rsidRDefault="00707781" w:rsidP="00707781">
      <w:pPr>
        <w:spacing w:line="360" w:lineRule="auto"/>
        <w:ind w:firstLine="567"/>
        <w:jc w:val="both"/>
        <w:rPr>
          <w:color w:val="000000"/>
          <w:sz w:val="24"/>
          <w:szCs w:val="24"/>
        </w:rPr>
      </w:pPr>
      <w:r w:rsidRPr="00687B02">
        <w:rPr>
          <w:color w:val="000000"/>
          <w:sz w:val="24"/>
          <w:szCs w:val="24"/>
        </w:rPr>
        <w:t>Pada penelitian sebel</w:t>
      </w:r>
      <w:r w:rsidR="000F7D32">
        <w:rPr>
          <w:color w:val="000000"/>
          <w:sz w:val="24"/>
          <w:szCs w:val="24"/>
        </w:rPr>
        <w:t>umnya terdapat PoS Tagger yang digunakan rata-rata berjumlah diatas 25, sehingga</w:t>
      </w:r>
      <w:r w:rsidRPr="00687B02">
        <w:rPr>
          <w:color w:val="000000"/>
          <w:sz w:val="24"/>
          <w:szCs w:val="24"/>
        </w:rPr>
        <w:t xml:space="preserve"> hal ini akan memberikan beban pada saat proses perhitungan dan tingkat kecepatan juga akan berpengaruh dikarenakan menghitung dengan jumlah PoS Tagger yang</w:t>
      </w:r>
      <w:r w:rsidR="008E04B8">
        <w:rPr>
          <w:color w:val="000000"/>
          <w:sz w:val="24"/>
          <w:szCs w:val="24"/>
        </w:rPr>
        <w:t xml:space="preserve"> lebih banyak</w:t>
      </w:r>
      <w:r w:rsidRPr="00687B02">
        <w:rPr>
          <w:color w:val="000000"/>
          <w:sz w:val="24"/>
          <w:szCs w:val="24"/>
        </w:rPr>
        <w:t xml:space="preserve">. Oleh sebab itu, dalam penelitian ini, dilakukan perbandingan antara beberapa PoS Tagger kemudian dianalisa sehingga menghasilkan PoS Tagger </w:t>
      </w:r>
      <w:r w:rsidR="008E04B8">
        <w:rPr>
          <w:color w:val="000000"/>
          <w:sz w:val="24"/>
          <w:szCs w:val="24"/>
        </w:rPr>
        <w:t>baru. Setelah itu</w:t>
      </w:r>
      <w:r w:rsidR="000F7D32">
        <w:rPr>
          <w:color w:val="000000"/>
          <w:sz w:val="24"/>
          <w:szCs w:val="24"/>
        </w:rPr>
        <w:t xml:space="preserve"> maka</w:t>
      </w:r>
      <w:r w:rsidR="008E04B8">
        <w:rPr>
          <w:color w:val="000000"/>
          <w:sz w:val="24"/>
          <w:szCs w:val="24"/>
        </w:rPr>
        <w:t xml:space="preserve"> akan </w:t>
      </w:r>
      <w:r w:rsidRPr="00687B02">
        <w:rPr>
          <w:color w:val="000000"/>
          <w:sz w:val="24"/>
          <w:szCs w:val="24"/>
        </w:rPr>
        <w:t>dilakukan perbandinga</w:t>
      </w:r>
      <w:r w:rsidR="008E04B8">
        <w:rPr>
          <w:color w:val="000000"/>
          <w:sz w:val="24"/>
          <w:szCs w:val="24"/>
        </w:rPr>
        <w:t>n tipe metode PoS Tagger.</w:t>
      </w:r>
    </w:p>
    <w:p w:rsidR="00D52673" w:rsidRPr="00687B02" w:rsidRDefault="00AC5E66" w:rsidP="00167D27">
      <w:pPr>
        <w:spacing w:line="360" w:lineRule="auto"/>
        <w:ind w:firstLine="709"/>
        <w:jc w:val="both"/>
        <w:rPr>
          <w:color w:val="000000"/>
          <w:sz w:val="24"/>
          <w:szCs w:val="24"/>
        </w:rPr>
      </w:pPr>
      <w:r w:rsidRPr="00687B02">
        <w:rPr>
          <w:color w:val="000000"/>
          <w:sz w:val="24"/>
          <w:szCs w:val="24"/>
        </w:rPr>
        <w:t xml:space="preserve"> P</w:t>
      </w:r>
      <w:r w:rsidR="008E04B8">
        <w:rPr>
          <w:color w:val="000000"/>
          <w:sz w:val="24"/>
          <w:szCs w:val="24"/>
        </w:rPr>
        <w:t xml:space="preserve">engumpulan korpus, </w:t>
      </w:r>
      <w:r w:rsidR="00D52673" w:rsidRPr="00687B02">
        <w:rPr>
          <w:color w:val="000000"/>
          <w:sz w:val="24"/>
          <w:szCs w:val="24"/>
        </w:rPr>
        <w:t xml:space="preserve">pengumpulan ini </w:t>
      </w:r>
      <w:r w:rsidRPr="00687B02">
        <w:rPr>
          <w:color w:val="000000"/>
          <w:sz w:val="24"/>
          <w:szCs w:val="24"/>
        </w:rPr>
        <w:t xml:space="preserve">mengggunakan korpus dari penelitian sebelumnya yaitu penelitian </w:t>
      </w:r>
      <w:sdt>
        <w:sdtPr>
          <w:rPr>
            <w:color w:val="000000"/>
            <w:sz w:val="24"/>
            <w:szCs w:val="24"/>
          </w:rPr>
          <w:id w:val="-738482400"/>
          <w:citation/>
        </w:sdtPr>
        <w:sdtEndPr/>
        <w:sdtContent>
          <w:r w:rsidR="00D612C9" w:rsidRPr="00687B02">
            <w:rPr>
              <w:color w:val="000000"/>
              <w:sz w:val="24"/>
              <w:szCs w:val="24"/>
            </w:rPr>
            <w:fldChar w:fldCharType="begin"/>
          </w:r>
          <w:r w:rsidR="00D612C9" w:rsidRPr="00687B02">
            <w:rPr>
              <w:color w:val="000000"/>
              <w:sz w:val="24"/>
              <w:szCs w:val="24"/>
            </w:rPr>
            <w:instrText xml:space="preserve"> CITATION Mun19 \l 1033 </w:instrText>
          </w:r>
          <w:r w:rsidR="00D612C9" w:rsidRPr="00687B02">
            <w:rPr>
              <w:color w:val="000000"/>
              <w:sz w:val="24"/>
              <w:szCs w:val="24"/>
            </w:rPr>
            <w:fldChar w:fldCharType="separate"/>
          </w:r>
          <w:r w:rsidR="00D612C9" w:rsidRPr="00687B02">
            <w:rPr>
              <w:noProof/>
              <w:color w:val="000000"/>
              <w:sz w:val="24"/>
              <w:szCs w:val="24"/>
            </w:rPr>
            <w:t>(Muniyati, 2019)</w:t>
          </w:r>
          <w:r w:rsidR="00D612C9" w:rsidRPr="00687B02">
            <w:rPr>
              <w:color w:val="000000"/>
              <w:sz w:val="24"/>
              <w:szCs w:val="24"/>
            </w:rPr>
            <w:fldChar w:fldCharType="end"/>
          </w:r>
        </w:sdtContent>
      </w:sdt>
      <w:r w:rsidR="00D612C9" w:rsidRPr="00687B02">
        <w:rPr>
          <w:color w:val="000000"/>
          <w:sz w:val="24"/>
          <w:szCs w:val="24"/>
        </w:rPr>
        <w:t xml:space="preserve">, </w:t>
      </w:r>
      <w:sdt>
        <w:sdtPr>
          <w:rPr>
            <w:color w:val="000000"/>
            <w:sz w:val="24"/>
            <w:szCs w:val="24"/>
          </w:rPr>
          <w:id w:val="766429226"/>
          <w:citation/>
        </w:sdtPr>
        <w:sdtEndPr/>
        <w:sdtContent>
          <w:r w:rsidR="00D612C9" w:rsidRPr="00687B02">
            <w:rPr>
              <w:color w:val="000000"/>
              <w:sz w:val="24"/>
              <w:szCs w:val="24"/>
            </w:rPr>
            <w:fldChar w:fldCharType="begin"/>
          </w:r>
          <w:r w:rsidR="00D612C9" w:rsidRPr="00687B02">
            <w:rPr>
              <w:color w:val="000000"/>
              <w:sz w:val="24"/>
              <w:szCs w:val="24"/>
            </w:rPr>
            <w:instrText xml:space="preserve"> CITATION Mag19 \l 1033 </w:instrText>
          </w:r>
          <w:r w:rsidR="00D612C9" w:rsidRPr="00687B02">
            <w:rPr>
              <w:color w:val="000000"/>
              <w:sz w:val="24"/>
              <w:szCs w:val="24"/>
            </w:rPr>
            <w:fldChar w:fldCharType="separate"/>
          </w:r>
          <w:r w:rsidR="00D612C9" w:rsidRPr="00687B02">
            <w:rPr>
              <w:noProof/>
              <w:color w:val="000000"/>
              <w:sz w:val="24"/>
              <w:szCs w:val="24"/>
            </w:rPr>
            <w:t>(Magdalena, 2019)</w:t>
          </w:r>
          <w:r w:rsidR="00D612C9" w:rsidRPr="00687B02">
            <w:rPr>
              <w:color w:val="000000"/>
              <w:sz w:val="24"/>
              <w:szCs w:val="24"/>
            </w:rPr>
            <w:fldChar w:fldCharType="end"/>
          </w:r>
        </w:sdtContent>
      </w:sdt>
      <w:r w:rsidR="00D612C9" w:rsidRPr="00687B02">
        <w:rPr>
          <w:color w:val="000000"/>
          <w:sz w:val="24"/>
          <w:szCs w:val="24"/>
        </w:rPr>
        <w:t xml:space="preserve">, </w:t>
      </w:r>
      <w:r w:rsidR="00707781" w:rsidRPr="00687B02">
        <w:rPr>
          <w:color w:val="000000"/>
          <w:sz w:val="24"/>
          <w:szCs w:val="24"/>
        </w:rPr>
        <w:t>dan penambahan dari buku Sepok Tiga karya Pay Jarot Sujarwo. P</w:t>
      </w:r>
      <w:r w:rsidR="00D52673" w:rsidRPr="00687B02">
        <w:rPr>
          <w:color w:val="000000"/>
          <w:sz w:val="24"/>
          <w:szCs w:val="24"/>
        </w:rPr>
        <w:t>engumpulan korpus ini kemudian akan dilakukan perbaikan pada tanda baca, ejaan, atau kalimat-kalimat yang dinilai terlalu pende</w:t>
      </w:r>
      <w:r w:rsidR="00707781" w:rsidRPr="00687B02">
        <w:rPr>
          <w:color w:val="000000"/>
          <w:sz w:val="24"/>
          <w:szCs w:val="24"/>
        </w:rPr>
        <w:t>k atau panjang untuk pengujian. S</w:t>
      </w:r>
      <w:r w:rsidR="00D52673" w:rsidRPr="00687B02">
        <w:rPr>
          <w:color w:val="000000"/>
          <w:sz w:val="24"/>
          <w:szCs w:val="24"/>
        </w:rPr>
        <w:t>etelah ini akan dilakukan tagging PoS pada korpus men</w:t>
      </w:r>
      <w:r w:rsidR="0068173A">
        <w:rPr>
          <w:color w:val="000000"/>
          <w:sz w:val="24"/>
          <w:szCs w:val="24"/>
        </w:rPr>
        <w:t>ggunakan tipe PoS yang telah di</w:t>
      </w:r>
      <w:r w:rsidR="00D52673" w:rsidRPr="00687B02">
        <w:rPr>
          <w:color w:val="000000"/>
          <w:sz w:val="24"/>
          <w:szCs w:val="24"/>
        </w:rPr>
        <w:t xml:space="preserve">analisa sebelumnya, setelah proses ini dilakukan akan </w:t>
      </w:r>
      <w:r w:rsidR="003E2313" w:rsidRPr="00687B02">
        <w:rPr>
          <w:color w:val="000000"/>
          <w:sz w:val="24"/>
          <w:szCs w:val="24"/>
        </w:rPr>
        <w:t>dilak</w:t>
      </w:r>
      <w:r w:rsidR="00707781" w:rsidRPr="00687B02">
        <w:rPr>
          <w:color w:val="000000"/>
          <w:sz w:val="24"/>
          <w:szCs w:val="24"/>
        </w:rPr>
        <w:t>ukan pengujian nilai akurasi metode PoS tagger, lalu di analisa untuk setelah dilakukan pengujian</w:t>
      </w:r>
      <w:r w:rsidR="003E2313" w:rsidRPr="00687B02">
        <w:rPr>
          <w:color w:val="000000"/>
          <w:sz w:val="24"/>
          <w:szCs w:val="24"/>
        </w:rPr>
        <w:t>,</w:t>
      </w:r>
      <w:r w:rsidR="00D52673" w:rsidRPr="00687B02">
        <w:rPr>
          <w:color w:val="000000"/>
          <w:sz w:val="24"/>
          <w:szCs w:val="24"/>
        </w:rPr>
        <w:t xml:space="preserve"> kemudian akan ditarik kesimpulan</w:t>
      </w:r>
      <w:r w:rsidR="00707781" w:rsidRPr="00687B02">
        <w:rPr>
          <w:color w:val="000000"/>
          <w:sz w:val="24"/>
          <w:szCs w:val="24"/>
        </w:rPr>
        <w:t xml:space="preserve"> dari hasil analisa yang telah dilakukan.</w:t>
      </w:r>
      <w:r w:rsidR="00D52673" w:rsidRPr="00687B02">
        <w:rPr>
          <w:color w:val="000000"/>
          <w:sz w:val="24"/>
          <w:szCs w:val="24"/>
        </w:rPr>
        <w:t xml:space="preserve"> </w:t>
      </w:r>
    </w:p>
    <w:p w:rsidR="00670B36" w:rsidRPr="00687B02" w:rsidRDefault="00670B36" w:rsidP="00D52673">
      <w:pPr>
        <w:spacing w:line="360" w:lineRule="auto"/>
        <w:jc w:val="both"/>
        <w:rPr>
          <w:color w:val="000000"/>
          <w:sz w:val="24"/>
          <w:szCs w:val="24"/>
        </w:rPr>
      </w:pPr>
    </w:p>
    <w:p w:rsidR="00D9145C" w:rsidRPr="00687B02" w:rsidRDefault="00D9145C" w:rsidP="008A61DF">
      <w:pPr>
        <w:pStyle w:val="Heading2"/>
        <w:numPr>
          <w:ilvl w:val="1"/>
          <w:numId w:val="6"/>
        </w:numPr>
      </w:pPr>
      <w:bookmarkStart w:id="64" w:name="_Toc60606535"/>
      <w:r w:rsidRPr="00687B02">
        <w:t>Rumusan Masalah</w:t>
      </w:r>
      <w:bookmarkEnd w:id="62"/>
      <w:bookmarkEnd w:id="63"/>
      <w:bookmarkEnd w:id="64"/>
    </w:p>
    <w:p w:rsidR="00D9145C" w:rsidRPr="00687B02" w:rsidRDefault="00D52673" w:rsidP="00707781">
      <w:pPr>
        <w:spacing w:line="360" w:lineRule="auto"/>
        <w:ind w:firstLine="720"/>
        <w:jc w:val="both"/>
        <w:rPr>
          <w:sz w:val="24"/>
          <w:szCs w:val="24"/>
        </w:rPr>
      </w:pPr>
      <w:r w:rsidRPr="00687B02">
        <w:rPr>
          <w:sz w:val="24"/>
          <w:szCs w:val="24"/>
        </w:rPr>
        <w:t xml:space="preserve">Perumusan masalah dalam penelitian ini berdasarkan hal-hal yang telah disampaikan </w:t>
      </w:r>
      <w:r w:rsidR="00AF2F5D">
        <w:rPr>
          <w:sz w:val="24"/>
          <w:szCs w:val="24"/>
        </w:rPr>
        <w:t xml:space="preserve">pada latar belakang adalah </w:t>
      </w:r>
      <w:r w:rsidR="0044215B">
        <w:rPr>
          <w:sz w:val="24"/>
          <w:szCs w:val="24"/>
        </w:rPr>
        <w:t>pengembangan</w:t>
      </w:r>
      <w:r w:rsidR="00AF2F5D">
        <w:rPr>
          <w:sz w:val="24"/>
          <w:szCs w:val="24"/>
        </w:rPr>
        <w:t xml:space="preserve"> tipe PoS yang baru</w:t>
      </w:r>
      <w:r w:rsidR="0044215B">
        <w:rPr>
          <w:sz w:val="24"/>
          <w:szCs w:val="24"/>
        </w:rPr>
        <w:t xml:space="preserve"> dan </w:t>
      </w:r>
      <w:r w:rsidR="0013099F" w:rsidRPr="00687B02">
        <w:rPr>
          <w:sz w:val="24"/>
          <w:szCs w:val="24"/>
        </w:rPr>
        <w:t>mem</w:t>
      </w:r>
      <w:r w:rsidR="003827D7" w:rsidRPr="00687B02">
        <w:rPr>
          <w:sz w:val="24"/>
          <w:szCs w:val="24"/>
        </w:rPr>
        <w:t>banding</w:t>
      </w:r>
      <w:r w:rsidR="00AF2F5D">
        <w:rPr>
          <w:sz w:val="24"/>
          <w:szCs w:val="24"/>
        </w:rPr>
        <w:t>k</w:t>
      </w:r>
      <w:r w:rsidR="003827D7" w:rsidRPr="00687B02">
        <w:rPr>
          <w:sz w:val="24"/>
          <w:szCs w:val="24"/>
        </w:rPr>
        <w:t xml:space="preserve">an tipe metode Pos Tagger </w:t>
      </w:r>
      <w:r w:rsidR="00AF2F5D">
        <w:rPr>
          <w:sz w:val="24"/>
          <w:szCs w:val="24"/>
        </w:rPr>
        <w:t>untuk m</w:t>
      </w:r>
      <w:r w:rsidR="0044215B">
        <w:rPr>
          <w:sz w:val="24"/>
          <w:szCs w:val="24"/>
        </w:rPr>
        <w:t>encari nilai akurasi yang terbaik dari tipe metode Pos Tagger</w:t>
      </w:r>
      <w:r w:rsidR="00CF2B7A">
        <w:rPr>
          <w:sz w:val="24"/>
          <w:szCs w:val="24"/>
        </w:rPr>
        <w:t>.</w:t>
      </w:r>
    </w:p>
    <w:p w:rsidR="00687B02" w:rsidRPr="00687B02" w:rsidRDefault="00687B02" w:rsidP="00707781">
      <w:pPr>
        <w:spacing w:line="360" w:lineRule="auto"/>
        <w:ind w:firstLine="720"/>
        <w:jc w:val="both"/>
        <w:rPr>
          <w:sz w:val="24"/>
          <w:szCs w:val="24"/>
        </w:rPr>
      </w:pPr>
    </w:p>
    <w:p w:rsidR="00D9145C" w:rsidRPr="00687B02" w:rsidRDefault="00D9145C" w:rsidP="008A61DF">
      <w:pPr>
        <w:pStyle w:val="Heading2"/>
        <w:numPr>
          <w:ilvl w:val="1"/>
          <w:numId w:val="6"/>
        </w:numPr>
      </w:pPr>
      <w:bookmarkStart w:id="65" w:name="_Toc497112680"/>
      <w:bookmarkStart w:id="66" w:name="_Toc23160084"/>
      <w:bookmarkStart w:id="67" w:name="_Toc60606536"/>
      <w:r w:rsidRPr="00687B02">
        <w:t>Tujuan</w:t>
      </w:r>
      <w:bookmarkEnd w:id="65"/>
      <w:bookmarkEnd w:id="66"/>
      <w:r w:rsidR="00104099" w:rsidRPr="00687B02">
        <w:t xml:space="preserve"> Penelitian</w:t>
      </w:r>
      <w:bookmarkEnd w:id="67"/>
    </w:p>
    <w:p w:rsidR="00D52673" w:rsidRPr="00687B02" w:rsidRDefault="00D52673" w:rsidP="00D52673">
      <w:pPr>
        <w:spacing w:line="360" w:lineRule="auto"/>
        <w:ind w:firstLine="709"/>
        <w:jc w:val="both"/>
        <w:rPr>
          <w:sz w:val="24"/>
          <w:szCs w:val="24"/>
        </w:rPr>
      </w:pPr>
      <w:r w:rsidRPr="00687B02">
        <w:rPr>
          <w:sz w:val="24"/>
          <w:szCs w:val="24"/>
        </w:rPr>
        <w:t xml:space="preserve">Adapun tujuan dari penelitian yang dilakukan adalah untuk </w:t>
      </w:r>
      <w:r w:rsidR="00AF2F5D" w:rsidRPr="00687B02">
        <w:rPr>
          <w:sz w:val="24"/>
          <w:szCs w:val="24"/>
        </w:rPr>
        <w:t>membanding</w:t>
      </w:r>
      <w:r w:rsidR="00AF2F5D">
        <w:rPr>
          <w:sz w:val="24"/>
          <w:szCs w:val="24"/>
        </w:rPr>
        <w:t>k</w:t>
      </w:r>
      <w:r w:rsidR="00AF2F5D" w:rsidRPr="00687B02">
        <w:rPr>
          <w:sz w:val="24"/>
          <w:szCs w:val="24"/>
        </w:rPr>
        <w:t xml:space="preserve">an tipe metode Pos Tagger </w:t>
      </w:r>
      <w:r w:rsidR="00AF2F5D">
        <w:rPr>
          <w:sz w:val="24"/>
          <w:szCs w:val="24"/>
        </w:rPr>
        <w:t xml:space="preserve">untuk </w:t>
      </w:r>
      <w:r w:rsidR="0044215B">
        <w:rPr>
          <w:sz w:val="24"/>
          <w:szCs w:val="24"/>
        </w:rPr>
        <w:t>mencari</w:t>
      </w:r>
      <w:r w:rsidR="00284DF2">
        <w:rPr>
          <w:sz w:val="24"/>
          <w:szCs w:val="24"/>
        </w:rPr>
        <w:t xml:space="preserve"> nilai akurasi </w:t>
      </w:r>
      <w:r w:rsidR="0044215B">
        <w:rPr>
          <w:sz w:val="24"/>
          <w:szCs w:val="24"/>
        </w:rPr>
        <w:t>yang terbaik dari tipe metode Pos Tagger.</w:t>
      </w:r>
    </w:p>
    <w:p w:rsidR="00687B02" w:rsidRPr="00687B02" w:rsidRDefault="00687B02" w:rsidP="0059533E">
      <w:pPr>
        <w:spacing w:line="360" w:lineRule="auto"/>
        <w:jc w:val="both"/>
        <w:rPr>
          <w:sz w:val="24"/>
          <w:szCs w:val="24"/>
        </w:rPr>
      </w:pPr>
    </w:p>
    <w:p w:rsidR="00D9145C" w:rsidRPr="00687B02" w:rsidRDefault="00BE1014" w:rsidP="00D9145C">
      <w:pPr>
        <w:pStyle w:val="ListParagraph"/>
        <w:spacing w:after="200" w:line="360" w:lineRule="auto"/>
        <w:ind w:left="360"/>
        <w:jc w:val="both"/>
        <w:rPr>
          <w:rFonts w:ascii="Times New Roman" w:hAnsi="Times New Roman" w:cs="Times New Roman"/>
          <w:sz w:val="4"/>
          <w:szCs w:val="4"/>
          <w:lang w:val="id-ID"/>
        </w:rPr>
      </w:pPr>
      <w:r w:rsidRPr="00687B02">
        <w:rPr>
          <w:rFonts w:ascii="Times New Roman" w:hAnsi="Times New Roman" w:cs="Times New Roman"/>
          <w:sz w:val="4"/>
          <w:szCs w:val="4"/>
          <w:lang w:val="id-ID"/>
        </w:rPr>
        <w:t>0</w:t>
      </w:r>
    </w:p>
    <w:p w:rsidR="00D9145C" w:rsidRPr="00687B02" w:rsidRDefault="00D9145C" w:rsidP="00D9145C">
      <w:pPr>
        <w:pStyle w:val="ListParagraph"/>
        <w:widowControl w:val="0"/>
        <w:autoSpaceDE w:val="0"/>
        <w:autoSpaceDN w:val="0"/>
        <w:adjustRightInd w:val="0"/>
        <w:spacing w:after="0" w:line="360" w:lineRule="auto"/>
        <w:ind w:left="270"/>
        <w:jc w:val="both"/>
        <w:rPr>
          <w:rFonts w:ascii="Times New Roman" w:hAnsi="Times New Roman" w:cs="Times New Roman"/>
          <w:color w:val="000000" w:themeColor="text1"/>
          <w:sz w:val="2"/>
          <w:szCs w:val="24"/>
          <w:lang w:val="id-ID"/>
        </w:rPr>
      </w:pPr>
    </w:p>
    <w:p w:rsidR="00D9145C" w:rsidRPr="00687B02" w:rsidRDefault="00D9145C" w:rsidP="008A61DF">
      <w:pPr>
        <w:pStyle w:val="Heading2"/>
        <w:numPr>
          <w:ilvl w:val="1"/>
          <w:numId w:val="6"/>
        </w:numPr>
      </w:pPr>
      <w:bookmarkStart w:id="68" w:name="_Toc483071515"/>
      <w:bookmarkStart w:id="69" w:name="_Toc497112681"/>
      <w:bookmarkStart w:id="70" w:name="_Toc23160085"/>
      <w:bookmarkStart w:id="71" w:name="_Toc60606537"/>
      <w:r w:rsidRPr="00687B02">
        <w:t>P</w:t>
      </w:r>
      <w:bookmarkEnd w:id="68"/>
      <w:r w:rsidRPr="00687B02">
        <w:t>embatasan Masalah</w:t>
      </w:r>
      <w:bookmarkEnd w:id="69"/>
      <w:bookmarkEnd w:id="70"/>
      <w:bookmarkEnd w:id="71"/>
    </w:p>
    <w:p w:rsidR="0059533E" w:rsidRPr="00687B02" w:rsidRDefault="00D52673" w:rsidP="0059533E">
      <w:pPr>
        <w:pStyle w:val="ListParagraph"/>
        <w:spacing w:line="360" w:lineRule="auto"/>
        <w:ind w:left="570" w:firstLine="139"/>
        <w:rPr>
          <w:rFonts w:ascii="Times New Roman" w:hAnsi="Times New Roman" w:cs="Times New Roman"/>
          <w:sz w:val="24"/>
          <w:szCs w:val="24"/>
        </w:rPr>
      </w:pPr>
      <w:bookmarkStart w:id="72" w:name="_Toc499630923"/>
      <w:bookmarkStart w:id="73" w:name="_Toc499631496"/>
      <w:bookmarkStart w:id="74" w:name="_Toc501551200"/>
      <w:bookmarkStart w:id="75" w:name="_Toc502056871"/>
      <w:bookmarkStart w:id="76" w:name="_Toc503782258"/>
      <w:bookmarkStart w:id="77" w:name="_Toc23160086"/>
      <w:r w:rsidRPr="00687B02">
        <w:rPr>
          <w:rFonts w:ascii="Times New Roman" w:hAnsi="Times New Roman" w:cs="Times New Roman"/>
          <w:sz w:val="24"/>
          <w:szCs w:val="24"/>
        </w:rPr>
        <w:t xml:space="preserve">Pembatasan masalah pada penelitian ini, sebagai </w:t>
      </w:r>
      <w:proofErr w:type="gramStart"/>
      <w:r w:rsidRPr="00687B02">
        <w:rPr>
          <w:rFonts w:ascii="Times New Roman" w:hAnsi="Times New Roman" w:cs="Times New Roman"/>
          <w:sz w:val="24"/>
          <w:szCs w:val="24"/>
        </w:rPr>
        <w:t>berikut :</w:t>
      </w:r>
      <w:proofErr w:type="gramEnd"/>
    </w:p>
    <w:p w:rsidR="00D52673" w:rsidRPr="00687B02" w:rsidRDefault="0013099F" w:rsidP="008A61DF">
      <w:pPr>
        <w:pStyle w:val="ListParagraph"/>
        <w:numPr>
          <w:ilvl w:val="0"/>
          <w:numId w:val="10"/>
        </w:numPr>
        <w:spacing w:line="360" w:lineRule="auto"/>
        <w:ind w:hanging="720"/>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lastRenderedPageBreak/>
        <w:t>Menggun</w:t>
      </w:r>
      <w:r w:rsidR="003E2313" w:rsidRPr="00687B02">
        <w:rPr>
          <w:rFonts w:ascii="Times New Roman" w:hAnsi="Times New Roman" w:cs="Times New Roman"/>
          <w:color w:val="000000"/>
          <w:sz w:val="24"/>
          <w:szCs w:val="24"/>
        </w:rPr>
        <w:t>akan Korpus dari penelitian sebe</w:t>
      </w:r>
      <w:r w:rsidRPr="00687B02">
        <w:rPr>
          <w:rFonts w:ascii="Times New Roman" w:hAnsi="Times New Roman" w:cs="Times New Roman"/>
          <w:color w:val="000000"/>
          <w:sz w:val="24"/>
          <w:szCs w:val="24"/>
        </w:rPr>
        <w:t xml:space="preserve">lumnya oleh </w:t>
      </w:r>
      <w:sdt>
        <w:sdtPr>
          <w:rPr>
            <w:rFonts w:ascii="Times New Roman" w:hAnsi="Times New Roman" w:cs="Times New Roman"/>
            <w:color w:val="000000"/>
            <w:sz w:val="24"/>
            <w:szCs w:val="24"/>
          </w:rPr>
          <w:id w:val="-1054921601"/>
          <w:citation/>
        </w:sdtPr>
        <w:sdtEndPr/>
        <w:sdtContent>
          <w:r w:rsidR="00D612C9" w:rsidRPr="00687B02">
            <w:rPr>
              <w:rFonts w:ascii="Times New Roman" w:hAnsi="Times New Roman" w:cs="Times New Roman"/>
              <w:color w:val="000000"/>
              <w:sz w:val="24"/>
              <w:szCs w:val="24"/>
            </w:rPr>
            <w:fldChar w:fldCharType="begin"/>
          </w:r>
          <w:r w:rsidR="00D612C9" w:rsidRPr="00687B02">
            <w:rPr>
              <w:rFonts w:ascii="Times New Roman" w:hAnsi="Times New Roman" w:cs="Times New Roman"/>
              <w:color w:val="000000"/>
              <w:sz w:val="24"/>
              <w:szCs w:val="24"/>
            </w:rPr>
            <w:instrText xml:space="preserve"> CITATION Mun19 \l 1033 </w:instrText>
          </w:r>
          <w:r w:rsidR="00D612C9" w:rsidRPr="00687B02">
            <w:rPr>
              <w:rFonts w:ascii="Times New Roman" w:hAnsi="Times New Roman" w:cs="Times New Roman"/>
              <w:color w:val="000000"/>
              <w:sz w:val="24"/>
              <w:szCs w:val="24"/>
            </w:rPr>
            <w:fldChar w:fldCharType="separate"/>
          </w:r>
          <w:r w:rsidR="00D612C9" w:rsidRPr="00687B02">
            <w:rPr>
              <w:rFonts w:ascii="Times New Roman" w:hAnsi="Times New Roman" w:cs="Times New Roman"/>
              <w:noProof/>
              <w:color w:val="000000"/>
              <w:sz w:val="24"/>
              <w:szCs w:val="24"/>
            </w:rPr>
            <w:t>(Muniyati, 2019)</w:t>
          </w:r>
          <w:r w:rsidR="00D612C9" w:rsidRPr="00687B02">
            <w:rPr>
              <w:rFonts w:ascii="Times New Roman" w:hAnsi="Times New Roman" w:cs="Times New Roman"/>
              <w:color w:val="000000"/>
              <w:sz w:val="24"/>
              <w:szCs w:val="24"/>
            </w:rPr>
            <w:fldChar w:fldCharType="end"/>
          </w:r>
        </w:sdtContent>
      </w:sdt>
      <w:r w:rsidR="00D612C9" w:rsidRPr="00687B02">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336450019"/>
          <w:citation/>
        </w:sdtPr>
        <w:sdtEndPr/>
        <w:sdtContent>
          <w:r w:rsidR="00D612C9" w:rsidRPr="00687B02">
            <w:rPr>
              <w:rFonts w:ascii="Times New Roman" w:hAnsi="Times New Roman" w:cs="Times New Roman"/>
              <w:color w:val="000000"/>
              <w:sz w:val="24"/>
              <w:szCs w:val="24"/>
            </w:rPr>
            <w:fldChar w:fldCharType="begin"/>
          </w:r>
          <w:r w:rsidR="00D612C9" w:rsidRPr="00687B02">
            <w:rPr>
              <w:rFonts w:ascii="Times New Roman" w:hAnsi="Times New Roman" w:cs="Times New Roman"/>
              <w:color w:val="000000"/>
              <w:sz w:val="24"/>
              <w:szCs w:val="24"/>
            </w:rPr>
            <w:instrText xml:space="preserve"> CITATION Mag19 \l 1033 </w:instrText>
          </w:r>
          <w:r w:rsidR="00D612C9" w:rsidRPr="00687B02">
            <w:rPr>
              <w:rFonts w:ascii="Times New Roman" w:hAnsi="Times New Roman" w:cs="Times New Roman"/>
              <w:color w:val="000000"/>
              <w:sz w:val="24"/>
              <w:szCs w:val="24"/>
            </w:rPr>
            <w:fldChar w:fldCharType="separate"/>
          </w:r>
          <w:r w:rsidR="00D612C9" w:rsidRPr="00687B02">
            <w:rPr>
              <w:rFonts w:ascii="Times New Roman" w:hAnsi="Times New Roman" w:cs="Times New Roman"/>
              <w:noProof/>
              <w:color w:val="000000"/>
              <w:sz w:val="24"/>
              <w:szCs w:val="24"/>
            </w:rPr>
            <w:t>(Magdalena, 2019)</w:t>
          </w:r>
          <w:r w:rsidR="00D612C9" w:rsidRPr="00687B02">
            <w:rPr>
              <w:rFonts w:ascii="Times New Roman" w:hAnsi="Times New Roman" w:cs="Times New Roman"/>
              <w:color w:val="000000"/>
              <w:sz w:val="24"/>
              <w:szCs w:val="24"/>
            </w:rPr>
            <w:fldChar w:fldCharType="end"/>
          </w:r>
        </w:sdtContent>
      </w:sdt>
      <w:r w:rsidR="00D612C9" w:rsidRPr="00687B02">
        <w:rPr>
          <w:rFonts w:ascii="Times New Roman" w:hAnsi="Times New Roman" w:cs="Times New Roman"/>
          <w:color w:val="000000"/>
          <w:sz w:val="24"/>
          <w:szCs w:val="24"/>
        </w:rPr>
        <w:t xml:space="preserve">, </w:t>
      </w:r>
      <w:r w:rsidR="003E2313" w:rsidRPr="00687B02">
        <w:rPr>
          <w:rFonts w:ascii="Times New Roman" w:hAnsi="Times New Roman" w:cs="Times New Roman"/>
          <w:color w:val="000000"/>
          <w:sz w:val="24"/>
          <w:szCs w:val="24"/>
        </w:rPr>
        <w:t>dan penambahan dari</w:t>
      </w:r>
      <w:r w:rsidRPr="00687B02">
        <w:rPr>
          <w:rFonts w:ascii="Times New Roman" w:hAnsi="Times New Roman" w:cs="Times New Roman"/>
          <w:color w:val="000000"/>
          <w:sz w:val="24"/>
          <w:szCs w:val="24"/>
        </w:rPr>
        <w:t xml:space="preserve"> buku Sepok Tiga karya Pay Jarot Sujarwo.</w:t>
      </w:r>
    </w:p>
    <w:p w:rsidR="00D52673" w:rsidRPr="00687B02" w:rsidRDefault="00D52673" w:rsidP="008A61DF">
      <w:pPr>
        <w:pStyle w:val="ListParagraph"/>
        <w:numPr>
          <w:ilvl w:val="0"/>
          <w:numId w:val="6"/>
        </w:numPr>
        <w:spacing w:line="360" w:lineRule="auto"/>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Total Ka</w:t>
      </w:r>
      <w:r w:rsidR="003E2313" w:rsidRPr="00687B02">
        <w:rPr>
          <w:rFonts w:ascii="Times New Roman" w:hAnsi="Times New Roman" w:cs="Times New Roman"/>
          <w:color w:val="000000"/>
          <w:sz w:val="24"/>
          <w:szCs w:val="24"/>
        </w:rPr>
        <w:t>limat yang digunakan sebanyak 15</w:t>
      </w:r>
      <w:r w:rsidRPr="00687B02">
        <w:rPr>
          <w:rFonts w:ascii="Times New Roman" w:hAnsi="Times New Roman" w:cs="Times New Roman"/>
          <w:color w:val="000000"/>
          <w:sz w:val="24"/>
          <w:szCs w:val="24"/>
        </w:rPr>
        <w:t>00 kalimat.</w:t>
      </w:r>
    </w:p>
    <w:p w:rsidR="00D52673" w:rsidRPr="00687B02" w:rsidRDefault="00D52673" w:rsidP="008A61DF">
      <w:pPr>
        <w:pStyle w:val="ListParagraph"/>
        <w:numPr>
          <w:ilvl w:val="0"/>
          <w:numId w:val="6"/>
        </w:numPr>
        <w:spacing w:line="360" w:lineRule="auto"/>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Ba</w:t>
      </w:r>
      <w:r w:rsidR="0044215B">
        <w:rPr>
          <w:rFonts w:ascii="Times New Roman" w:hAnsi="Times New Roman" w:cs="Times New Roman"/>
          <w:color w:val="000000"/>
          <w:sz w:val="24"/>
          <w:szCs w:val="24"/>
        </w:rPr>
        <w:t>hasa Pemrograman Python.</w:t>
      </w:r>
    </w:p>
    <w:p w:rsidR="00421604" w:rsidRPr="00687B02" w:rsidRDefault="00D52673" w:rsidP="00421604">
      <w:pPr>
        <w:pStyle w:val="ListParagraph"/>
        <w:numPr>
          <w:ilvl w:val="0"/>
          <w:numId w:val="6"/>
        </w:numPr>
        <w:spacing w:line="360" w:lineRule="auto"/>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Menggunakan Tools NLTK.</w:t>
      </w:r>
    </w:p>
    <w:p w:rsidR="00707781" w:rsidRPr="00687B02" w:rsidRDefault="00707781" w:rsidP="00707781">
      <w:pPr>
        <w:pStyle w:val="ListParagraph"/>
        <w:spacing w:line="360" w:lineRule="auto"/>
        <w:jc w:val="both"/>
        <w:rPr>
          <w:rFonts w:ascii="Times New Roman" w:hAnsi="Times New Roman" w:cs="Times New Roman"/>
          <w:color w:val="000000"/>
          <w:sz w:val="24"/>
          <w:szCs w:val="24"/>
        </w:rPr>
      </w:pPr>
    </w:p>
    <w:p w:rsidR="00D9145C" w:rsidRPr="00687B02" w:rsidRDefault="00B04C5C" w:rsidP="00167D27">
      <w:pPr>
        <w:pStyle w:val="Heading2"/>
      </w:pPr>
      <w:bookmarkStart w:id="78" w:name="_Toc60606538"/>
      <w:r w:rsidRPr="00687B02">
        <w:rPr>
          <w:lang w:val="en-US"/>
        </w:rPr>
        <w:t xml:space="preserve">1.5 </w:t>
      </w:r>
      <w:r w:rsidRPr="00687B02">
        <w:rPr>
          <w:lang w:val="en-US"/>
        </w:rPr>
        <w:tab/>
      </w:r>
      <w:r w:rsidR="00D9145C" w:rsidRPr="00687B02">
        <w:t>Sistematika Penulisan</w:t>
      </w:r>
      <w:bookmarkEnd w:id="61"/>
      <w:bookmarkEnd w:id="72"/>
      <w:bookmarkEnd w:id="73"/>
      <w:bookmarkEnd w:id="74"/>
      <w:bookmarkEnd w:id="75"/>
      <w:bookmarkEnd w:id="76"/>
      <w:bookmarkEnd w:id="77"/>
      <w:bookmarkEnd w:id="78"/>
    </w:p>
    <w:p w:rsidR="0059533E" w:rsidRPr="00687B02" w:rsidRDefault="0059533E" w:rsidP="006D30D1">
      <w:pPr>
        <w:pStyle w:val="ListParagraph"/>
        <w:spacing w:after="0" w:line="360" w:lineRule="auto"/>
        <w:ind w:left="0" w:firstLine="709"/>
        <w:jc w:val="both"/>
        <w:rPr>
          <w:rFonts w:ascii="Times New Roman" w:hAnsi="Times New Roman" w:cs="Times New Roman"/>
          <w:sz w:val="24"/>
          <w:szCs w:val="24"/>
        </w:rPr>
      </w:pPr>
      <w:r w:rsidRPr="00687B02">
        <w:rPr>
          <w:rFonts w:ascii="Times New Roman" w:hAnsi="Times New Roman" w:cs="Times New Roman"/>
          <w:sz w:val="24"/>
          <w:szCs w:val="24"/>
        </w:rPr>
        <w:t>Adapun sistematika dalam penulisan tugas akhir ini tersusun atas lima bab, yang terdiri dari BAB I Pendahuluan, BAB II Tinjauan Pustaka, BAB III Metodologi Penelitian dan Perancangan Sistem, BAB IV Hasil Perancangan dan Analisis Sistem, serta BAB V Penutup.</w:t>
      </w:r>
    </w:p>
    <w:p w:rsidR="0059533E" w:rsidRPr="00687B02" w:rsidRDefault="0059533E" w:rsidP="00167D27">
      <w:pPr>
        <w:pStyle w:val="ListParagraph"/>
        <w:spacing w:after="0" w:line="360" w:lineRule="auto"/>
        <w:ind w:left="0" w:firstLine="709"/>
        <w:jc w:val="both"/>
        <w:rPr>
          <w:rFonts w:ascii="Times New Roman" w:hAnsi="Times New Roman" w:cs="Times New Roman"/>
          <w:sz w:val="24"/>
          <w:szCs w:val="24"/>
        </w:rPr>
      </w:pPr>
      <w:r w:rsidRPr="00687B02">
        <w:rPr>
          <w:rFonts w:ascii="Times New Roman" w:hAnsi="Times New Roman" w:cs="Times New Roman"/>
          <w:b/>
          <w:sz w:val="24"/>
          <w:szCs w:val="24"/>
        </w:rPr>
        <w:t xml:space="preserve">BAB I Pendahuluan </w:t>
      </w:r>
      <w:r w:rsidRPr="00687B02">
        <w:rPr>
          <w:rFonts w:ascii="Times New Roman" w:hAnsi="Times New Roman" w:cs="Times New Roman"/>
          <w:sz w:val="24"/>
          <w:szCs w:val="24"/>
        </w:rPr>
        <w:t>adalah bab pertama dalam penelitian, pada bab ini berisi latar belakang, rumusan masalah, tujuan penelitian, pembatasan masalah, sistematika penulisan.</w:t>
      </w:r>
    </w:p>
    <w:p w:rsidR="0059533E" w:rsidRPr="00687B02" w:rsidRDefault="0059533E" w:rsidP="00167D27">
      <w:pPr>
        <w:pStyle w:val="ListParagraph"/>
        <w:spacing w:after="0" w:line="360" w:lineRule="auto"/>
        <w:ind w:left="0" w:firstLine="709"/>
        <w:jc w:val="both"/>
        <w:rPr>
          <w:rFonts w:ascii="Times New Roman" w:hAnsi="Times New Roman" w:cs="Times New Roman"/>
          <w:sz w:val="24"/>
          <w:szCs w:val="24"/>
        </w:rPr>
      </w:pPr>
      <w:r w:rsidRPr="00687B02">
        <w:rPr>
          <w:rFonts w:ascii="Times New Roman" w:hAnsi="Times New Roman" w:cs="Times New Roman"/>
          <w:b/>
          <w:sz w:val="24"/>
          <w:szCs w:val="24"/>
        </w:rPr>
        <w:t>BAB II Tinjauan Pustaka</w:t>
      </w:r>
      <w:r w:rsidRPr="00687B02">
        <w:rPr>
          <w:rFonts w:ascii="Times New Roman" w:hAnsi="Times New Roman" w:cs="Times New Roman"/>
          <w:sz w:val="24"/>
          <w:szCs w:val="24"/>
        </w:rPr>
        <w:t xml:space="preserve"> adalah b</w:t>
      </w:r>
      <w:r w:rsidR="00AF2F5D">
        <w:rPr>
          <w:rFonts w:ascii="Times New Roman" w:hAnsi="Times New Roman" w:cs="Times New Roman"/>
          <w:sz w:val="24"/>
          <w:szCs w:val="24"/>
        </w:rPr>
        <w:t>ab yang berisi tentang tinjauan pustaka yang membahas mengenai pengertian dan informasi terhadap penelitian yang akan dilakukan.</w:t>
      </w:r>
    </w:p>
    <w:p w:rsidR="0059533E" w:rsidRPr="00687B02" w:rsidRDefault="0059533E" w:rsidP="00167D27">
      <w:pPr>
        <w:pStyle w:val="ListParagraph"/>
        <w:spacing w:after="0" w:line="360" w:lineRule="auto"/>
        <w:ind w:left="0" w:firstLine="709"/>
        <w:jc w:val="both"/>
        <w:rPr>
          <w:rFonts w:ascii="Times New Roman" w:hAnsi="Times New Roman" w:cs="Times New Roman"/>
          <w:sz w:val="24"/>
          <w:szCs w:val="24"/>
        </w:rPr>
      </w:pPr>
      <w:r w:rsidRPr="00687B02">
        <w:rPr>
          <w:rFonts w:ascii="Times New Roman" w:hAnsi="Times New Roman" w:cs="Times New Roman"/>
          <w:b/>
          <w:sz w:val="24"/>
          <w:szCs w:val="24"/>
        </w:rPr>
        <w:t>BAB III Metodologi Penelitian</w:t>
      </w:r>
      <w:r w:rsidRPr="00687B02">
        <w:rPr>
          <w:rFonts w:ascii="Times New Roman" w:hAnsi="Times New Roman" w:cs="Times New Roman"/>
          <w:sz w:val="24"/>
          <w:szCs w:val="24"/>
        </w:rPr>
        <w:t xml:space="preserve"> adalah bab yang berisi tentang </w:t>
      </w:r>
      <w:r w:rsidR="00AF2F5D">
        <w:rPr>
          <w:rFonts w:ascii="Times New Roman" w:hAnsi="Times New Roman" w:cs="Times New Roman"/>
          <w:sz w:val="24"/>
          <w:szCs w:val="24"/>
        </w:rPr>
        <w:t>metodologi penelitian, alat bantu penelitian, serta metode penelitian.</w:t>
      </w:r>
    </w:p>
    <w:p w:rsidR="0059533E" w:rsidRPr="00687B02" w:rsidRDefault="0059533E" w:rsidP="00167D27">
      <w:pPr>
        <w:pStyle w:val="ListParagraph"/>
        <w:spacing w:after="0" w:line="360" w:lineRule="auto"/>
        <w:ind w:left="0" w:firstLine="709"/>
        <w:jc w:val="both"/>
        <w:rPr>
          <w:rFonts w:ascii="Times New Roman" w:hAnsi="Times New Roman" w:cs="Times New Roman"/>
          <w:sz w:val="24"/>
          <w:szCs w:val="24"/>
        </w:rPr>
      </w:pPr>
      <w:r w:rsidRPr="00687B02">
        <w:rPr>
          <w:rFonts w:ascii="Times New Roman" w:hAnsi="Times New Roman" w:cs="Times New Roman"/>
          <w:b/>
          <w:sz w:val="24"/>
          <w:szCs w:val="24"/>
        </w:rPr>
        <w:t xml:space="preserve">BAB IV Hasil dan Analisis </w:t>
      </w:r>
      <w:r w:rsidRPr="00687B02">
        <w:rPr>
          <w:rFonts w:ascii="Times New Roman" w:hAnsi="Times New Roman" w:cs="Times New Roman"/>
          <w:sz w:val="24"/>
          <w:szCs w:val="24"/>
        </w:rPr>
        <w:t xml:space="preserve">adalah bab yang berisi </w:t>
      </w:r>
      <w:r w:rsidR="00AF2F5D">
        <w:rPr>
          <w:rFonts w:ascii="Times New Roman" w:hAnsi="Times New Roman" w:cs="Times New Roman"/>
          <w:sz w:val="24"/>
          <w:szCs w:val="24"/>
        </w:rPr>
        <w:t>hasil dan pengujian yang telah dilakukan serta analisa hasil pengujian</w:t>
      </w:r>
      <w:r w:rsidRPr="00687B02">
        <w:rPr>
          <w:rFonts w:ascii="Times New Roman" w:hAnsi="Times New Roman" w:cs="Times New Roman"/>
          <w:sz w:val="24"/>
          <w:szCs w:val="24"/>
        </w:rPr>
        <w:t>.</w:t>
      </w:r>
    </w:p>
    <w:p w:rsidR="0059533E" w:rsidRPr="00687B02" w:rsidRDefault="0059533E" w:rsidP="00167D27">
      <w:pPr>
        <w:pStyle w:val="ListParagraph"/>
        <w:spacing w:after="0" w:line="360" w:lineRule="auto"/>
        <w:ind w:left="0" w:firstLine="709"/>
        <w:jc w:val="both"/>
        <w:rPr>
          <w:rFonts w:ascii="Times New Roman" w:hAnsi="Times New Roman" w:cs="Times New Roman"/>
          <w:sz w:val="24"/>
          <w:szCs w:val="24"/>
        </w:rPr>
      </w:pPr>
      <w:r w:rsidRPr="00687B02">
        <w:rPr>
          <w:rFonts w:ascii="Times New Roman" w:hAnsi="Times New Roman" w:cs="Times New Roman"/>
          <w:b/>
          <w:sz w:val="24"/>
          <w:szCs w:val="24"/>
        </w:rPr>
        <w:t>BAB V Penutup</w:t>
      </w:r>
      <w:r w:rsidRPr="00687B02">
        <w:rPr>
          <w:rFonts w:ascii="Times New Roman" w:hAnsi="Times New Roman" w:cs="Times New Roman"/>
          <w:sz w:val="24"/>
          <w:szCs w:val="24"/>
        </w:rPr>
        <w:t xml:space="preserve"> adalah bab yang berisi kesimpulan dari penelitian yang telah dilakukan dan saran atau rekomendasi untuk perbaikan, pengembangan atau kesempurnaan dan kelengkapan penelitian yang telah dilakukan.</w:t>
      </w:r>
    </w:p>
    <w:p w:rsidR="00D9145C" w:rsidRPr="00687B02" w:rsidRDefault="00D9145C" w:rsidP="00141BBF">
      <w:pPr>
        <w:pStyle w:val="Heading1"/>
        <w:rPr>
          <w:rFonts w:cs="Times New Roman"/>
        </w:rPr>
        <w:sectPr w:rsidR="00D9145C" w:rsidRPr="00687B02" w:rsidSect="008C3418">
          <w:headerReference w:type="first" r:id="rId35"/>
          <w:footerReference w:type="first" r:id="rId36"/>
          <w:pgSz w:w="11909" w:h="16834" w:code="9"/>
          <w:pgMar w:top="1701" w:right="1701" w:bottom="1701" w:left="2268" w:header="1134" w:footer="1134" w:gutter="0"/>
          <w:pgNumType w:start="1"/>
          <w:cols w:space="720"/>
          <w:titlePg/>
          <w:docGrid w:linePitch="272"/>
        </w:sectPr>
      </w:pPr>
    </w:p>
    <w:p w:rsidR="00D9145C" w:rsidRPr="00687B02" w:rsidRDefault="00F8070D" w:rsidP="00141BBF">
      <w:pPr>
        <w:pStyle w:val="Heading1"/>
        <w:rPr>
          <w:rFonts w:cs="Times New Roman"/>
        </w:rPr>
      </w:pPr>
      <w:bookmarkStart w:id="79" w:name="_Toc60606539"/>
      <w:r w:rsidRPr="00687B02">
        <w:rPr>
          <w:rFonts w:cs="Times New Roman"/>
          <w:lang w:val="id-ID"/>
        </w:rPr>
        <w:lastRenderedPageBreak/>
        <w:t>BAB II</w:t>
      </w:r>
      <w:r w:rsidR="00D9145C" w:rsidRPr="00687B02">
        <w:rPr>
          <w:rFonts w:cs="Times New Roman"/>
        </w:rPr>
        <w:br/>
      </w:r>
      <w:bookmarkStart w:id="80" w:name="_Toc354687552"/>
      <w:bookmarkStart w:id="81" w:name="_Toc499631497"/>
      <w:bookmarkStart w:id="82" w:name="_Toc501551201"/>
      <w:bookmarkStart w:id="83" w:name="_Toc502056872"/>
      <w:bookmarkStart w:id="84" w:name="_Toc503782259"/>
      <w:bookmarkStart w:id="85" w:name="_Toc23160087"/>
      <w:r w:rsidR="00D9145C" w:rsidRPr="00687B02">
        <w:rPr>
          <w:rFonts w:cs="Times New Roman"/>
        </w:rPr>
        <w:t>Tinjauan Pustaka</w:t>
      </w:r>
      <w:bookmarkEnd w:id="79"/>
      <w:bookmarkEnd w:id="80"/>
      <w:bookmarkEnd w:id="81"/>
      <w:bookmarkEnd w:id="82"/>
      <w:bookmarkEnd w:id="83"/>
      <w:bookmarkEnd w:id="84"/>
      <w:bookmarkEnd w:id="85"/>
    </w:p>
    <w:p w:rsidR="00D9145C" w:rsidRPr="00687B02" w:rsidRDefault="00D9145C" w:rsidP="00D9145C">
      <w:pPr>
        <w:rPr>
          <w:sz w:val="8"/>
        </w:rPr>
      </w:pPr>
    </w:p>
    <w:p w:rsidR="00D9145C" w:rsidRPr="00687B02" w:rsidRDefault="001931F4" w:rsidP="00167D27">
      <w:pPr>
        <w:pStyle w:val="Heading2"/>
      </w:pPr>
      <w:bookmarkStart w:id="86" w:name="_Toc23160088"/>
      <w:bookmarkStart w:id="87" w:name="_Toc60606540"/>
      <w:r w:rsidRPr="00687B02">
        <w:rPr>
          <w:lang w:val="en-US"/>
        </w:rPr>
        <w:t xml:space="preserve">2.1 </w:t>
      </w:r>
      <w:r w:rsidRPr="00687B02">
        <w:rPr>
          <w:lang w:val="en-US"/>
        </w:rPr>
        <w:tab/>
      </w:r>
      <w:r w:rsidR="00D9145C" w:rsidRPr="00687B02">
        <w:t>Penelitian Terkait</w:t>
      </w:r>
      <w:bookmarkEnd w:id="86"/>
      <w:bookmarkEnd w:id="87"/>
    </w:p>
    <w:p w:rsidR="00AD388E" w:rsidRPr="00687B02" w:rsidRDefault="006D30D1" w:rsidP="006D30D1">
      <w:pPr>
        <w:pStyle w:val="ListParagraph"/>
        <w:spacing w:line="360" w:lineRule="auto"/>
        <w:ind w:left="0" w:firstLine="709"/>
        <w:jc w:val="both"/>
        <w:rPr>
          <w:rFonts w:ascii="Times New Roman" w:hAnsi="Times New Roman" w:cs="Times New Roman"/>
          <w:color w:val="000000"/>
          <w:sz w:val="24"/>
          <w:szCs w:val="24"/>
        </w:rPr>
      </w:pPr>
      <w:bookmarkStart w:id="88" w:name="_Toc483071521"/>
      <w:bookmarkStart w:id="89" w:name="_Toc23160089"/>
      <w:r w:rsidRPr="00687B02">
        <w:rPr>
          <w:rFonts w:ascii="Times New Roman" w:hAnsi="Times New Roman" w:cs="Times New Roman"/>
          <w:color w:val="000000"/>
          <w:sz w:val="24"/>
          <w:szCs w:val="24"/>
        </w:rPr>
        <w:t xml:space="preserve">Beberapa penelitian terkait yang berhubungan </w:t>
      </w:r>
      <w:r w:rsidR="00AD388E" w:rsidRPr="00687B02">
        <w:rPr>
          <w:rFonts w:ascii="Times New Roman" w:hAnsi="Times New Roman" w:cs="Times New Roman"/>
          <w:color w:val="000000"/>
          <w:sz w:val="24"/>
          <w:szCs w:val="24"/>
        </w:rPr>
        <w:t xml:space="preserve">dengan proses </w:t>
      </w:r>
      <w:r w:rsidR="00AD388E" w:rsidRPr="00687B02">
        <w:rPr>
          <w:rFonts w:ascii="Times New Roman" w:hAnsi="Times New Roman" w:cs="Times New Roman"/>
          <w:i/>
          <w:color w:val="000000"/>
          <w:sz w:val="24"/>
          <w:szCs w:val="24"/>
        </w:rPr>
        <w:t>tagging</w:t>
      </w:r>
      <w:r w:rsidR="00AD388E" w:rsidRPr="00687B02">
        <w:rPr>
          <w:rFonts w:ascii="Times New Roman" w:hAnsi="Times New Roman" w:cs="Times New Roman"/>
          <w:color w:val="000000"/>
          <w:sz w:val="24"/>
          <w:szCs w:val="24"/>
        </w:rPr>
        <w:t xml:space="preserve"> PoS menggunakan metode PoS Tagger yang berhubungan dengan penelitian ini.</w:t>
      </w:r>
    </w:p>
    <w:p w:rsidR="006D30D1" w:rsidRPr="00687B02" w:rsidRDefault="006D30D1" w:rsidP="006D30D1">
      <w:pPr>
        <w:pStyle w:val="ListParagraph"/>
        <w:spacing w:line="360" w:lineRule="auto"/>
        <w:ind w:left="0" w:firstLine="709"/>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 xml:space="preserve">Evi Fahtiyah Muniyati dengan judul skripsi </w:t>
      </w:r>
      <w:r w:rsidRPr="00687B02">
        <w:rPr>
          <w:rFonts w:ascii="Times New Roman" w:hAnsi="Times New Roman" w:cs="Times New Roman"/>
          <w:i/>
          <w:color w:val="000000"/>
          <w:sz w:val="24"/>
          <w:szCs w:val="24"/>
        </w:rPr>
        <w:t xml:space="preserve">“Prediksi Jeda Dalam Ucapan Kalimat Bahasa Melayu Pontianak Menggunakan Hidden Markov Model Berbasis Part </w:t>
      </w:r>
      <w:proofErr w:type="gramStart"/>
      <w:r w:rsidRPr="00687B02">
        <w:rPr>
          <w:rFonts w:ascii="Times New Roman" w:hAnsi="Times New Roman" w:cs="Times New Roman"/>
          <w:i/>
          <w:color w:val="000000"/>
          <w:sz w:val="24"/>
          <w:szCs w:val="24"/>
        </w:rPr>
        <w:t>Of</w:t>
      </w:r>
      <w:proofErr w:type="gramEnd"/>
      <w:r w:rsidRPr="00687B02">
        <w:rPr>
          <w:rFonts w:ascii="Times New Roman" w:hAnsi="Times New Roman" w:cs="Times New Roman"/>
          <w:i/>
          <w:color w:val="000000"/>
          <w:sz w:val="24"/>
          <w:szCs w:val="24"/>
        </w:rPr>
        <w:t xml:space="preserve"> Speech”</w:t>
      </w:r>
      <w:r w:rsidRPr="00687B02">
        <w:rPr>
          <w:rFonts w:ascii="Times New Roman" w:hAnsi="Times New Roman" w:cs="Times New Roman"/>
          <w:color w:val="000000"/>
          <w:sz w:val="24"/>
          <w:szCs w:val="24"/>
        </w:rPr>
        <w:t xml:space="preserve"> dengan jeda ucapan bigram nilai akurasi frasa jeda 1+2 = 30.8% dan akurasi jeda 2 = 80% dan dengan jeda ucapan trigram nilai akurasi jeda 1+</w:t>
      </w:r>
      <w:r w:rsidR="003B6B27" w:rsidRPr="00687B02">
        <w:rPr>
          <w:rFonts w:ascii="Times New Roman" w:hAnsi="Times New Roman" w:cs="Times New Roman"/>
          <w:color w:val="000000"/>
          <w:sz w:val="24"/>
          <w:szCs w:val="24"/>
        </w:rPr>
        <w:t xml:space="preserve">2 = 30.8% dan akurasi jeda 2 = </w:t>
      </w:r>
      <w:r w:rsidRPr="00687B02">
        <w:rPr>
          <w:rFonts w:ascii="Times New Roman" w:hAnsi="Times New Roman" w:cs="Times New Roman"/>
          <w:color w:val="000000"/>
          <w:sz w:val="24"/>
          <w:szCs w:val="24"/>
        </w:rPr>
        <w:t xml:space="preserve">81.4%. </w:t>
      </w:r>
    </w:p>
    <w:p w:rsidR="006D30D1" w:rsidRPr="00687B02" w:rsidRDefault="006D30D1" w:rsidP="006D30D1">
      <w:pPr>
        <w:pStyle w:val="ListParagraph"/>
        <w:spacing w:line="360" w:lineRule="auto"/>
        <w:ind w:left="0" w:firstLine="709"/>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 xml:space="preserve">Yulia Magdalena dengan judul skripsi </w:t>
      </w:r>
      <w:r w:rsidRPr="00687B02">
        <w:rPr>
          <w:rFonts w:ascii="Times New Roman" w:hAnsi="Times New Roman" w:cs="Times New Roman"/>
          <w:i/>
          <w:color w:val="000000"/>
          <w:sz w:val="24"/>
          <w:szCs w:val="24"/>
        </w:rPr>
        <w:t xml:space="preserve">“Prediksi Jeda pada Ucapan Kalimat Bahasa Melayu Pontianak Menggunakan Metode Shallow Parsing dengan Pengembangan Rule Grammar dan Rule Jeda” </w:t>
      </w:r>
      <w:r w:rsidRPr="00687B02">
        <w:rPr>
          <w:rFonts w:ascii="Times New Roman" w:hAnsi="Times New Roman" w:cs="Times New Roman"/>
          <w:color w:val="000000"/>
          <w:sz w:val="24"/>
          <w:szCs w:val="24"/>
        </w:rPr>
        <w:t>dengan akurasi kecocokan pada satu kalimat sebesar 33.6% dan nilai akurasi 70,2% jeda panjang atau sebanyak 364 kalimat dari 500 kalimat.</w:t>
      </w:r>
    </w:p>
    <w:p w:rsidR="006D30D1" w:rsidRPr="00687B02" w:rsidRDefault="006D30D1" w:rsidP="006D30D1">
      <w:pPr>
        <w:pStyle w:val="ListParagraph"/>
        <w:spacing w:line="360" w:lineRule="auto"/>
        <w:ind w:left="0" w:firstLine="709"/>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 xml:space="preserve">M. Iqbal Kamiludin dengan judul skripsi </w:t>
      </w:r>
      <w:r w:rsidRPr="00687B02">
        <w:rPr>
          <w:rFonts w:ascii="Times New Roman" w:hAnsi="Times New Roman" w:cs="Times New Roman"/>
          <w:i/>
          <w:color w:val="000000"/>
          <w:sz w:val="24"/>
          <w:szCs w:val="24"/>
        </w:rPr>
        <w:t>“Prediksi Jeda pada Ucapan Bahasa Melayu Pontianak dengan Menggunakan Metode Shallow Parsing”</w:t>
      </w:r>
      <w:r w:rsidRPr="00687B02">
        <w:rPr>
          <w:rFonts w:ascii="Times New Roman" w:hAnsi="Times New Roman" w:cs="Times New Roman"/>
          <w:color w:val="000000"/>
          <w:sz w:val="24"/>
          <w:szCs w:val="24"/>
        </w:rPr>
        <w:t xml:space="preserve"> dengan nilai recall dan precision untuk kalimat tunggal sebesar 0.78 dan 0.74, sedangkan untuk kalimat majemuk sebesar 0.67 dan 0.57. Dari 168 kalimat yang ada, nilai kecocokan dengan jeda penutur sebesar 40.4% atau 68 kalimat.</w:t>
      </w:r>
    </w:p>
    <w:p w:rsidR="006D30D1" w:rsidRPr="00687B02" w:rsidRDefault="00B21B15" w:rsidP="006D30D1">
      <w:pPr>
        <w:pStyle w:val="ListParagraph"/>
        <w:spacing w:line="360" w:lineRule="auto"/>
        <w:ind w:left="0" w:firstLine="709"/>
        <w:jc w:val="both"/>
        <w:rPr>
          <w:rFonts w:ascii="Times New Roman" w:hAnsi="Times New Roman" w:cs="Times New Roman"/>
          <w:sz w:val="24"/>
          <w:szCs w:val="24"/>
        </w:rPr>
      </w:pPr>
      <w:r w:rsidRPr="00687B02">
        <w:rPr>
          <w:rFonts w:ascii="Times New Roman" w:hAnsi="Times New Roman" w:cs="Times New Roman"/>
          <w:bCs/>
          <w:sz w:val="24"/>
          <w:szCs w:val="24"/>
          <w:lang w:val="sv-SE" w:eastAsia="ja-JP"/>
        </w:rPr>
        <w:t xml:space="preserve">Adhitya Teguh Nugraha, </w:t>
      </w:r>
      <w:r w:rsidR="006D30D1" w:rsidRPr="00687B02">
        <w:rPr>
          <w:rFonts w:ascii="Times New Roman" w:hAnsi="Times New Roman" w:cs="Times New Roman"/>
          <w:bCs/>
          <w:sz w:val="24"/>
          <w:szCs w:val="24"/>
          <w:lang w:val="sv-SE" w:eastAsia="ja-JP"/>
        </w:rPr>
        <w:t xml:space="preserve">Teknik Informatika di Universitas Tanjungpura dalam skripsi yang berjudul </w:t>
      </w:r>
      <w:r w:rsidR="007F75C2" w:rsidRPr="00687B02">
        <w:rPr>
          <w:rFonts w:ascii="Times New Roman" w:hAnsi="Times New Roman" w:cs="Times New Roman"/>
          <w:bCs/>
          <w:sz w:val="24"/>
          <w:szCs w:val="24"/>
          <w:lang w:val="sv-SE" w:eastAsia="ja-JP"/>
        </w:rPr>
        <w:t>”</w:t>
      </w:r>
      <w:r w:rsidR="006D30D1" w:rsidRPr="00687B02">
        <w:rPr>
          <w:rFonts w:ascii="Times New Roman" w:hAnsi="Times New Roman" w:cs="Times New Roman"/>
          <w:i/>
          <w:sz w:val="24"/>
          <w:szCs w:val="24"/>
        </w:rPr>
        <w:t>Prediksi Jeda dalam Ucapan Kalimat Bahasa Indonesia dengan Hidden Markov Model</w:t>
      </w:r>
      <w:r w:rsidR="007F75C2" w:rsidRPr="00687B02">
        <w:rPr>
          <w:rFonts w:ascii="Times New Roman" w:hAnsi="Times New Roman" w:cs="Times New Roman"/>
          <w:i/>
          <w:sz w:val="24"/>
          <w:szCs w:val="24"/>
        </w:rPr>
        <w:t>”</w:t>
      </w:r>
      <w:r w:rsidR="006D30D1" w:rsidRPr="00687B02">
        <w:rPr>
          <w:rFonts w:ascii="Times New Roman" w:hAnsi="Times New Roman" w:cs="Times New Roman"/>
          <w:i/>
          <w:sz w:val="24"/>
          <w:szCs w:val="24"/>
        </w:rPr>
        <w:t xml:space="preserve"> </w:t>
      </w:r>
      <w:r w:rsidR="006D30D1" w:rsidRPr="00687B02">
        <w:rPr>
          <w:rFonts w:ascii="Times New Roman" w:hAnsi="Times New Roman" w:cs="Times New Roman"/>
          <w:sz w:val="24"/>
          <w:szCs w:val="24"/>
        </w:rPr>
        <w:t xml:space="preserve">menjelaskan bahwa tujuan penelitian tersebut adalah memprediksi terjadinya jeda pada ucapan kalimat berbahasa Indonesia dengan menggunakan </w:t>
      </w:r>
      <w:r w:rsidR="006D30D1" w:rsidRPr="00687B02">
        <w:rPr>
          <w:rFonts w:ascii="Times New Roman" w:hAnsi="Times New Roman" w:cs="Times New Roman"/>
          <w:i/>
          <w:sz w:val="24"/>
          <w:szCs w:val="24"/>
        </w:rPr>
        <w:t xml:space="preserve">Hidden Markov Model </w:t>
      </w:r>
      <w:r w:rsidR="006D30D1" w:rsidRPr="00687B02">
        <w:rPr>
          <w:rFonts w:ascii="Times New Roman" w:hAnsi="Times New Roman" w:cs="Times New Roman"/>
          <w:sz w:val="24"/>
          <w:szCs w:val="24"/>
        </w:rPr>
        <w:t xml:space="preserve">(HMM). </w:t>
      </w:r>
      <w:r w:rsidR="006D30D1" w:rsidRPr="00687B02">
        <w:rPr>
          <w:rFonts w:ascii="Times New Roman" w:hAnsi="Times New Roman" w:cs="Times New Roman"/>
          <w:bCs/>
          <w:sz w:val="24"/>
          <w:szCs w:val="24"/>
          <w:lang w:val="sv-SE" w:eastAsia="ja-JP"/>
        </w:rPr>
        <w:t xml:space="preserve">Penelitian ini menghasilkan aplikasi untuk memprediksi jeda dalam ucapan kalimat berbahasa Indonesia dan menggunakan Delphi untuk membuat antarmuka sistem. </w:t>
      </w:r>
      <w:r w:rsidR="006D30D1" w:rsidRPr="00687B02">
        <w:rPr>
          <w:rFonts w:ascii="Times New Roman" w:hAnsi="Times New Roman" w:cs="Times New Roman"/>
          <w:sz w:val="24"/>
          <w:szCs w:val="24"/>
        </w:rPr>
        <w:t xml:space="preserve">Korpus yang digunakan berasal dari berita yang disiarkan oleh Lembaga Penyiaran Publik TVRI Kalimantan Barat. </w:t>
      </w:r>
      <w:r w:rsidR="006D30D1" w:rsidRPr="00687B02">
        <w:rPr>
          <w:rFonts w:ascii="Times New Roman" w:hAnsi="Times New Roman" w:cs="Times New Roman"/>
          <w:bCs/>
          <w:sz w:val="24"/>
          <w:szCs w:val="24"/>
          <w:lang w:val="sv-SE" w:eastAsia="ja-JP"/>
        </w:rPr>
        <w:t xml:space="preserve">Penelitian ini menggunakan 35 </w:t>
      </w:r>
      <w:r w:rsidR="006D30D1" w:rsidRPr="00687B02">
        <w:rPr>
          <w:rFonts w:ascii="Times New Roman" w:hAnsi="Times New Roman" w:cs="Times New Roman"/>
          <w:bCs/>
          <w:i/>
          <w:sz w:val="24"/>
          <w:szCs w:val="24"/>
          <w:lang w:val="sv-SE" w:eastAsia="ja-JP"/>
        </w:rPr>
        <w:t>tag</w:t>
      </w:r>
      <w:r w:rsidR="006D30D1" w:rsidRPr="00687B02">
        <w:rPr>
          <w:rFonts w:ascii="Times New Roman" w:hAnsi="Times New Roman" w:cs="Times New Roman"/>
          <w:bCs/>
          <w:sz w:val="24"/>
          <w:szCs w:val="24"/>
          <w:lang w:val="sv-SE" w:eastAsia="ja-JP"/>
        </w:rPr>
        <w:t xml:space="preserve"> PoS seperti yang digunakan pada penelitian milik Wicaksono dan Purwarianti (2010). Hasil dari penelitian ini yaitu </w:t>
      </w:r>
      <w:r w:rsidR="006D30D1" w:rsidRPr="00687B02">
        <w:rPr>
          <w:rFonts w:ascii="Times New Roman" w:hAnsi="Times New Roman" w:cs="Times New Roman"/>
          <w:sz w:val="24"/>
          <w:szCs w:val="24"/>
        </w:rPr>
        <w:t xml:space="preserve">nilai </w:t>
      </w:r>
      <w:r w:rsidR="006D30D1" w:rsidRPr="00687B02">
        <w:rPr>
          <w:rFonts w:ascii="Times New Roman" w:hAnsi="Times New Roman" w:cs="Times New Roman"/>
          <w:i/>
          <w:sz w:val="24"/>
          <w:szCs w:val="24"/>
        </w:rPr>
        <w:t>recall</w:t>
      </w:r>
      <w:r w:rsidR="006D30D1" w:rsidRPr="00687B02">
        <w:rPr>
          <w:rFonts w:ascii="Times New Roman" w:hAnsi="Times New Roman" w:cs="Times New Roman"/>
          <w:sz w:val="24"/>
          <w:szCs w:val="24"/>
        </w:rPr>
        <w:t xml:space="preserve"> sebesar 0.132, nilai </w:t>
      </w:r>
      <w:r w:rsidR="006D30D1" w:rsidRPr="00687B02">
        <w:rPr>
          <w:rFonts w:ascii="Times New Roman" w:hAnsi="Times New Roman" w:cs="Times New Roman"/>
          <w:i/>
          <w:sz w:val="24"/>
          <w:szCs w:val="24"/>
        </w:rPr>
        <w:t xml:space="preserve">precision </w:t>
      </w:r>
      <w:r w:rsidR="006D30D1" w:rsidRPr="00687B02">
        <w:rPr>
          <w:rFonts w:ascii="Times New Roman" w:hAnsi="Times New Roman" w:cs="Times New Roman"/>
          <w:sz w:val="24"/>
          <w:szCs w:val="24"/>
        </w:rPr>
        <w:t xml:space="preserve">sebesar 0.364 dan </w:t>
      </w:r>
      <w:r w:rsidR="006D30D1" w:rsidRPr="00687B02">
        <w:rPr>
          <w:rFonts w:ascii="Times New Roman" w:hAnsi="Times New Roman" w:cs="Times New Roman"/>
          <w:i/>
          <w:sz w:val="24"/>
          <w:szCs w:val="24"/>
        </w:rPr>
        <w:t>f-score</w:t>
      </w:r>
      <w:r w:rsidR="006D30D1" w:rsidRPr="00687B02">
        <w:rPr>
          <w:rFonts w:ascii="Times New Roman" w:hAnsi="Times New Roman" w:cs="Times New Roman"/>
          <w:sz w:val="24"/>
          <w:szCs w:val="24"/>
        </w:rPr>
        <w:t xml:space="preserve"> sebesar 0.194.</w:t>
      </w:r>
    </w:p>
    <w:p w:rsidR="006D30D1" w:rsidRPr="00687B02" w:rsidRDefault="006D30D1" w:rsidP="00A57F73">
      <w:pPr>
        <w:pStyle w:val="ListParagraph"/>
        <w:spacing w:after="0" w:line="360" w:lineRule="auto"/>
        <w:ind w:left="0" w:firstLine="709"/>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lastRenderedPageBreak/>
        <w:t>Dari penelitian sebelumnya dapat dilihat dari nilai akurasi dan kecocokan nilai akurasi yang paling tinggi didapatkan dari peneli</w:t>
      </w:r>
      <w:r w:rsidR="00824DBF" w:rsidRPr="00687B02">
        <w:rPr>
          <w:rFonts w:ascii="Times New Roman" w:hAnsi="Times New Roman" w:cs="Times New Roman"/>
          <w:color w:val="000000"/>
          <w:sz w:val="24"/>
          <w:szCs w:val="24"/>
        </w:rPr>
        <w:t xml:space="preserve">tian oleh Evi Fahtiyah </w:t>
      </w:r>
      <w:proofErr w:type="gramStart"/>
      <w:r w:rsidR="00824DBF" w:rsidRPr="00687B02">
        <w:rPr>
          <w:rFonts w:ascii="Times New Roman" w:hAnsi="Times New Roman" w:cs="Times New Roman"/>
          <w:color w:val="000000"/>
          <w:sz w:val="24"/>
          <w:szCs w:val="24"/>
        </w:rPr>
        <w:t>Muniyati</w:t>
      </w:r>
      <w:r w:rsidR="001B365F" w:rsidRPr="00687B02">
        <w:rPr>
          <w:rFonts w:ascii="Times New Roman" w:hAnsi="Times New Roman" w:cs="Times New Roman"/>
          <w:color w:val="000000"/>
          <w:sz w:val="24"/>
          <w:szCs w:val="24"/>
        </w:rPr>
        <w:t>(</w:t>
      </w:r>
      <w:proofErr w:type="gramEnd"/>
      <w:r w:rsidR="001B365F" w:rsidRPr="00687B02">
        <w:rPr>
          <w:rFonts w:ascii="Times New Roman" w:hAnsi="Times New Roman" w:cs="Times New Roman"/>
          <w:color w:val="000000"/>
          <w:sz w:val="24"/>
          <w:szCs w:val="24"/>
        </w:rPr>
        <w:t>2019)</w:t>
      </w:r>
      <w:r w:rsidRPr="00687B02">
        <w:rPr>
          <w:rFonts w:ascii="Times New Roman" w:hAnsi="Times New Roman" w:cs="Times New Roman"/>
          <w:color w:val="000000"/>
          <w:sz w:val="24"/>
          <w:szCs w:val="24"/>
        </w:rPr>
        <w:t xml:space="preserve"> dengan Tag PoS yang berju</w:t>
      </w:r>
      <w:r w:rsidR="0068173A">
        <w:rPr>
          <w:rFonts w:ascii="Times New Roman" w:hAnsi="Times New Roman" w:cs="Times New Roman"/>
          <w:color w:val="000000"/>
          <w:sz w:val="24"/>
          <w:szCs w:val="24"/>
        </w:rPr>
        <w:t>mlah 45, dalam hal ini dapat di</w:t>
      </w:r>
      <w:r w:rsidRPr="00687B02">
        <w:rPr>
          <w:rFonts w:ascii="Times New Roman" w:hAnsi="Times New Roman" w:cs="Times New Roman"/>
          <w:color w:val="000000"/>
          <w:sz w:val="24"/>
          <w:szCs w:val="24"/>
        </w:rPr>
        <w:t>kembangka</w:t>
      </w:r>
      <w:r w:rsidR="00824DBF" w:rsidRPr="00687B02">
        <w:rPr>
          <w:rFonts w:ascii="Times New Roman" w:hAnsi="Times New Roman" w:cs="Times New Roman"/>
          <w:color w:val="000000"/>
          <w:sz w:val="24"/>
          <w:szCs w:val="24"/>
        </w:rPr>
        <w:t>n lagi dengan mengurangi jumlah PoS tag pada penelitian sebelumnya</w:t>
      </w:r>
      <w:r w:rsidRPr="00687B02">
        <w:rPr>
          <w:rFonts w:ascii="Times New Roman" w:hAnsi="Times New Roman" w:cs="Times New Roman"/>
          <w:color w:val="000000"/>
          <w:sz w:val="24"/>
          <w:szCs w:val="24"/>
        </w:rPr>
        <w:t>.</w:t>
      </w:r>
    </w:p>
    <w:p w:rsidR="001C7244" w:rsidRPr="00687B02" w:rsidRDefault="001C7244" w:rsidP="00A57F73">
      <w:pPr>
        <w:pStyle w:val="Caption"/>
        <w:spacing w:after="0" w:line="360" w:lineRule="auto"/>
        <w:jc w:val="center"/>
        <w:rPr>
          <w:rFonts w:ascii="Times New Roman" w:hAnsi="Times New Roman" w:cs="Times New Roman"/>
        </w:rPr>
      </w:pPr>
      <w:bookmarkStart w:id="90" w:name="_Toc60606915"/>
      <w:r w:rsidRPr="00687B02">
        <w:rPr>
          <w:rFonts w:ascii="Times New Roman" w:hAnsi="Times New Roman" w:cs="Times New Roman"/>
          <w:b/>
          <w:i w:val="0"/>
          <w:color w:val="000000" w:themeColor="text1"/>
          <w:sz w:val="24"/>
          <w:szCs w:val="24"/>
        </w:rPr>
        <w:t xml:space="preserve">Tabel 2 </w:t>
      </w:r>
      <w:r w:rsidRPr="00687B02">
        <w:rPr>
          <w:rFonts w:ascii="Times New Roman" w:hAnsi="Times New Roman" w:cs="Times New Roman"/>
          <w:b/>
          <w:i w:val="0"/>
          <w:color w:val="000000" w:themeColor="text1"/>
          <w:sz w:val="24"/>
          <w:szCs w:val="24"/>
        </w:rPr>
        <w:fldChar w:fldCharType="begin"/>
      </w:r>
      <w:r w:rsidRPr="00687B02">
        <w:rPr>
          <w:rFonts w:ascii="Times New Roman" w:hAnsi="Times New Roman" w:cs="Times New Roman"/>
          <w:b/>
          <w:i w:val="0"/>
          <w:color w:val="000000" w:themeColor="text1"/>
          <w:sz w:val="24"/>
          <w:szCs w:val="24"/>
        </w:rPr>
        <w:instrText xml:space="preserve"> SEQ Tabel_2 \* ARABIC </w:instrText>
      </w:r>
      <w:r w:rsidRPr="00687B02">
        <w:rPr>
          <w:rFonts w:ascii="Times New Roman" w:hAnsi="Times New Roman" w:cs="Times New Roman"/>
          <w:b/>
          <w:i w:val="0"/>
          <w:color w:val="000000" w:themeColor="text1"/>
          <w:sz w:val="24"/>
          <w:szCs w:val="24"/>
        </w:rPr>
        <w:fldChar w:fldCharType="separate"/>
      </w:r>
      <w:r w:rsidR="001B5269">
        <w:rPr>
          <w:rFonts w:ascii="Times New Roman" w:hAnsi="Times New Roman" w:cs="Times New Roman"/>
          <w:b/>
          <w:i w:val="0"/>
          <w:noProof/>
          <w:color w:val="000000" w:themeColor="text1"/>
          <w:sz w:val="24"/>
          <w:szCs w:val="24"/>
        </w:rPr>
        <w:t>1</w:t>
      </w:r>
      <w:r w:rsidRPr="00687B02">
        <w:rPr>
          <w:rFonts w:ascii="Times New Roman" w:hAnsi="Times New Roman" w:cs="Times New Roman"/>
          <w:b/>
          <w:i w:val="0"/>
          <w:color w:val="000000" w:themeColor="text1"/>
          <w:sz w:val="24"/>
          <w:szCs w:val="24"/>
        </w:rPr>
        <w:fldChar w:fldCharType="end"/>
      </w:r>
      <w:r w:rsidRPr="00687B02">
        <w:rPr>
          <w:rFonts w:ascii="Times New Roman" w:hAnsi="Times New Roman" w:cs="Times New Roman"/>
          <w:i w:val="0"/>
          <w:color w:val="000000" w:themeColor="text1"/>
          <w:sz w:val="24"/>
        </w:rPr>
        <w:t xml:space="preserve"> </w:t>
      </w:r>
      <w:r w:rsidRPr="00687B02">
        <w:rPr>
          <w:rFonts w:ascii="Times New Roman" w:hAnsi="Times New Roman" w:cs="Times New Roman"/>
          <w:i w:val="0"/>
          <w:color w:val="auto"/>
          <w:sz w:val="24"/>
        </w:rPr>
        <w:t>Kajian Penelitian Terkait</w:t>
      </w:r>
      <w:bookmarkEnd w:id="90"/>
    </w:p>
    <w:tbl>
      <w:tblPr>
        <w:tblStyle w:val="TableGrid"/>
        <w:tblW w:w="7933" w:type="dxa"/>
        <w:tblLook w:val="04A0" w:firstRow="1" w:lastRow="0" w:firstColumn="1" w:lastColumn="0" w:noHBand="0" w:noVBand="1"/>
      </w:tblPr>
      <w:tblGrid>
        <w:gridCol w:w="570"/>
        <w:gridCol w:w="2402"/>
        <w:gridCol w:w="2268"/>
        <w:gridCol w:w="2693"/>
      </w:tblGrid>
      <w:tr w:rsidR="006D30D1" w:rsidRPr="00687B02" w:rsidTr="006D30D1">
        <w:trPr>
          <w:tblHeader/>
        </w:trPr>
        <w:tc>
          <w:tcPr>
            <w:tcW w:w="570" w:type="dxa"/>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No.</w:t>
            </w:r>
          </w:p>
        </w:tc>
        <w:tc>
          <w:tcPr>
            <w:tcW w:w="2402" w:type="dxa"/>
            <w:vAlign w:val="center"/>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Penulis</w:t>
            </w:r>
          </w:p>
        </w:tc>
        <w:tc>
          <w:tcPr>
            <w:tcW w:w="2268" w:type="dxa"/>
            <w:vAlign w:val="center"/>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Metode</w:t>
            </w:r>
          </w:p>
        </w:tc>
        <w:tc>
          <w:tcPr>
            <w:tcW w:w="2693" w:type="dxa"/>
            <w:vAlign w:val="center"/>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Hasil</w:t>
            </w:r>
          </w:p>
        </w:tc>
      </w:tr>
      <w:tr w:rsidR="006D30D1" w:rsidRPr="00687B02" w:rsidTr="006D30D1">
        <w:tc>
          <w:tcPr>
            <w:tcW w:w="570" w:type="dxa"/>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1</w:t>
            </w:r>
          </w:p>
        </w:tc>
        <w:tc>
          <w:tcPr>
            <w:tcW w:w="2402" w:type="dxa"/>
          </w:tcPr>
          <w:p w:rsidR="006D30D1" w:rsidRPr="00687B02" w:rsidRDefault="006D30D1" w:rsidP="006D30D1">
            <w:pPr>
              <w:spacing w:line="360" w:lineRule="auto"/>
              <w:rPr>
                <w:rFonts w:cs="Times New Roman"/>
                <w:sz w:val="24"/>
                <w:szCs w:val="24"/>
              </w:rPr>
            </w:pPr>
            <w:r w:rsidRPr="00687B02">
              <w:rPr>
                <w:rFonts w:cs="Times New Roman"/>
                <w:color w:val="000000"/>
                <w:sz w:val="24"/>
                <w:szCs w:val="24"/>
              </w:rPr>
              <w:t xml:space="preserve">Evi Fahtiyah Muniyati, Prediksi Jeda Dalam Ucapan Kalimat Bahasa Melayu Pontianak Menggunakan Hidden Markov Model Berbasis Part </w:t>
            </w:r>
            <w:proofErr w:type="gramStart"/>
            <w:r w:rsidRPr="00687B02">
              <w:rPr>
                <w:rFonts w:cs="Times New Roman"/>
                <w:color w:val="000000"/>
                <w:sz w:val="24"/>
                <w:szCs w:val="24"/>
              </w:rPr>
              <w:t>Of</w:t>
            </w:r>
            <w:proofErr w:type="gramEnd"/>
            <w:r w:rsidRPr="00687B02">
              <w:rPr>
                <w:rFonts w:cs="Times New Roman"/>
                <w:color w:val="000000"/>
                <w:sz w:val="24"/>
                <w:szCs w:val="24"/>
              </w:rPr>
              <w:t xml:space="preserve"> Speech, 2019.</w:t>
            </w:r>
          </w:p>
        </w:tc>
        <w:tc>
          <w:tcPr>
            <w:tcW w:w="2268" w:type="dxa"/>
          </w:tcPr>
          <w:p w:rsidR="006D30D1" w:rsidRPr="00687B02" w:rsidRDefault="006D30D1" w:rsidP="008A61DF">
            <w:pPr>
              <w:pStyle w:val="ListParagraph"/>
              <w:numPr>
                <w:ilvl w:val="0"/>
                <w:numId w:val="11"/>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t xml:space="preserve">Menggunakan </w:t>
            </w:r>
            <w:r w:rsidRPr="00687B02">
              <w:rPr>
                <w:rFonts w:ascii="Times New Roman" w:hAnsi="Times New Roman" w:cs="Times New Roman"/>
                <w:i/>
                <w:sz w:val="24"/>
                <w:szCs w:val="24"/>
              </w:rPr>
              <w:t xml:space="preserve">tools </w:t>
            </w:r>
            <w:r w:rsidRPr="00687B02">
              <w:rPr>
                <w:rFonts w:ascii="Times New Roman" w:hAnsi="Times New Roman" w:cs="Times New Roman"/>
                <w:sz w:val="24"/>
                <w:szCs w:val="24"/>
              </w:rPr>
              <w:t>HMM yaitu IPOSTagger.</w:t>
            </w:r>
          </w:p>
        </w:tc>
        <w:tc>
          <w:tcPr>
            <w:tcW w:w="2693" w:type="dxa"/>
          </w:tcPr>
          <w:p w:rsidR="006D30D1" w:rsidRPr="00687B02" w:rsidRDefault="006D30D1" w:rsidP="008A61DF">
            <w:pPr>
              <w:pStyle w:val="ListParagraph"/>
              <w:numPr>
                <w:ilvl w:val="0"/>
                <w:numId w:val="11"/>
              </w:numPr>
              <w:spacing w:after="0" w:line="360" w:lineRule="auto"/>
              <w:ind w:left="316" w:hanging="283"/>
              <w:rPr>
                <w:rFonts w:ascii="Times New Roman" w:hAnsi="Times New Roman" w:cs="Times New Roman"/>
                <w:sz w:val="24"/>
                <w:szCs w:val="24"/>
              </w:rPr>
            </w:pPr>
            <w:r w:rsidRPr="00687B02">
              <w:rPr>
                <w:rFonts w:ascii="Times New Roman" w:hAnsi="Times New Roman" w:cs="Times New Roman"/>
                <w:color w:val="000000"/>
                <w:sz w:val="24"/>
                <w:szCs w:val="24"/>
              </w:rPr>
              <w:t>jeda ucapan bigram nilai akurasi frasa jeda 1+2 = 30.8% dan akurasi jeda 2 = 80%</w:t>
            </w:r>
          </w:p>
          <w:p w:rsidR="006D30D1" w:rsidRPr="00687B02" w:rsidRDefault="006D30D1" w:rsidP="008A61DF">
            <w:pPr>
              <w:pStyle w:val="ListParagraph"/>
              <w:numPr>
                <w:ilvl w:val="0"/>
                <w:numId w:val="11"/>
              </w:numPr>
              <w:spacing w:after="0" w:line="360" w:lineRule="auto"/>
              <w:ind w:left="316" w:hanging="283"/>
              <w:rPr>
                <w:rFonts w:ascii="Times New Roman" w:hAnsi="Times New Roman" w:cs="Times New Roman"/>
                <w:sz w:val="24"/>
                <w:szCs w:val="24"/>
              </w:rPr>
            </w:pPr>
            <w:r w:rsidRPr="00687B02">
              <w:rPr>
                <w:rFonts w:ascii="Times New Roman" w:hAnsi="Times New Roman" w:cs="Times New Roman"/>
                <w:color w:val="000000"/>
                <w:sz w:val="24"/>
                <w:szCs w:val="24"/>
              </w:rPr>
              <w:t xml:space="preserve">jeda ucapan trigram nilai akurasi jeda 1+2 = 30.8% dan akurasi jeda 2 </w:t>
            </w:r>
            <w:proofErr w:type="gramStart"/>
            <w:r w:rsidRPr="00687B02">
              <w:rPr>
                <w:rFonts w:ascii="Times New Roman" w:hAnsi="Times New Roman" w:cs="Times New Roman"/>
                <w:color w:val="000000"/>
                <w:sz w:val="24"/>
                <w:szCs w:val="24"/>
              </w:rPr>
              <w:t>=  81.4</w:t>
            </w:r>
            <w:proofErr w:type="gramEnd"/>
            <w:r w:rsidRPr="00687B02">
              <w:rPr>
                <w:rFonts w:ascii="Times New Roman" w:hAnsi="Times New Roman" w:cs="Times New Roman"/>
                <w:color w:val="000000"/>
                <w:sz w:val="24"/>
                <w:szCs w:val="24"/>
              </w:rPr>
              <w:t>%</w:t>
            </w:r>
          </w:p>
        </w:tc>
      </w:tr>
      <w:tr w:rsidR="006D30D1" w:rsidRPr="00687B02" w:rsidTr="006D30D1">
        <w:tc>
          <w:tcPr>
            <w:tcW w:w="570" w:type="dxa"/>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2</w:t>
            </w:r>
          </w:p>
        </w:tc>
        <w:tc>
          <w:tcPr>
            <w:tcW w:w="2402" w:type="dxa"/>
          </w:tcPr>
          <w:p w:rsidR="006D30D1" w:rsidRPr="00687B02" w:rsidRDefault="006D30D1" w:rsidP="006D30D1">
            <w:pPr>
              <w:spacing w:line="360" w:lineRule="auto"/>
              <w:rPr>
                <w:rFonts w:cs="Times New Roman"/>
                <w:sz w:val="24"/>
                <w:szCs w:val="24"/>
              </w:rPr>
            </w:pPr>
            <w:r w:rsidRPr="00687B02">
              <w:rPr>
                <w:rFonts w:cs="Times New Roman"/>
                <w:color w:val="000000"/>
                <w:sz w:val="24"/>
                <w:szCs w:val="24"/>
              </w:rPr>
              <w:t>Yulia Magdalena, Prediksi Jeda pada Ucapan Kalimat Bahasa Melayu Pontianak Menggunakan Metode Shallow Parsing dengan Pengembangan Rule Grammar dan Rule Jeda, 2019.</w:t>
            </w:r>
          </w:p>
        </w:tc>
        <w:tc>
          <w:tcPr>
            <w:tcW w:w="2268" w:type="dxa"/>
          </w:tcPr>
          <w:p w:rsidR="006D30D1" w:rsidRPr="00687B02"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t xml:space="preserve">Metode yang digunakan </w:t>
            </w:r>
            <w:r w:rsidRPr="00687B02">
              <w:rPr>
                <w:rFonts w:ascii="Times New Roman" w:hAnsi="Times New Roman" w:cs="Times New Roman"/>
                <w:i/>
                <w:sz w:val="24"/>
                <w:szCs w:val="24"/>
              </w:rPr>
              <w:t xml:space="preserve">Shallow Parsing </w:t>
            </w:r>
          </w:p>
          <w:p w:rsidR="006D30D1" w:rsidRPr="00687B02"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t xml:space="preserve">Menggunakan pengembangan </w:t>
            </w:r>
            <w:r w:rsidRPr="00687B02">
              <w:rPr>
                <w:rFonts w:ascii="Times New Roman" w:hAnsi="Times New Roman" w:cs="Times New Roman"/>
                <w:i/>
                <w:sz w:val="24"/>
                <w:szCs w:val="24"/>
              </w:rPr>
              <w:t xml:space="preserve">Rule </w:t>
            </w:r>
            <w:proofErr w:type="gramStart"/>
            <w:r w:rsidRPr="00687B02">
              <w:rPr>
                <w:rFonts w:ascii="Times New Roman" w:hAnsi="Times New Roman" w:cs="Times New Roman"/>
                <w:i/>
                <w:sz w:val="24"/>
                <w:szCs w:val="24"/>
              </w:rPr>
              <w:t xml:space="preserve">Grammar </w:t>
            </w:r>
            <w:r w:rsidRPr="00687B02">
              <w:rPr>
                <w:rFonts w:ascii="Times New Roman" w:hAnsi="Times New Roman" w:cs="Times New Roman"/>
                <w:sz w:val="24"/>
                <w:szCs w:val="24"/>
              </w:rPr>
              <w:t xml:space="preserve"> dan</w:t>
            </w:r>
            <w:proofErr w:type="gramEnd"/>
            <w:r w:rsidRPr="00687B02">
              <w:rPr>
                <w:rFonts w:ascii="Times New Roman" w:hAnsi="Times New Roman" w:cs="Times New Roman"/>
                <w:sz w:val="24"/>
                <w:szCs w:val="24"/>
              </w:rPr>
              <w:t xml:space="preserve"> </w:t>
            </w:r>
            <w:r w:rsidRPr="00687B02">
              <w:rPr>
                <w:rFonts w:ascii="Times New Roman" w:hAnsi="Times New Roman" w:cs="Times New Roman"/>
                <w:i/>
                <w:sz w:val="24"/>
                <w:szCs w:val="24"/>
              </w:rPr>
              <w:t>Rule Jeda</w:t>
            </w:r>
          </w:p>
        </w:tc>
        <w:tc>
          <w:tcPr>
            <w:tcW w:w="2693" w:type="dxa"/>
          </w:tcPr>
          <w:p w:rsidR="006D30D1" w:rsidRPr="00687B02" w:rsidRDefault="006D30D1" w:rsidP="008A61DF">
            <w:pPr>
              <w:pStyle w:val="ListParagraph"/>
              <w:numPr>
                <w:ilvl w:val="0"/>
                <w:numId w:val="12"/>
              </w:numPr>
              <w:spacing w:after="0" w:line="360" w:lineRule="auto"/>
              <w:ind w:left="175" w:hanging="175"/>
              <w:jc w:val="both"/>
              <w:rPr>
                <w:rFonts w:ascii="Times New Roman" w:hAnsi="Times New Roman" w:cs="Times New Roman"/>
                <w:color w:val="000000"/>
                <w:sz w:val="24"/>
                <w:szCs w:val="24"/>
              </w:rPr>
            </w:pPr>
            <w:r w:rsidRPr="00687B02">
              <w:rPr>
                <w:rFonts w:ascii="Times New Roman" w:hAnsi="Times New Roman" w:cs="Times New Roman"/>
                <w:color w:val="000000"/>
                <w:sz w:val="24"/>
                <w:szCs w:val="24"/>
              </w:rPr>
              <w:t>akurasi kecocokan pada satu kalimat sebesar 33.6% dan nilai akurasi 70,2% jeda panjang atau sebanyak 364 kalimat dari 500 kalimat.</w:t>
            </w:r>
          </w:p>
          <w:p w:rsidR="006D30D1" w:rsidRPr="00687B02" w:rsidRDefault="006D30D1" w:rsidP="006D30D1">
            <w:pPr>
              <w:pStyle w:val="ListParagraph"/>
              <w:spacing w:before="240" w:line="360" w:lineRule="auto"/>
              <w:ind w:left="175"/>
              <w:rPr>
                <w:rFonts w:ascii="Times New Roman" w:hAnsi="Times New Roman" w:cs="Times New Roman"/>
                <w:sz w:val="24"/>
                <w:szCs w:val="24"/>
              </w:rPr>
            </w:pPr>
          </w:p>
        </w:tc>
      </w:tr>
      <w:tr w:rsidR="006D30D1" w:rsidRPr="00687B02" w:rsidTr="006D30D1">
        <w:tc>
          <w:tcPr>
            <w:tcW w:w="570" w:type="dxa"/>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3</w:t>
            </w:r>
          </w:p>
        </w:tc>
        <w:tc>
          <w:tcPr>
            <w:tcW w:w="2402" w:type="dxa"/>
          </w:tcPr>
          <w:p w:rsidR="006D30D1" w:rsidRPr="00687B02" w:rsidRDefault="006D30D1" w:rsidP="006D30D1">
            <w:pPr>
              <w:spacing w:line="360" w:lineRule="auto"/>
              <w:rPr>
                <w:rFonts w:cs="Times New Roman"/>
                <w:sz w:val="24"/>
                <w:szCs w:val="24"/>
              </w:rPr>
            </w:pPr>
            <w:r w:rsidRPr="00687B02">
              <w:rPr>
                <w:rFonts w:cs="Times New Roman"/>
                <w:sz w:val="24"/>
                <w:szCs w:val="24"/>
              </w:rPr>
              <w:t xml:space="preserve">M. Iqbal Kamiludin, Prediksi Jeda pada Ucapan Bahasa Melayu Pontianak dengan Menggunakan </w:t>
            </w:r>
            <w:r w:rsidRPr="00687B02">
              <w:rPr>
                <w:rFonts w:cs="Times New Roman"/>
                <w:sz w:val="24"/>
                <w:szCs w:val="24"/>
              </w:rPr>
              <w:lastRenderedPageBreak/>
              <w:t xml:space="preserve">Metode </w:t>
            </w:r>
            <w:r w:rsidRPr="00687B02">
              <w:rPr>
                <w:rFonts w:cs="Times New Roman"/>
                <w:i/>
                <w:sz w:val="24"/>
                <w:szCs w:val="24"/>
              </w:rPr>
              <w:t>Shallow Parsing</w:t>
            </w:r>
            <w:r w:rsidRPr="00687B02">
              <w:rPr>
                <w:rFonts w:cs="Times New Roman"/>
                <w:sz w:val="24"/>
                <w:szCs w:val="24"/>
              </w:rPr>
              <w:t>, 2017.</w:t>
            </w:r>
          </w:p>
        </w:tc>
        <w:tc>
          <w:tcPr>
            <w:tcW w:w="2268" w:type="dxa"/>
          </w:tcPr>
          <w:p w:rsidR="006D30D1" w:rsidRPr="00687B02"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lastRenderedPageBreak/>
              <w:t xml:space="preserve">Metode yang digunakan </w:t>
            </w:r>
            <w:r w:rsidRPr="00687B02">
              <w:rPr>
                <w:rFonts w:ascii="Times New Roman" w:hAnsi="Times New Roman" w:cs="Times New Roman"/>
                <w:i/>
                <w:sz w:val="24"/>
                <w:szCs w:val="24"/>
              </w:rPr>
              <w:t>Shallow Parsing</w:t>
            </w:r>
            <w:r w:rsidRPr="00687B02">
              <w:rPr>
                <w:rFonts w:ascii="Times New Roman" w:hAnsi="Times New Roman" w:cs="Times New Roman"/>
                <w:sz w:val="24"/>
                <w:szCs w:val="24"/>
              </w:rPr>
              <w:t>.</w:t>
            </w:r>
          </w:p>
          <w:p w:rsidR="006D30D1" w:rsidRPr="00687B02" w:rsidRDefault="006D30D1" w:rsidP="008A61DF">
            <w:pPr>
              <w:pStyle w:val="ListParagraph"/>
              <w:numPr>
                <w:ilvl w:val="0"/>
                <w:numId w:val="13"/>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lastRenderedPageBreak/>
              <w:t xml:space="preserve">Menggunakan </w:t>
            </w:r>
            <w:r w:rsidRPr="00687B02">
              <w:rPr>
                <w:rFonts w:ascii="Times New Roman" w:hAnsi="Times New Roman" w:cs="Times New Roman"/>
                <w:i/>
                <w:sz w:val="24"/>
                <w:szCs w:val="24"/>
              </w:rPr>
              <w:t xml:space="preserve">rule grammar </w:t>
            </w:r>
            <w:r w:rsidRPr="00687B02">
              <w:rPr>
                <w:rFonts w:ascii="Times New Roman" w:hAnsi="Times New Roman" w:cs="Times New Roman"/>
                <w:sz w:val="24"/>
                <w:szCs w:val="24"/>
              </w:rPr>
              <w:t>untuk memprediksi jeda.</w:t>
            </w:r>
          </w:p>
        </w:tc>
        <w:tc>
          <w:tcPr>
            <w:tcW w:w="2693" w:type="dxa"/>
          </w:tcPr>
          <w:p w:rsidR="006D30D1" w:rsidRPr="00687B02"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lastRenderedPageBreak/>
              <w:t xml:space="preserve">Nilai </w:t>
            </w:r>
            <w:r w:rsidRPr="00687B02">
              <w:rPr>
                <w:rFonts w:ascii="Times New Roman" w:hAnsi="Times New Roman" w:cs="Times New Roman"/>
                <w:i/>
                <w:sz w:val="24"/>
                <w:szCs w:val="24"/>
              </w:rPr>
              <w:t xml:space="preserve">recall </w:t>
            </w:r>
            <w:r w:rsidRPr="00687B02">
              <w:rPr>
                <w:rFonts w:ascii="Times New Roman" w:hAnsi="Times New Roman" w:cs="Times New Roman"/>
                <w:sz w:val="24"/>
                <w:szCs w:val="24"/>
              </w:rPr>
              <w:t xml:space="preserve">sebesar 0.78, </w:t>
            </w:r>
            <w:r w:rsidRPr="00687B02">
              <w:rPr>
                <w:rFonts w:ascii="Times New Roman" w:hAnsi="Times New Roman" w:cs="Times New Roman"/>
                <w:i/>
                <w:sz w:val="24"/>
                <w:szCs w:val="24"/>
              </w:rPr>
              <w:t xml:space="preserve">precision </w:t>
            </w:r>
            <w:r w:rsidRPr="00687B02">
              <w:rPr>
                <w:rFonts w:ascii="Times New Roman" w:hAnsi="Times New Roman" w:cs="Times New Roman"/>
                <w:sz w:val="24"/>
                <w:szCs w:val="24"/>
              </w:rPr>
              <w:t xml:space="preserve">sebesar 0.74 dan </w:t>
            </w:r>
            <w:r w:rsidRPr="00687B02">
              <w:rPr>
                <w:rFonts w:ascii="Times New Roman" w:hAnsi="Times New Roman" w:cs="Times New Roman"/>
                <w:i/>
                <w:sz w:val="24"/>
                <w:szCs w:val="24"/>
              </w:rPr>
              <w:t xml:space="preserve">f-measure </w:t>
            </w:r>
            <w:r w:rsidRPr="00687B02">
              <w:rPr>
                <w:rFonts w:ascii="Times New Roman" w:hAnsi="Times New Roman" w:cs="Times New Roman"/>
                <w:sz w:val="24"/>
                <w:szCs w:val="24"/>
              </w:rPr>
              <w:t>sebesar 0.75 untuk kalimat tunggal.</w:t>
            </w:r>
          </w:p>
          <w:p w:rsidR="006D30D1" w:rsidRPr="00687B02" w:rsidRDefault="006D30D1" w:rsidP="008A61DF">
            <w:pPr>
              <w:pStyle w:val="ListParagraph"/>
              <w:numPr>
                <w:ilvl w:val="0"/>
                <w:numId w:val="12"/>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lastRenderedPageBreak/>
              <w:t xml:space="preserve">Nilai </w:t>
            </w:r>
            <w:r w:rsidRPr="00687B02">
              <w:rPr>
                <w:rFonts w:ascii="Times New Roman" w:hAnsi="Times New Roman" w:cs="Times New Roman"/>
                <w:i/>
                <w:sz w:val="24"/>
                <w:szCs w:val="24"/>
              </w:rPr>
              <w:t xml:space="preserve">recall </w:t>
            </w:r>
            <w:r w:rsidRPr="00687B02">
              <w:rPr>
                <w:rFonts w:ascii="Times New Roman" w:hAnsi="Times New Roman" w:cs="Times New Roman"/>
                <w:sz w:val="24"/>
                <w:szCs w:val="24"/>
              </w:rPr>
              <w:t xml:space="preserve">sebesar 0.67, </w:t>
            </w:r>
            <w:r w:rsidRPr="00687B02">
              <w:rPr>
                <w:rFonts w:ascii="Times New Roman" w:hAnsi="Times New Roman" w:cs="Times New Roman"/>
                <w:i/>
                <w:sz w:val="24"/>
                <w:szCs w:val="24"/>
              </w:rPr>
              <w:t xml:space="preserve">precision </w:t>
            </w:r>
            <w:r w:rsidRPr="00687B02">
              <w:rPr>
                <w:rFonts w:ascii="Times New Roman" w:hAnsi="Times New Roman" w:cs="Times New Roman"/>
                <w:sz w:val="24"/>
                <w:szCs w:val="24"/>
              </w:rPr>
              <w:t xml:space="preserve">sebesar 0.57 dan </w:t>
            </w:r>
            <w:r w:rsidRPr="00687B02">
              <w:rPr>
                <w:rFonts w:ascii="Times New Roman" w:hAnsi="Times New Roman" w:cs="Times New Roman"/>
                <w:i/>
                <w:sz w:val="24"/>
                <w:szCs w:val="24"/>
              </w:rPr>
              <w:t>f-measure</w:t>
            </w:r>
            <w:r w:rsidRPr="00687B02">
              <w:rPr>
                <w:rFonts w:ascii="Times New Roman" w:hAnsi="Times New Roman" w:cs="Times New Roman"/>
                <w:sz w:val="24"/>
                <w:szCs w:val="24"/>
              </w:rPr>
              <w:t xml:space="preserve"> sebesar 0.61 untuk kalimat majemuk.</w:t>
            </w:r>
          </w:p>
        </w:tc>
      </w:tr>
      <w:tr w:rsidR="006D30D1" w:rsidRPr="00687B02" w:rsidTr="006D30D1">
        <w:tc>
          <w:tcPr>
            <w:tcW w:w="570" w:type="dxa"/>
          </w:tcPr>
          <w:p w:rsidR="006D30D1" w:rsidRPr="00687B02" w:rsidRDefault="006D30D1" w:rsidP="006D30D1">
            <w:pPr>
              <w:spacing w:line="360" w:lineRule="auto"/>
              <w:jc w:val="center"/>
              <w:rPr>
                <w:rFonts w:cs="Times New Roman"/>
                <w:sz w:val="24"/>
                <w:szCs w:val="24"/>
              </w:rPr>
            </w:pPr>
            <w:r w:rsidRPr="00687B02">
              <w:rPr>
                <w:rFonts w:cs="Times New Roman"/>
                <w:sz w:val="24"/>
                <w:szCs w:val="24"/>
              </w:rPr>
              <w:t>4</w:t>
            </w:r>
          </w:p>
        </w:tc>
        <w:tc>
          <w:tcPr>
            <w:tcW w:w="2402" w:type="dxa"/>
          </w:tcPr>
          <w:p w:rsidR="006D30D1" w:rsidRPr="00687B02" w:rsidRDefault="006D30D1" w:rsidP="006D30D1">
            <w:pPr>
              <w:spacing w:line="360" w:lineRule="auto"/>
              <w:rPr>
                <w:rFonts w:cs="Times New Roman"/>
                <w:sz w:val="24"/>
                <w:szCs w:val="24"/>
              </w:rPr>
            </w:pPr>
            <w:r w:rsidRPr="00687B02">
              <w:rPr>
                <w:rFonts w:cs="Times New Roman"/>
                <w:bCs/>
                <w:sz w:val="24"/>
                <w:szCs w:val="24"/>
                <w:lang w:val="sv-SE"/>
              </w:rPr>
              <w:t xml:space="preserve">Adhitya Teguh Nugraha, </w:t>
            </w:r>
            <w:r w:rsidRPr="00687B02">
              <w:rPr>
                <w:rFonts w:cs="Times New Roman"/>
                <w:sz w:val="24"/>
                <w:szCs w:val="24"/>
              </w:rPr>
              <w:t xml:space="preserve">Prediksi Jeda dalam Ucapan Kalimat Bahasa Indonesia dengan </w:t>
            </w:r>
            <w:r w:rsidRPr="00687B02">
              <w:rPr>
                <w:rFonts w:cs="Times New Roman"/>
                <w:i/>
                <w:sz w:val="24"/>
                <w:szCs w:val="24"/>
              </w:rPr>
              <w:t>Hidden Markov Model</w:t>
            </w:r>
            <w:r w:rsidRPr="00687B02">
              <w:rPr>
                <w:rFonts w:cs="Times New Roman"/>
                <w:bCs/>
                <w:sz w:val="24"/>
                <w:szCs w:val="24"/>
                <w:lang w:val="sv-SE"/>
              </w:rPr>
              <w:t xml:space="preserve">, 2014. </w:t>
            </w:r>
          </w:p>
        </w:tc>
        <w:tc>
          <w:tcPr>
            <w:tcW w:w="2268" w:type="dxa"/>
          </w:tcPr>
          <w:p w:rsidR="006D30D1" w:rsidRPr="00687B02" w:rsidRDefault="006D30D1" w:rsidP="008A61DF">
            <w:pPr>
              <w:pStyle w:val="ListParagraph"/>
              <w:numPr>
                <w:ilvl w:val="0"/>
                <w:numId w:val="11"/>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t xml:space="preserve">Menggunakan </w:t>
            </w:r>
            <w:r w:rsidRPr="00687B02">
              <w:rPr>
                <w:rFonts w:ascii="Times New Roman" w:hAnsi="Times New Roman" w:cs="Times New Roman"/>
                <w:i/>
                <w:sz w:val="24"/>
                <w:szCs w:val="24"/>
              </w:rPr>
              <w:t xml:space="preserve">tools </w:t>
            </w:r>
            <w:r w:rsidRPr="00687B02">
              <w:rPr>
                <w:rFonts w:ascii="Times New Roman" w:hAnsi="Times New Roman" w:cs="Times New Roman"/>
                <w:sz w:val="24"/>
                <w:szCs w:val="24"/>
              </w:rPr>
              <w:t>HMM yaitu IPOSTagger.</w:t>
            </w:r>
          </w:p>
          <w:p w:rsidR="006D30D1" w:rsidRPr="00687B02" w:rsidRDefault="006D30D1" w:rsidP="008A61DF">
            <w:pPr>
              <w:pStyle w:val="ListParagraph"/>
              <w:numPr>
                <w:ilvl w:val="0"/>
                <w:numId w:val="11"/>
              </w:numPr>
              <w:spacing w:after="0" w:line="360" w:lineRule="auto"/>
              <w:ind w:left="175" w:hanging="175"/>
              <w:rPr>
                <w:rFonts w:ascii="Times New Roman" w:hAnsi="Times New Roman" w:cs="Times New Roman"/>
                <w:sz w:val="24"/>
                <w:szCs w:val="24"/>
              </w:rPr>
            </w:pPr>
            <w:r w:rsidRPr="00687B02">
              <w:rPr>
                <w:rFonts w:ascii="Times New Roman" w:hAnsi="Times New Roman" w:cs="Times New Roman"/>
                <w:sz w:val="24"/>
                <w:szCs w:val="24"/>
              </w:rPr>
              <w:t>GUI aplikasi menggunakan Delphi.</w:t>
            </w:r>
          </w:p>
        </w:tc>
        <w:tc>
          <w:tcPr>
            <w:tcW w:w="2693" w:type="dxa"/>
          </w:tcPr>
          <w:p w:rsidR="006D30D1" w:rsidRPr="00687B02" w:rsidRDefault="006D30D1" w:rsidP="008A61DF">
            <w:pPr>
              <w:pStyle w:val="ListParagraph"/>
              <w:numPr>
                <w:ilvl w:val="0"/>
                <w:numId w:val="14"/>
              </w:numPr>
              <w:spacing w:after="0" w:line="360" w:lineRule="auto"/>
              <w:ind w:left="175" w:hanging="142"/>
              <w:rPr>
                <w:rFonts w:ascii="Times New Roman" w:hAnsi="Times New Roman" w:cs="Times New Roman"/>
                <w:sz w:val="24"/>
                <w:szCs w:val="24"/>
              </w:rPr>
            </w:pPr>
            <w:r w:rsidRPr="00687B02">
              <w:rPr>
                <w:rFonts w:ascii="Times New Roman" w:hAnsi="Times New Roman" w:cs="Times New Roman"/>
                <w:sz w:val="24"/>
                <w:szCs w:val="24"/>
              </w:rPr>
              <w:t xml:space="preserve">Nilai </w:t>
            </w:r>
            <w:r w:rsidRPr="00687B02">
              <w:rPr>
                <w:rFonts w:ascii="Times New Roman" w:hAnsi="Times New Roman" w:cs="Times New Roman"/>
                <w:i/>
                <w:sz w:val="24"/>
                <w:szCs w:val="24"/>
              </w:rPr>
              <w:t xml:space="preserve">recall </w:t>
            </w:r>
            <w:r w:rsidRPr="00687B02">
              <w:rPr>
                <w:rFonts w:ascii="Times New Roman" w:hAnsi="Times New Roman" w:cs="Times New Roman"/>
                <w:sz w:val="24"/>
                <w:szCs w:val="24"/>
              </w:rPr>
              <w:t xml:space="preserve">sebesar 0.132, </w:t>
            </w:r>
            <w:r w:rsidRPr="00687B02">
              <w:rPr>
                <w:rFonts w:ascii="Times New Roman" w:hAnsi="Times New Roman" w:cs="Times New Roman"/>
                <w:i/>
                <w:sz w:val="24"/>
                <w:szCs w:val="24"/>
              </w:rPr>
              <w:t xml:space="preserve">precision </w:t>
            </w:r>
            <w:r w:rsidRPr="00687B02">
              <w:rPr>
                <w:rFonts w:ascii="Times New Roman" w:hAnsi="Times New Roman" w:cs="Times New Roman"/>
                <w:sz w:val="24"/>
                <w:szCs w:val="24"/>
              </w:rPr>
              <w:t xml:space="preserve">sebesar 0.364 dan </w:t>
            </w:r>
            <w:r w:rsidRPr="00687B02">
              <w:rPr>
                <w:rFonts w:ascii="Times New Roman" w:hAnsi="Times New Roman" w:cs="Times New Roman"/>
                <w:i/>
                <w:sz w:val="24"/>
                <w:szCs w:val="24"/>
              </w:rPr>
              <w:t xml:space="preserve">f-score </w:t>
            </w:r>
            <w:r w:rsidRPr="00687B02">
              <w:rPr>
                <w:rFonts w:ascii="Times New Roman" w:hAnsi="Times New Roman" w:cs="Times New Roman"/>
                <w:sz w:val="24"/>
                <w:szCs w:val="24"/>
              </w:rPr>
              <w:t>sebesar 0.194.</w:t>
            </w:r>
          </w:p>
        </w:tc>
      </w:tr>
    </w:tbl>
    <w:p w:rsidR="006D30D1" w:rsidRPr="00687B02" w:rsidRDefault="006D30D1" w:rsidP="006D30D1">
      <w:pPr>
        <w:spacing w:line="360" w:lineRule="auto"/>
        <w:ind w:firstLine="720"/>
        <w:jc w:val="both"/>
        <w:rPr>
          <w:b/>
          <w:sz w:val="24"/>
          <w:szCs w:val="24"/>
        </w:rPr>
      </w:pPr>
    </w:p>
    <w:p w:rsidR="004C380C" w:rsidRPr="00687B02" w:rsidRDefault="00824DBF" w:rsidP="00A36106">
      <w:pPr>
        <w:spacing w:line="360" w:lineRule="auto"/>
        <w:ind w:firstLine="709"/>
        <w:jc w:val="both"/>
        <w:rPr>
          <w:sz w:val="24"/>
          <w:szCs w:val="24"/>
        </w:rPr>
      </w:pPr>
      <w:r w:rsidRPr="00687B02">
        <w:rPr>
          <w:sz w:val="24"/>
          <w:szCs w:val="24"/>
        </w:rPr>
        <w:t>Penelitian ini dilakukan untuk mengetahui nilai akurasi PoS Tag yang telah dikembangkan terhadap metode PoS Tag</w:t>
      </w:r>
      <w:r w:rsidR="004C380C" w:rsidRPr="00687B02">
        <w:rPr>
          <w:sz w:val="24"/>
          <w:szCs w:val="24"/>
        </w:rPr>
        <w:t>ger pada Bahasa Melayu Pontianak.</w:t>
      </w:r>
    </w:p>
    <w:p w:rsidR="00A36106" w:rsidRPr="00687B02" w:rsidRDefault="00A36106" w:rsidP="00A36106">
      <w:pPr>
        <w:spacing w:line="360" w:lineRule="auto"/>
        <w:ind w:firstLine="709"/>
        <w:jc w:val="both"/>
        <w:rPr>
          <w:sz w:val="24"/>
          <w:szCs w:val="24"/>
        </w:rPr>
      </w:pPr>
    </w:p>
    <w:p w:rsidR="00F8070D" w:rsidRPr="00687B02" w:rsidRDefault="001931F4" w:rsidP="00167D27">
      <w:pPr>
        <w:pStyle w:val="Heading2"/>
      </w:pPr>
      <w:bookmarkStart w:id="91" w:name="_Toc60606541"/>
      <w:r w:rsidRPr="00687B02">
        <w:rPr>
          <w:lang w:val="en-US"/>
        </w:rPr>
        <w:t xml:space="preserve">2.2 </w:t>
      </w:r>
      <w:r w:rsidRPr="00687B02">
        <w:rPr>
          <w:lang w:val="en-US"/>
        </w:rPr>
        <w:tab/>
      </w:r>
      <w:r w:rsidR="005E777D" w:rsidRPr="00687B02">
        <w:t xml:space="preserve">Part </w:t>
      </w:r>
      <w:proofErr w:type="gramStart"/>
      <w:r w:rsidR="005E777D" w:rsidRPr="00687B02">
        <w:t>Of</w:t>
      </w:r>
      <w:proofErr w:type="gramEnd"/>
      <w:r w:rsidR="005E777D" w:rsidRPr="00687B02">
        <w:t xml:space="preserve"> Speech Tagging</w:t>
      </w:r>
      <w:bookmarkEnd w:id="91"/>
    </w:p>
    <w:bookmarkEnd w:id="88"/>
    <w:bookmarkEnd w:id="89"/>
    <w:p w:rsidR="001931F4" w:rsidRPr="00687B02" w:rsidRDefault="001931F4" w:rsidP="00167D27">
      <w:pPr>
        <w:spacing w:line="360" w:lineRule="auto"/>
        <w:ind w:firstLine="709"/>
        <w:jc w:val="both"/>
        <w:rPr>
          <w:bCs/>
          <w:sz w:val="24"/>
          <w:szCs w:val="24"/>
          <w:lang w:val="sv-SE"/>
        </w:rPr>
      </w:pPr>
      <w:r w:rsidRPr="00687B02">
        <w:rPr>
          <w:bCs/>
          <w:i/>
          <w:sz w:val="24"/>
          <w:szCs w:val="24"/>
          <w:lang w:val="sv-SE"/>
        </w:rPr>
        <w:t xml:space="preserve">Part of speech </w:t>
      </w:r>
      <w:r w:rsidRPr="00687B02">
        <w:rPr>
          <w:bCs/>
          <w:sz w:val="24"/>
          <w:szCs w:val="24"/>
          <w:lang w:val="sv-SE"/>
        </w:rPr>
        <w:t xml:space="preserve">(PoS) </w:t>
      </w:r>
      <w:r w:rsidRPr="00687B02">
        <w:rPr>
          <w:bCs/>
          <w:i/>
          <w:sz w:val="24"/>
          <w:szCs w:val="24"/>
          <w:lang w:val="sv-SE"/>
        </w:rPr>
        <w:t>tagging</w:t>
      </w:r>
      <w:r w:rsidRPr="00687B02">
        <w:rPr>
          <w:bCs/>
          <w:sz w:val="24"/>
          <w:szCs w:val="24"/>
          <w:lang w:val="sv-SE"/>
        </w:rPr>
        <w:t xml:space="preserve"> adalah proses menentukan kelas kata untuk setiap kata dalam sebuah kalimat. </w:t>
      </w:r>
      <w:r w:rsidRPr="00687B02">
        <w:rPr>
          <w:bCs/>
          <w:i/>
          <w:sz w:val="24"/>
          <w:szCs w:val="24"/>
          <w:lang w:val="sv-SE"/>
        </w:rPr>
        <w:t xml:space="preserve">Part of speech </w:t>
      </w:r>
      <w:r w:rsidRPr="00687B02">
        <w:rPr>
          <w:bCs/>
          <w:sz w:val="24"/>
          <w:szCs w:val="24"/>
          <w:lang w:val="sv-SE"/>
        </w:rPr>
        <w:t>atau kelas kata terdiri dari kata kerja, kata sifat, kata benda, kata keterangan, dan lain-lain. Beberapa penggunaan PoS-</w:t>
      </w:r>
      <w:r w:rsidRPr="00687B02">
        <w:rPr>
          <w:bCs/>
          <w:i/>
          <w:sz w:val="24"/>
          <w:szCs w:val="24"/>
          <w:lang w:val="sv-SE"/>
        </w:rPr>
        <w:t>tagging</w:t>
      </w:r>
      <w:r w:rsidRPr="00687B02">
        <w:rPr>
          <w:bCs/>
          <w:sz w:val="24"/>
          <w:szCs w:val="24"/>
          <w:lang w:val="sv-SE"/>
        </w:rPr>
        <w:t xml:space="preserve"> adalah untuk menghapus perbedaan yang tidak relevan, menghapus ambiguitas, membantu </w:t>
      </w:r>
      <w:r w:rsidRPr="00687B02">
        <w:rPr>
          <w:bCs/>
          <w:i/>
          <w:sz w:val="24"/>
          <w:szCs w:val="24"/>
          <w:lang w:val="sv-SE"/>
        </w:rPr>
        <w:t xml:space="preserve">stemming, </w:t>
      </w:r>
      <w:r w:rsidRPr="00687B02">
        <w:rPr>
          <w:bCs/>
          <w:sz w:val="24"/>
          <w:szCs w:val="24"/>
          <w:lang w:val="sv-SE"/>
        </w:rPr>
        <w:t xml:space="preserve">dan membantu pencarian kata benda </w:t>
      </w:r>
      <w:sdt>
        <w:sdtPr>
          <w:rPr>
            <w:bCs/>
            <w:sz w:val="24"/>
            <w:szCs w:val="24"/>
            <w:lang w:val="sv-SE"/>
          </w:rPr>
          <w:id w:val="-363682464"/>
          <w:citation/>
        </w:sdtPr>
        <w:sdtEndPr/>
        <w:sdtContent>
          <w:r w:rsidR="00B21B15" w:rsidRPr="00687B02">
            <w:rPr>
              <w:bCs/>
              <w:sz w:val="24"/>
              <w:szCs w:val="24"/>
              <w:lang w:val="sv-SE"/>
            </w:rPr>
            <w:fldChar w:fldCharType="begin"/>
          </w:r>
          <w:r w:rsidR="00B21B15" w:rsidRPr="00687B02">
            <w:rPr>
              <w:noProof/>
              <w:sz w:val="24"/>
              <w:szCs w:val="24"/>
            </w:rPr>
            <w:instrText xml:space="preserve"> CITATION Chr16 \l 1033 </w:instrText>
          </w:r>
          <w:r w:rsidR="00B21B15" w:rsidRPr="00687B02">
            <w:rPr>
              <w:bCs/>
              <w:sz w:val="24"/>
              <w:szCs w:val="24"/>
              <w:lang w:val="sv-SE"/>
            </w:rPr>
            <w:fldChar w:fldCharType="separate"/>
          </w:r>
          <w:r w:rsidR="00B21B15" w:rsidRPr="00687B02">
            <w:rPr>
              <w:noProof/>
              <w:sz w:val="24"/>
              <w:szCs w:val="24"/>
            </w:rPr>
            <w:t>(Christianti, Pragantha, &amp; Victor, 2016)</w:t>
          </w:r>
          <w:r w:rsidR="00B21B15" w:rsidRPr="00687B02">
            <w:rPr>
              <w:bCs/>
              <w:sz w:val="24"/>
              <w:szCs w:val="24"/>
              <w:lang w:val="sv-SE"/>
            </w:rPr>
            <w:fldChar w:fldCharType="end"/>
          </w:r>
        </w:sdtContent>
      </w:sdt>
      <w:r w:rsidR="00B21B15" w:rsidRPr="00687B02">
        <w:rPr>
          <w:bCs/>
          <w:sz w:val="24"/>
          <w:szCs w:val="24"/>
          <w:lang w:val="sv-SE"/>
        </w:rPr>
        <w:t>.</w:t>
      </w:r>
    </w:p>
    <w:p w:rsidR="001931F4" w:rsidRPr="00687B02" w:rsidRDefault="001931F4" w:rsidP="00824DBF">
      <w:pPr>
        <w:spacing w:line="360" w:lineRule="auto"/>
        <w:ind w:firstLine="709"/>
        <w:jc w:val="both"/>
        <w:rPr>
          <w:noProof/>
          <w:sz w:val="24"/>
          <w:szCs w:val="24"/>
        </w:rPr>
      </w:pPr>
      <w:r w:rsidRPr="00687B02">
        <w:rPr>
          <w:bCs/>
          <w:sz w:val="24"/>
          <w:szCs w:val="24"/>
          <w:lang w:val="sv-SE"/>
        </w:rPr>
        <w:t xml:space="preserve">Hingga saat ini sudah ada beberapa </w:t>
      </w:r>
      <w:r w:rsidRPr="00687B02">
        <w:rPr>
          <w:bCs/>
          <w:i/>
          <w:sz w:val="24"/>
          <w:szCs w:val="24"/>
          <w:lang w:val="sv-SE"/>
        </w:rPr>
        <w:t xml:space="preserve">set </w:t>
      </w:r>
      <w:r w:rsidRPr="00687B02">
        <w:rPr>
          <w:bCs/>
          <w:sz w:val="24"/>
          <w:szCs w:val="24"/>
          <w:lang w:val="sv-SE"/>
        </w:rPr>
        <w:t>PoS berbahasa Indonesia yang dihasilkan dari penelitian</w:t>
      </w:r>
      <w:r w:rsidR="00824DBF" w:rsidRPr="00687B02">
        <w:rPr>
          <w:bCs/>
          <w:sz w:val="24"/>
          <w:szCs w:val="24"/>
          <w:lang w:val="sv-SE"/>
        </w:rPr>
        <w:t xml:space="preserve"> sebelumnya</w:t>
      </w:r>
      <w:r w:rsidRPr="00687B02">
        <w:rPr>
          <w:bCs/>
          <w:sz w:val="24"/>
          <w:szCs w:val="24"/>
          <w:lang w:val="sv-SE"/>
        </w:rPr>
        <w:t xml:space="preserve">, diantaranya yaitu </w:t>
      </w:r>
      <w:r w:rsidR="00824DBF" w:rsidRPr="00687B02">
        <w:rPr>
          <w:color w:val="000000"/>
          <w:sz w:val="24"/>
          <w:szCs w:val="24"/>
        </w:rPr>
        <w:t>tipe PoS Arawinda Dinakaramani(2014), tipe Pos Pisceldo(2009), tipe PoS Alfan Farizki Wicaksono(2010), tipe PoS Septina Dian Larasati(2011), tipe PoS Ayu Purwarianti(2010), tipe PoS Achmad Fatchuttaman Abka(2017), tipe PoS Andriani(2009), tipe PoS Setyaningsih(2017), tipe PoS Muliono(2012).</w:t>
      </w:r>
      <w:r w:rsidR="00A36106" w:rsidRPr="00687B02">
        <w:rPr>
          <w:color w:val="000000"/>
          <w:sz w:val="24"/>
          <w:szCs w:val="24"/>
        </w:rPr>
        <w:t xml:space="preserve"> </w:t>
      </w:r>
      <w:r w:rsidRPr="00687B02">
        <w:rPr>
          <w:noProof/>
          <w:sz w:val="24"/>
          <w:szCs w:val="24"/>
        </w:rPr>
        <w:t xml:space="preserve">Kesepuluh penelitian tersebut dijadikan sebagai acuan untuk pengembangan </w:t>
      </w:r>
      <w:r w:rsidRPr="00687B02">
        <w:rPr>
          <w:i/>
          <w:noProof/>
          <w:sz w:val="24"/>
          <w:szCs w:val="24"/>
        </w:rPr>
        <w:t xml:space="preserve">set </w:t>
      </w:r>
      <w:r w:rsidRPr="00687B02">
        <w:rPr>
          <w:noProof/>
          <w:sz w:val="24"/>
          <w:szCs w:val="24"/>
        </w:rPr>
        <w:t>PoS pada penelitian ini.</w:t>
      </w:r>
    </w:p>
    <w:p w:rsidR="00D9145C" w:rsidRPr="00687B02" w:rsidRDefault="00D9145C" w:rsidP="00D9145C">
      <w:pPr>
        <w:ind w:firstLine="720"/>
        <w:jc w:val="both"/>
        <w:rPr>
          <w:sz w:val="4"/>
          <w:szCs w:val="24"/>
        </w:rPr>
      </w:pPr>
    </w:p>
    <w:p w:rsidR="00D9145C" w:rsidRPr="00687B02" w:rsidRDefault="00D9145C" w:rsidP="00D9145C">
      <w:pPr>
        <w:ind w:firstLine="720"/>
        <w:jc w:val="both"/>
        <w:rPr>
          <w:sz w:val="6"/>
          <w:szCs w:val="24"/>
        </w:rPr>
      </w:pPr>
    </w:p>
    <w:p w:rsidR="00D9145C" w:rsidRPr="00687B02" w:rsidRDefault="001931F4" w:rsidP="001931F4">
      <w:pPr>
        <w:jc w:val="center"/>
        <w:rPr>
          <w:i/>
          <w:sz w:val="24"/>
          <w:szCs w:val="24"/>
        </w:rPr>
      </w:pPr>
      <w:r w:rsidRPr="00687B02">
        <w:rPr>
          <w:noProof/>
          <w:lang w:eastAsia="en-US"/>
        </w:rPr>
        <w:drawing>
          <wp:inline distT="0" distB="0" distL="0" distR="0" wp14:anchorId="40324BB0" wp14:editId="648E6691">
            <wp:extent cx="4019550" cy="4600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6036" cy="4619373"/>
                    </a:xfrm>
                    <a:prstGeom prst="rect">
                      <a:avLst/>
                    </a:prstGeom>
                  </pic:spPr>
                </pic:pic>
              </a:graphicData>
            </a:graphic>
          </wp:inline>
        </w:drawing>
      </w:r>
    </w:p>
    <w:p w:rsidR="001931F4" w:rsidRPr="00687B02" w:rsidRDefault="001931F4" w:rsidP="00EF1276">
      <w:pPr>
        <w:pStyle w:val="gambar0"/>
        <w:rPr>
          <w:noProof/>
        </w:rPr>
      </w:pPr>
      <w:bookmarkStart w:id="92" w:name="_Toc23159256"/>
      <w:bookmarkStart w:id="93" w:name="_Toc60604755"/>
      <w:r w:rsidRPr="00687B02">
        <w:t>Gambar 2.</w:t>
      </w:r>
      <w:r w:rsidR="00C37A16" w:rsidRPr="00687B02">
        <w:fldChar w:fldCharType="begin"/>
      </w:r>
      <w:r w:rsidR="00102345" w:rsidRPr="00687B02">
        <w:instrText xml:space="preserve"> SEQ Gambar_2. \* ARABIC </w:instrText>
      </w:r>
      <w:r w:rsidR="00C37A16" w:rsidRPr="00687B02">
        <w:fldChar w:fldCharType="separate"/>
      </w:r>
      <w:r w:rsidR="001B5269">
        <w:rPr>
          <w:noProof/>
        </w:rPr>
        <w:t>1</w:t>
      </w:r>
      <w:r w:rsidR="00C37A16" w:rsidRPr="00687B02">
        <w:fldChar w:fldCharType="end"/>
      </w:r>
      <w:r w:rsidR="00102345" w:rsidRPr="00687B02">
        <w:rPr>
          <w:i/>
          <w:lang w:val="id-ID"/>
        </w:rPr>
        <w:t xml:space="preserve"> </w:t>
      </w:r>
      <w:bookmarkEnd w:id="92"/>
      <w:r w:rsidRPr="00687B02">
        <w:rPr>
          <w:b w:val="0"/>
          <w:i/>
          <w:noProof/>
        </w:rPr>
        <w:t xml:space="preserve">Set </w:t>
      </w:r>
      <w:r w:rsidRPr="00687B02">
        <w:rPr>
          <w:b w:val="0"/>
          <w:noProof/>
        </w:rPr>
        <w:t>PoS Arawinda Dinakaramani (2014)</w:t>
      </w:r>
      <w:bookmarkEnd w:id="93"/>
    </w:p>
    <w:p w:rsidR="00D9145C" w:rsidRPr="00687B02" w:rsidRDefault="00D9145C" w:rsidP="00102345">
      <w:pPr>
        <w:pStyle w:val="Caption"/>
        <w:jc w:val="center"/>
        <w:rPr>
          <w:rFonts w:ascii="Times New Roman" w:hAnsi="Times New Roman" w:cs="Times New Roman"/>
          <w:i w:val="0"/>
          <w:color w:val="auto"/>
          <w:sz w:val="24"/>
          <w:szCs w:val="24"/>
          <w:lang w:val="id-ID"/>
        </w:rPr>
      </w:pPr>
    </w:p>
    <w:p w:rsidR="001931F4" w:rsidRPr="00687B02" w:rsidRDefault="001931F4" w:rsidP="001931F4">
      <w:pPr>
        <w:jc w:val="center"/>
        <w:rPr>
          <w:lang w:val="id-ID" w:eastAsia="en-US"/>
        </w:rPr>
      </w:pPr>
      <w:r w:rsidRPr="00687B02">
        <w:rPr>
          <w:noProof/>
          <w:lang w:eastAsia="en-US"/>
        </w:rPr>
        <w:lastRenderedPageBreak/>
        <w:drawing>
          <wp:inline distT="0" distB="0" distL="0" distR="0" wp14:anchorId="4601BB64" wp14:editId="4B7EC8B0">
            <wp:extent cx="4702628" cy="6564337"/>
            <wp:effectExtent l="0" t="0" r="3175"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1760" cy="6577084"/>
                    </a:xfrm>
                    <a:prstGeom prst="rect">
                      <a:avLst/>
                    </a:prstGeom>
                  </pic:spPr>
                </pic:pic>
              </a:graphicData>
            </a:graphic>
          </wp:inline>
        </w:drawing>
      </w:r>
    </w:p>
    <w:p w:rsidR="001931F4" w:rsidRPr="00687B02" w:rsidRDefault="00712802" w:rsidP="00712802">
      <w:pPr>
        <w:pStyle w:val="Caption"/>
        <w:jc w:val="center"/>
        <w:rPr>
          <w:rFonts w:ascii="Times New Roman" w:hAnsi="Times New Roman" w:cs="Times New Roman"/>
          <w:b/>
          <w:i w:val="0"/>
          <w:noProof/>
          <w:color w:val="auto"/>
          <w:sz w:val="24"/>
        </w:rPr>
      </w:pPr>
      <w:bookmarkStart w:id="94" w:name="_Toc60604756"/>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2</w:t>
      </w:r>
      <w:r w:rsidRPr="00687B02">
        <w:rPr>
          <w:rFonts w:ascii="Times New Roman" w:hAnsi="Times New Roman" w:cs="Times New Roman"/>
          <w:b/>
          <w:i w:val="0"/>
          <w:color w:val="auto"/>
          <w:sz w:val="24"/>
        </w:rPr>
        <w:fldChar w:fldCharType="end"/>
      </w:r>
      <w:r w:rsidRPr="00687B02">
        <w:rPr>
          <w:rFonts w:ascii="Times New Roman" w:hAnsi="Times New Roman" w:cs="Times New Roman"/>
          <w:b/>
          <w:i w:val="0"/>
          <w:color w:val="auto"/>
          <w:sz w:val="24"/>
        </w:rPr>
        <w:t xml:space="preserve"> </w:t>
      </w:r>
      <w:r w:rsidRPr="00687B02">
        <w:rPr>
          <w:rFonts w:ascii="Times New Roman" w:hAnsi="Times New Roman" w:cs="Times New Roman"/>
          <w:i w:val="0"/>
          <w:color w:val="auto"/>
          <w:sz w:val="24"/>
        </w:rPr>
        <w:t xml:space="preserve">Set PoS </w:t>
      </w:r>
      <w:proofErr w:type="gramStart"/>
      <w:r w:rsidRPr="00687B02">
        <w:rPr>
          <w:rFonts w:ascii="Times New Roman" w:hAnsi="Times New Roman" w:cs="Times New Roman"/>
          <w:i w:val="0"/>
          <w:color w:val="auto"/>
          <w:sz w:val="24"/>
        </w:rPr>
        <w:t>Pisceldo(</w:t>
      </w:r>
      <w:proofErr w:type="gramEnd"/>
      <w:r w:rsidRPr="00687B02">
        <w:rPr>
          <w:rFonts w:ascii="Times New Roman" w:hAnsi="Times New Roman" w:cs="Times New Roman"/>
          <w:i w:val="0"/>
          <w:color w:val="auto"/>
          <w:sz w:val="24"/>
        </w:rPr>
        <w:t>2009) Tabel 1</w:t>
      </w:r>
      <w:bookmarkEnd w:id="94"/>
    </w:p>
    <w:p w:rsidR="00B9308D" w:rsidRPr="00687B02" w:rsidRDefault="00B9308D" w:rsidP="00B9308D">
      <w:pPr>
        <w:pStyle w:val="Caption"/>
        <w:jc w:val="center"/>
        <w:rPr>
          <w:rFonts w:ascii="Times New Roman" w:hAnsi="Times New Roman" w:cs="Times New Roman"/>
        </w:rPr>
      </w:pPr>
    </w:p>
    <w:p w:rsidR="001931F4" w:rsidRPr="00687B02" w:rsidRDefault="001931F4" w:rsidP="001931F4">
      <w:pPr>
        <w:spacing w:line="360" w:lineRule="auto"/>
        <w:jc w:val="center"/>
        <w:rPr>
          <w:lang w:val="id-ID" w:eastAsia="en-US"/>
        </w:rPr>
      </w:pPr>
      <w:r w:rsidRPr="00687B02">
        <w:rPr>
          <w:noProof/>
          <w:lang w:eastAsia="en-US"/>
        </w:rPr>
        <w:lastRenderedPageBreak/>
        <w:drawing>
          <wp:inline distT="0" distB="0" distL="0" distR="0" wp14:anchorId="59E5EE37" wp14:editId="64F08B7F">
            <wp:extent cx="4939030" cy="623492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9030" cy="6234927"/>
                    </a:xfrm>
                    <a:prstGeom prst="rect">
                      <a:avLst/>
                    </a:prstGeom>
                  </pic:spPr>
                </pic:pic>
              </a:graphicData>
            </a:graphic>
          </wp:inline>
        </w:drawing>
      </w:r>
    </w:p>
    <w:p w:rsidR="001931F4" w:rsidRPr="00687B02" w:rsidRDefault="00712802" w:rsidP="00712802">
      <w:pPr>
        <w:pStyle w:val="Caption"/>
        <w:jc w:val="center"/>
        <w:rPr>
          <w:rFonts w:ascii="Times New Roman" w:hAnsi="Times New Roman" w:cs="Times New Roman"/>
          <w:b/>
          <w:i w:val="0"/>
          <w:noProof/>
          <w:color w:val="auto"/>
          <w:sz w:val="36"/>
          <w:szCs w:val="24"/>
        </w:rPr>
      </w:pPr>
      <w:bookmarkStart w:id="95" w:name="_Toc60604757"/>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3</w:t>
      </w:r>
      <w:r w:rsidRPr="00687B02">
        <w:rPr>
          <w:rFonts w:ascii="Times New Roman" w:hAnsi="Times New Roman" w:cs="Times New Roman"/>
          <w:b/>
          <w:i w:val="0"/>
          <w:color w:val="auto"/>
          <w:sz w:val="24"/>
        </w:rPr>
        <w:fldChar w:fldCharType="end"/>
      </w:r>
      <w:r w:rsidRPr="00687B02">
        <w:rPr>
          <w:rFonts w:ascii="Times New Roman" w:hAnsi="Times New Roman" w:cs="Times New Roman"/>
          <w:b/>
          <w:i w:val="0"/>
          <w:color w:val="auto"/>
          <w:sz w:val="24"/>
        </w:rPr>
        <w:t xml:space="preserve"> </w:t>
      </w:r>
      <w:r w:rsidRPr="00687B02">
        <w:rPr>
          <w:rFonts w:ascii="Times New Roman" w:hAnsi="Times New Roman" w:cs="Times New Roman"/>
          <w:i w:val="0"/>
          <w:color w:val="auto"/>
          <w:sz w:val="24"/>
        </w:rPr>
        <w:t xml:space="preserve">Set PoS </w:t>
      </w:r>
      <w:proofErr w:type="gramStart"/>
      <w:r w:rsidRPr="00687B02">
        <w:rPr>
          <w:rFonts w:ascii="Times New Roman" w:hAnsi="Times New Roman" w:cs="Times New Roman"/>
          <w:i w:val="0"/>
          <w:color w:val="auto"/>
          <w:sz w:val="24"/>
        </w:rPr>
        <w:t>Pisceldo(</w:t>
      </w:r>
      <w:proofErr w:type="gramEnd"/>
      <w:r w:rsidRPr="00687B02">
        <w:rPr>
          <w:rFonts w:ascii="Times New Roman" w:hAnsi="Times New Roman" w:cs="Times New Roman"/>
          <w:i w:val="0"/>
          <w:color w:val="auto"/>
          <w:sz w:val="24"/>
        </w:rPr>
        <w:t>2009) Tabel 2</w:t>
      </w:r>
      <w:bookmarkEnd w:id="95"/>
    </w:p>
    <w:p w:rsidR="001931F4" w:rsidRPr="00687B02" w:rsidRDefault="001931F4" w:rsidP="001931F4">
      <w:pPr>
        <w:spacing w:line="360" w:lineRule="auto"/>
        <w:jc w:val="center"/>
        <w:rPr>
          <w:noProof/>
          <w:sz w:val="24"/>
          <w:szCs w:val="24"/>
        </w:rPr>
      </w:pPr>
      <w:r w:rsidRPr="00687B02">
        <w:rPr>
          <w:noProof/>
          <w:lang w:eastAsia="en-US"/>
        </w:rPr>
        <w:lastRenderedPageBreak/>
        <w:drawing>
          <wp:inline distT="0" distB="0" distL="0" distR="0" wp14:anchorId="7B2466F7" wp14:editId="3E8F1E26">
            <wp:extent cx="4227616" cy="6897689"/>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5822" cy="6911077"/>
                    </a:xfrm>
                    <a:prstGeom prst="rect">
                      <a:avLst/>
                    </a:prstGeom>
                  </pic:spPr>
                </pic:pic>
              </a:graphicData>
            </a:graphic>
          </wp:inline>
        </w:drawing>
      </w:r>
    </w:p>
    <w:p w:rsidR="001931F4" w:rsidRPr="00687B02" w:rsidRDefault="00712802" w:rsidP="00712802">
      <w:pPr>
        <w:pStyle w:val="Caption"/>
        <w:jc w:val="center"/>
        <w:rPr>
          <w:rFonts w:ascii="Times New Roman" w:hAnsi="Times New Roman" w:cs="Times New Roman"/>
          <w:b/>
          <w:i w:val="0"/>
          <w:noProof/>
          <w:color w:val="auto"/>
          <w:sz w:val="24"/>
        </w:rPr>
      </w:pPr>
      <w:bookmarkStart w:id="96" w:name="_Toc60604758"/>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4</w:t>
      </w:r>
      <w:r w:rsidRPr="00687B02">
        <w:rPr>
          <w:rFonts w:ascii="Times New Roman" w:hAnsi="Times New Roman" w:cs="Times New Roman"/>
          <w:b/>
          <w:i w:val="0"/>
          <w:color w:val="auto"/>
          <w:sz w:val="24"/>
        </w:rPr>
        <w:fldChar w:fldCharType="end"/>
      </w:r>
      <w:r w:rsidRPr="00687B02">
        <w:rPr>
          <w:rFonts w:ascii="Times New Roman" w:hAnsi="Times New Roman" w:cs="Times New Roman"/>
          <w:b/>
          <w:i w:val="0"/>
          <w:color w:val="auto"/>
          <w:sz w:val="24"/>
        </w:rPr>
        <w:t xml:space="preserve"> </w:t>
      </w:r>
      <w:r w:rsidRPr="00687B02">
        <w:rPr>
          <w:rFonts w:ascii="Times New Roman" w:hAnsi="Times New Roman" w:cs="Times New Roman"/>
          <w:i w:val="0"/>
          <w:color w:val="auto"/>
          <w:sz w:val="24"/>
        </w:rPr>
        <w:t>Set PoS Alfan Farizki Wicaksono (2010)</w:t>
      </w:r>
      <w:bookmarkEnd w:id="96"/>
    </w:p>
    <w:p w:rsidR="001931F4" w:rsidRPr="00687B02" w:rsidRDefault="001931F4" w:rsidP="001931F4">
      <w:pPr>
        <w:jc w:val="center"/>
        <w:rPr>
          <w:noProof/>
          <w:sz w:val="24"/>
          <w:szCs w:val="24"/>
        </w:rPr>
      </w:pPr>
    </w:p>
    <w:p w:rsidR="001931F4" w:rsidRPr="00687B02" w:rsidRDefault="001931F4" w:rsidP="001931F4">
      <w:pPr>
        <w:jc w:val="center"/>
        <w:rPr>
          <w:noProof/>
        </w:rPr>
      </w:pPr>
      <w:r w:rsidRPr="00687B02">
        <w:rPr>
          <w:noProof/>
          <w:lang w:eastAsia="en-US"/>
        </w:rPr>
        <w:lastRenderedPageBreak/>
        <w:drawing>
          <wp:inline distT="0" distB="0" distL="0" distR="0" wp14:anchorId="13845A92" wp14:editId="57934072">
            <wp:extent cx="4251856" cy="57595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ag adriani.PNG"/>
                    <pic:cNvPicPr/>
                  </pic:nvPicPr>
                  <pic:blipFill>
                    <a:blip r:embed="rId41">
                      <a:extLst>
                        <a:ext uri="{28A0092B-C50C-407E-A947-70E740481C1C}">
                          <a14:useLocalDpi xmlns:a14="http://schemas.microsoft.com/office/drawing/2010/main" val="0"/>
                        </a:ext>
                      </a:extLst>
                    </a:blip>
                    <a:stretch>
                      <a:fillRect/>
                    </a:stretch>
                  </pic:blipFill>
                  <pic:spPr>
                    <a:xfrm>
                      <a:off x="0" y="0"/>
                      <a:ext cx="4255263" cy="5764149"/>
                    </a:xfrm>
                    <a:prstGeom prst="rect">
                      <a:avLst/>
                    </a:prstGeom>
                  </pic:spPr>
                </pic:pic>
              </a:graphicData>
            </a:graphic>
          </wp:inline>
        </w:drawing>
      </w:r>
    </w:p>
    <w:p w:rsidR="001931F4" w:rsidRPr="00687B02" w:rsidRDefault="00712802" w:rsidP="00712802">
      <w:pPr>
        <w:pStyle w:val="Caption"/>
        <w:jc w:val="center"/>
        <w:rPr>
          <w:rFonts w:ascii="Times New Roman" w:hAnsi="Times New Roman" w:cs="Times New Roman"/>
          <w:b/>
          <w:i w:val="0"/>
          <w:noProof/>
          <w:color w:val="auto"/>
          <w:sz w:val="24"/>
        </w:rPr>
      </w:pPr>
      <w:bookmarkStart w:id="97" w:name="_Toc60604759"/>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5</w:t>
      </w:r>
      <w:r w:rsidRPr="00687B02">
        <w:rPr>
          <w:rFonts w:ascii="Times New Roman" w:hAnsi="Times New Roman" w:cs="Times New Roman"/>
          <w:b/>
          <w:i w:val="0"/>
          <w:color w:val="auto"/>
          <w:sz w:val="24"/>
        </w:rPr>
        <w:fldChar w:fldCharType="end"/>
      </w:r>
      <w:r w:rsidRPr="00687B02">
        <w:rPr>
          <w:rFonts w:ascii="Times New Roman" w:hAnsi="Times New Roman" w:cs="Times New Roman"/>
          <w:i w:val="0"/>
          <w:color w:val="auto"/>
          <w:sz w:val="24"/>
        </w:rPr>
        <w:t xml:space="preserve"> Set PoS Adriani (2009)</w:t>
      </w:r>
      <w:bookmarkEnd w:id="97"/>
    </w:p>
    <w:p w:rsidR="001931F4" w:rsidRPr="00687B02" w:rsidRDefault="001931F4" w:rsidP="001931F4">
      <w:pPr>
        <w:jc w:val="center"/>
        <w:rPr>
          <w:noProof/>
          <w:sz w:val="24"/>
          <w:szCs w:val="24"/>
        </w:rPr>
      </w:pPr>
    </w:p>
    <w:p w:rsidR="001931F4" w:rsidRPr="00687B02" w:rsidRDefault="001931F4" w:rsidP="001931F4">
      <w:pPr>
        <w:jc w:val="center"/>
        <w:rPr>
          <w:noProof/>
        </w:rPr>
      </w:pPr>
      <w:r w:rsidRPr="00687B02">
        <w:rPr>
          <w:noProof/>
          <w:lang w:eastAsia="en-US"/>
        </w:rPr>
        <w:lastRenderedPageBreak/>
        <w:drawing>
          <wp:inline distT="0" distB="0" distL="0" distR="0" wp14:anchorId="471C321A" wp14:editId="1FBADD5F">
            <wp:extent cx="4939030" cy="5183578"/>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 eka.PNG"/>
                    <pic:cNvPicPr/>
                  </pic:nvPicPr>
                  <pic:blipFill>
                    <a:blip r:embed="rId42">
                      <a:extLst>
                        <a:ext uri="{28A0092B-C50C-407E-A947-70E740481C1C}">
                          <a14:useLocalDpi xmlns:a14="http://schemas.microsoft.com/office/drawing/2010/main" val="0"/>
                        </a:ext>
                      </a:extLst>
                    </a:blip>
                    <a:stretch>
                      <a:fillRect/>
                    </a:stretch>
                  </pic:blipFill>
                  <pic:spPr>
                    <a:xfrm>
                      <a:off x="0" y="0"/>
                      <a:ext cx="4939030" cy="5183578"/>
                    </a:xfrm>
                    <a:prstGeom prst="rect">
                      <a:avLst/>
                    </a:prstGeom>
                  </pic:spPr>
                </pic:pic>
              </a:graphicData>
            </a:graphic>
          </wp:inline>
        </w:drawing>
      </w:r>
    </w:p>
    <w:p w:rsidR="001931F4" w:rsidRPr="00687B02" w:rsidRDefault="00E10AE0" w:rsidP="00E10AE0">
      <w:pPr>
        <w:pStyle w:val="Caption"/>
        <w:jc w:val="center"/>
        <w:rPr>
          <w:rFonts w:ascii="Times New Roman" w:hAnsi="Times New Roman" w:cs="Times New Roman"/>
          <w:b/>
          <w:i w:val="0"/>
          <w:noProof/>
          <w:color w:val="auto"/>
          <w:sz w:val="24"/>
        </w:rPr>
      </w:pPr>
      <w:bookmarkStart w:id="98" w:name="_Toc60604760"/>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6</w:t>
      </w:r>
      <w:r w:rsidRPr="00687B02">
        <w:rPr>
          <w:rFonts w:ascii="Times New Roman" w:hAnsi="Times New Roman" w:cs="Times New Roman"/>
          <w:b/>
          <w:i w:val="0"/>
          <w:color w:val="auto"/>
          <w:sz w:val="24"/>
        </w:rPr>
        <w:fldChar w:fldCharType="end"/>
      </w:r>
      <w:r w:rsidRPr="00687B02">
        <w:rPr>
          <w:rFonts w:ascii="Times New Roman" w:hAnsi="Times New Roman" w:cs="Times New Roman"/>
          <w:b/>
          <w:i w:val="0"/>
          <w:color w:val="auto"/>
          <w:sz w:val="24"/>
        </w:rPr>
        <w:t xml:space="preserve"> </w:t>
      </w:r>
      <w:r w:rsidRPr="00687B02">
        <w:rPr>
          <w:rFonts w:ascii="Times New Roman" w:hAnsi="Times New Roman" w:cs="Times New Roman"/>
          <w:i w:val="0"/>
          <w:noProof/>
          <w:color w:val="auto"/>
          <w:sz w:val="24"/>
        </w:rPr>
        <w:t>Set PoS Setyaningsih (2017)</w:t>
      </w:r>
      <w:bookmarkEnd w:id="98"/>
    </w:p>
    <w:p w:rsidR="001931F4" w:rsidRPr="00687B02" w:rsidRDefault="001931F4" w:rsidP="001931F4">
      <w:pPr>
        <w:jc w:val="center"/>
        <w:rPr>
          <w:noProof/>
          <w:sz w:val="24"/>
          <w:szCs w:val="24"/>
        </w:rPr>
      </w:pPr>
    </w:p>
    <w:p w:rsidR="001931F4" w:rsidRPr="00687B02" w:rsidRDefault="001931F4" w:rsidP="001931F4">
      <w:pPr>
        <w:jc w:val="center"/>
        <w:rPr>
          <w:noProof/>
        </w:rPr>
      </w:pPr>
      <w:r w:rsidRPr="00687B02">
        <w:rPr>
          <w:bCs/>
          <w:noProof/>
          <w:lang w:eastAsia="en-US"/>
        </w:rPr>
        <w:lastRenderedPageBreak/>
        <w:drawing>
          <wp:inline distT="0" distB="0" distL="0" distR="0" wp14:anchorId="5ECB5BC1" wp14:editId="3A8BD793">
            <wp:extent cx="4583876" cy="6507971"/>
            <wp:effectExtent l="0" t="0" r="7620" b="762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 kamiludin.PNG"/>
                    <pic:cNvPicPr/>
                  </pic:nvPicPr>
                  <pic:blipFill>
                    <a:blip r:embed="rId43">
                      <a:extLst>
                        <a:ext uri="{28A0092B-C50C-407E-A947-70E740481C1C}">
                          <a14:useLocalDpi xmlns:a14="http://schemas.microsoft.com/office/drawing/2010/main" val="0"/>
                        </a:ext>
                      </a:extLst>
                    </a:blip>
                    <a:stretch>
                      <a:fillRect/>
                    </a:stretch>
                  </pic:blipFill>
                  <pic:spPr>
                    <a:xfrm>
                      <a:off x="0" y="0"/>
                      <a:ext cx="4596482" cy="6525869"/>
                    </a:xfrm>
                    <a:prstGeom prst="rect">
                      <a:avLst/>
                    </a:prstGeom>
                  </pic:spPr>
                </pic:pic>
              </a:graphicData>
            </a:graphic>
          </wp:inline>
        </w:drawing>
      </w:r>
    </w:p>
    <w:p w:rsidR="00E10AE0" w:rsidRPr="00687B02" w:rsidRDefault="00E10AE0" w:rsidP="00E10AE0">
      <w:pPr>
        <w:pStyle w:val="gambar0"/>
        <w:rPr>
          <w:b w:val="0"/>
          <w:noProof/>
        </w:rPr>
      </w:pPr>
      <w:bookmarkStart w:id="99" w:name="_Toc60604761"/>
      <w:r w:rsidRPr="00687B02">
        <w:t xml:space="preserve">Gambar 2. </w:t>
      </w:r>
      <w:r w:rsidR="00FA0161">
        <w:rPr>
          <w:noProof/>
        </w:rPr>
        <w:fldChar w:fldCharType="begin"/>
      </w:r>
      <w:r w:rsidR="00FA0161">
        <w:rPr>
          <w:noProof/>
        </w:rPr>
        <w:instrText xml:space="preserve"> SEQ Gambar_2. \* ARABIC </w:instrText>
      </w:r>
      <w:r w:rsidR="00FA0161">
        <w:rPr>
          <w:noProof/>
        </w:rPr>
        <w:fldChar w:fldCharType="separate"/>
      </w:r>
      <w:r w:rsidR="001B5269">
        <w:rPr>
          <w:noProof/>
        </w:rPr>
        <w:t>7</w:t>
      </w:r>
      <w:r w:rsidR="00FA0161">
        <w:rPr>
          <w:noProof/>
        </w:rPr>
        <w:fldChar w:fldCharType="end"/>
      </w:r>
      <w:r w:rsidRPr="00687B02">
        <w:t xml:space="preserve"> </w:t>
      </w:r>
      <w:r w:rsidRPr="00687B02">
        <w:rPr>
          <w:b w:val="0"/>
          <w:i/>
          <w:noProof/>
        </w:rPr>
        <w:t xml:space="preserve">Set </w:t>
      </w:r>
      <w:r w:rsidRPr="00687B02">
        <w:rPr>
          <w:b w:val="0"/>
          <w:noProof/>
        </w:rPr>
        <w:t>PoS Purwarianti (2010)</w:t>
      </w:r>
      <w:bookmarkEnd w:id="99"/>
    </w:p>
    <w:p w:rsidR="00E10AE0" w:rsidRPr="00687B02" w:rsidRDefault="00E10AE0" w:rsidP="00E10AE0">
      <w:pPr>
        <w:pStyle w:val="Caption"/>
        <w:rPr>
          <w:rFonts w:ascii="Times New Roman" w:hAnsi="Times New Roman" w:cs="Times New Roman"/>
          <w:noProof/>
        </w:rPr>
      </w:pPr>
    </w:p>
    <w:p w:rsidR="001931F4" w:rsidRPr="00687B02" w:rsidRDefault="001931F4" w:rsidP="001931F4">
      <w:pPr>
        <w:jc w:val="center"/>
        <w:rPr>
          <w:noProof/>
        </w:rPr>
      </w:pPr>
      <w:r w:rsidRPr="00687B02">
        <w:rPr>
          <w:noProof/>
          <w:lang w:eastAsia="en-US"/>
        </w:rPr>
        <w:lastRenderedPageBreak/>
        <w:drawing>
          <wp:inline distT="0" distB="0" distL="0" distR="0" wp14:anchorId="21DA01CA" wp14:editId="43835EA0">
            <wp:extent cx="4888523" cy="5486400"/>
            <wp:effectExtent l="0" t="0" r="762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5017" cy="5493689"/>
                    </a:xfrm>
                    <a:prstGeom prst="rect">
                      <a:avLst/>
                    </a:prstGeom>
                  </pic:spPr>
                </pic:pic>
              </a:graphicData>
            </a:graphic>
          </wp:inline>
        </w:drawing>
      </w:r>
    </w:p>
    <w:p w:rsidR="00E10AE0" w:rsidRPr="00687B02" w:rsidRDefault="00E10AE0" w:rsidP="00E10AE0">
      <w:pPr>
        <w:pStyle w:val="gambar0"/>
        <w:rPr>
          <w:b w:val="0"/>
          <w:noProof/>
        </w:rPr>
      </w:pPr>
      <w:bookmarkStart w:id="100" w:name="_Toc60604762"/>
      <w:r w:rsidRPr="00687B02">
        <w:t xml:space="preserve">Gambar 2. </w:t>
      </w:r>
      <w:r w:rsidR="00FA0161">
        <w:rPr>
          <w:noProof/>
        </w:rPr>
        <w:fldChar w:fldCharType="begin"/>
      </w:r>
      <w:r w:rsidR="00FA0161">
        <w:rPr>
          <w:noProof/>
        </w:rPr>
        <w:instrText xml:space="preserve"> SEQ Gambar_2. \* ARABIC </w:instrText>
      </w:r>
      <w:r w:rsidR="00FA0161">
        <w:rPr>
          <w:noProof/>
        </w:rPr>
        <w:fldChar w:fldCharType="separate"/>
      </w:r>
      <w:r w:rsidR="001B5269">
        <w:rPr>
          <w:noProof/>
        </w:rPr>
        <w:t>8</w:t>
      </w:r>
      <w:r w:rsidR="00FA0161">
        <w:rPr>
          <w:noProof/>
        </w:rPr>
        <w:fldChar w:fldCharType="end"/>
      </w:r>
      <w:r w:rsidRPr="00687B02">
        <w:t xml:space="preserve"> </w:t>
      </w:r>
      <w:r w:rsidRPr="00687B02">
        <w:rPr>
          <w:b w:val="0"/>
          <w:i/>
          <w:noProof/>
        </w:rPr>
        <w:t xml:space="preserve">Set </w:t>
      </w:r>
      <w:r w:rsidRPr="00687B02">
        <w:rPr>
          <w:b w:val="0"/>
          <w:noProof/>
        </w:rPr>
        <w:t>PoS Achmad Fatchuttaman Abka (2017)</w:t>
      </w:r>
      <w:bookmarkEnd w:id="100"/>
    </w:p>
    <w:p w:rsidR="00E10AE0" w:rsidRPr="00687B02" w:rsidRDefault="00E10AE0" w:rsidP="00E10AE0">
      <w:pPr>
        <w:pStyle w:val="Caption"/>
        <w:rPr>
          <w:rFonts w:ascii="Times New Roman" w:hAnsi="Times New Roman" w:cs="Times New Roman"/>
          <w:b/>
          <w:noProof/>
        </w:rPr>
      </w:pPr>
    </w:p>
    <w:p w:rsidR="001931F4" w:rsidRPr="00687B02" w:rsidRDefault="001931F4" w:rsidP="001931F4">
      <w:pPr>
        <w:jc w:val="center"/>
        <w:rPr>
          <w:noProof/>
        </w:rPr>
      </w:pPr>
    </w:p>
    <w:p w:rsidR="001931F4" w:rsidRPr="00687B02" w:rsidRDefault="001931F4" w:rsidP="001931F4">
      <w:pPr>
        <w:jc w:val="center"/>
        <w:rPr>
          <w:noProof/>
        </w:rPr>
      </w:pPr>
      <w:r w:rsidRPr="00687B02">
        <w:rPr>
          <w:noProof/>
          <w:lang w:eastAsia="en-US"/>
        </w:rPr>
        <w:lastRenderedPageBreak/>
        <w:drawing>
          <wp:inline distT="0" distB="0" distL="0" distR="0" wp14:anchorId="21D1FB77" wp14:editId="0FA8C7D2">
            <wp:extent cx="4939030" cy="5214872"/>
            <wp:effectExtent l="0" t="0" r="0" b="508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9030" cy="5214872"/>
                    </a:xfrm>
                    <a:prstGeom prst="rect">
                      <a:avLst/>
                    </a:prstGeom>
                  </pic:spPr>
                </pic:pic>
              </a:graphicData>
            </a:graphic>
          </wp:inline>
        </w:drawing>
      </w:r>
    </w:p>
    <w:p w:rsidR="00E10AE0" w:rsidRPr="00687B02" w:rsidRDefault="00E10AE0" w:rsidP="00E10AE0">
      <w:pPr>
        <w:pStyle w:val="Caption"/>
        <w:jc w:val="center"/>
        <w:rPr>
          <w:rFonts w:ascii="Times New Roman" w:hAnsi="Times New Roman" w:cs="Times New Roman"/>
          <w:noProof/>
          <w:color w:val="auto"/>
          <w:sz w:val="32"/>
        </w:rPr>
      </w:pPr>
      <w:bookmarkStart w:id="101" w:name="_Toc60604763"/>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9</w:t>
      </w:r>
      <w:r w:rsidRPr="00687B02">
        <w:rPr>
          <w:rFonts w:ascii="Times New Roman" w:hAnsi="Times New Roman" w:cs="Times New Roman"/>
          <w:b/>
          <w:i w:val="0"/>
          <w:color w:val="auto"/>
          <w:sz w:val="24"/>
        </w:rPr>
        <w:fldChar w:fldCharType="end"/>
      </w:r>
      <w:r w:rsidRPr="00687B02">
        <w:rPr>
          <w:rFonts w:ascii="Times New Roman" w:hAnsi="Times New Roman" w:cs="Times New Roman"/>
          <w:color w:val="auto"/>
          <w:sz w:val="24"/>
        </w:rPr>
        <w:t xml:space="preserve"> </w:t>
      </w:r>
      <w:r w:rsidRPr="00687B02">
        <w:rPr>
          <w:rFonts w:ascii="Times New Roman" w:hAnsi="Times New Roman" w:cs="Times New Roman"/>
          <w:i w:val="0"/>
          <w:noProof/>
          <w:color w:val="auto"/>
          <w:sz w:val="24"/>
        </w:rPr>
        <w:t xml:space="preserve">Set </w:t>
      </w:r>
      <w:r w:rsidRPr="00687B02">
        <w:rPr>
          <w:rFonts w:ascii="Times New Roman" w:hAnsi="Times New Roman" w:cs="Times New Roman"/>
          <w:noProof/>
          <w:color w:val="auto"/>
          <w:sz w:val="24"/>
        </w:rPr>
        <w:t>PoS Muliono (2012)</w:t>
      </w:r>
      <w:bookmarkEnd w:id="101"/>
    </w:p>
    <w:p w:rsidR="001931F4" w:rsidRPr="00687B02" w:rsidRDefault="001931F4" w:rsidP="001931F4">
      <w:pPr>
        <w:jc w:val="center"/>
        <w:rPr>
          <w:noProof/>
          <w:sz w:val="24"/>
          <w:szCs w:val="24"/>
        </w:rPr>
      </w:pPr>
    </w:p>
    <w:p w:rsidR="001931F4" w:rsidRPr="00687B02" w:rsidRDefault="001931F4" w:rsidP="001931F4">
      <w:pPr>
        <w:jc w:val="center"/>
        <w:rPr>
          <w:noProof/>
        </w:rPr>
      </w:pPr>
      <w:r w:rsidRPr="00687B02">
        <w:rPr>
          <w:noProof/>
          <w:lang w:eastAsia="en-US"/>
        </w:rPr>
        <w:lastRenderedPageBreak/>
        <w:drawing>
          <wp:inline distT="0" distB="0" distL="0" distR="0" wp14:anchorId="5906709F" wp14:editId="671B597A">
            <wp:extent cx="4939030" cy="5143934"/>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9030" cy="5143934"/>
                    </a:xfrm>
                    <a:prstGeom prst="rect">
                      <a:avLst/>
                    </a:prstGeom>
                  </pic:spPr>
                </pic:pic>
              </a:graphicData>
            </a:graphic>
          </wp:inline>
        </w:drawing>
      </w:r>
    </w:p>
    <w:p w:rsidR="00E10AE0" w:rsidRPr="00687B02" w:rsidRDefault="00E10AE0" w:rsidP="00E10AE0">
      <w:pPr>
        <w:pStyle w:val="Caption"/>
        <w:jc w:val="center"/>
        <w:rPr>
          <w:rFonts w:ascii="Times New Roman" w:hAnsi="Times New Roman" w:cs="Times New Roman"/>
          <w:noProof/>
          <w:color w:val="auto"/>
          <w:sz w:val="24"/>
        </w:rPr>
      </w:pPr>
      <w:bookmarkStart w:id="102" w:name="_Toc60604764"/>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10</w:t>
      </w:r>
      <w:r w:rsidRPr="00687B02">
        <w:rPr>
          <w:rFonts w:ascii="Times New Roman" w:hAnsi="Times New Roman" w:cs="Times New Roman"/>
          <w:b/>
          <w:i w:val="0"/>
          <w:color w:val="auto"/>
          <w:sz w:val="24"/>
        </w:rPr>
        <w:fldChar w:fldCharType="end"/>
      </w:r>
      <w:r w:rsidRPr="00687B02">
        <w:rPr>
          <w:rFonts w:ascii="Times New Roman" w:hAnsi="Times New Roman" w:cs="Times New Roman"/>
          <w:color w:val="auto"/>
          <w:sz w:val="24"/>
        </w:rPr>
        <w:t xml:space="preserve"> </w:t>
      </w:r>
      <w:r w:rsidRPr="00687B02">
        <w:rPr>
          <w:rFonts w:ascii="Times New Roman" w:hAnsi="Times New Roman" w:cs="Times New Roman"/>
          <w:i w:val="0"/>
          <w:noProof/>
          <w:color w:val="auto"/>
          <w:sz w:val="24"/>
        </w:rPr>
        <w:t xml:space="preserve">Set </w:t>
      </w:r>
      <w:r w:rsidRPr="00687B02">
        <w:rPr>
          <w:rFonts w:ascii="Times New Roman" w:hAnsi="Times New Roman" w:cs="Times New Roman"/>
          <w:noProof/>
          <w:color w:val="auto"/>
          <w:sz w:val="24"/>
        </w:rPr>
        <w:t>PoS Septina Dian Larasati(2011)</w:t>
      </w:r>
      <w:bookmarkEnd w:id="102"/>
    </w:p>
    <w:p w:rsidR="00E6773A" w:rsidRPr="00687B02" w:rsidRDefault="00E6773A" w:rsidP="001931F4">
      <w:pPr>
        <w:jc w:val="center"/>
        <w:rPr>
          <w:noProof/>
          <w:sz w:val="24"/>
          <w:szCs w:val="24"/>
        </w:rPr>
      </w:pPr>
    </w:p>
    <w:p w:rsidR="00E6773A" w:rsidRPr="00687B02" w:rsidRDefault="00E6773A" w:rsidP="00167D27">
      <w:pPr>
        <w:spacing w:line="360" w:lineRule="auto"/>
        <w:ind w:firstLine="709"/>
        <w:jc w:val="both"/>
        <w:rPr>
          <w:sz w:val="24"/>
          <w:szCs w:val="24"/>
        </w:rPr>
      </w:pPr>
      <w:r w:rsidRPr="00687B02">
        <w:rPr>
          <w:sz w:val="24"/>
          <w:szCs w:val="24"/>
        </w:rPr>
        <w:t xml:space="preserve">Berdasarkan gambar </w:t>
      </w:r>
      <w:r w:rsidRPr="00687B02">
        <w:rPr>
          <w:i/>
          <w:sz w:val="24"/>
          <w:szCs w:val="24"/>
        </w:rPr>
        <w:t>tagg</w:t>
      </w:r>
      <w:r w:rsidR="00532C13" w:rsidRPr="00687B02">
        <w:rPr>
          <w:i/>
          <w:sz w:val="24"/>
          <w:szCs w:val="24"/>
        </w:rPr>
        <w:t>ing</w:t>
      </w:r>
      <w:r w:rsidR="00532C13" w:rsidRPr="00687B02">
        <w:rPr>
          <w:sz w:val="24"/>
          <w:szCs w:val="24"/>
        </w:rPr>
        <w:t xml:space="preserve"> PoS tersebut maka</w:t>
      </w:r>
      <w:r w:rsidRPr="00687B02">
        <w:rPr>
          <w:sz w:val="24"/>
          <w:szCs w:val="24"/>
        </w:rPr>
        <w:t xml:space="preserve"> penelitian ini akan membuat Tagging PoS Bahasa Melayu Pontianak yang baru berdasarkan referensi Tag PoS yang sudah dijelaskan untuk keperluan</w:t>
      </w:r>
      <w:r w:rsidR="00532C13" w:rsidRPr="00687B02">
        <w:rPr>
          <w:sz w:val="24"/>
          <w:szCs w:val="24"/>
        </w:rPr>
        <w:t xml:space="preserve"> perhitungan nilai akurasi metode PoS Tagger.</w:t>
      </w:r>
    </w:p>
    <w:p w:rsidR="00167D27" w:rsidRPr="00687B02" w:rsidRDefault="00167D27" w:rsidP="008C32AC">
      <w:pPr>
        <w:spacing w:line="360" w:lineRule="auto"/>
        <w:rPr>
          <w:noProof/>
        </w:rPr>
      </w:pPr>
      <w:bookmarkStart w:id="103" w:name="_Toc29469802"/>
    </w:p>
    <w:p w:rsidR="008C32AC" w:rsidRPr="00687B02" w:rsidRDefault="008C32AC" w:rsidP="008C32AC">
      <w:pPr>
        <w:spacing w:line="360" w:lineRule="auto"/>
        <w:rPr>
          <w:noProof/>
        </w:rPr>
      </w:pPr>
    </w:p>
    <w:p w:rsidR="008C32AC" w:rsidRPr="00687B02" w:rsidRDefault="008C32AC" w:rsidP="008C32AC">
      <w:pPr>
        <w:spacing w:line="360" w:lineRule="auto"/>
        <w:rPr>
          <w:noProof/>
        </w:rPr>
      </w:pPr>
    </w:p>
    <w:p w:rsidR="008C32AC" w:rsidRPr="00687B02" w:rsidRDefault="008C32AC" w:rsidP="008C32AC">
      <w:pPr>
        <w:spacing w:line="360" w:lineRule="auto"/>
        <w:rPr>
          <w:noProof/>
        </w:rPr>
      </w:pPr>
    </w:p>
    <w:p w:rsidR="008C32AC" w:rsidRPr="00687B02" w:rsidRDefault="008C32AC" w:rsidP="008C32AC">
      <w:pPr>
        <w:spacing w:line="360" w:lineRule="auto"/>
        <w:rPr>
          <w:sz w:val="24"/>
          <w:szCs w:val="24"/>
        </w:rPr>
      </w:pPr>
    </w:p>
    <w:p w:rsidR="00167D27" w:rsidRPr="00687B02" w:rsidRDefault="00167D27" w:rsidP="00167D27">
      <w:pPr>
        <w:spacing w:line="360" w:lineRule="auto"/>
        <w:jc w:val="center"/>
        <w:rPr>
          <w:sz w:val="24"/>
          <w:szCs w:val="24"/>
        </w:rPr>
      </w:pPr>
    </w:p>
    <w:p w:rsidR="003E2313" w:rsidRPr="00687B02" w:rsidRDefault="003E2313" w:rsidP="00167D27">
      <w:pPr>
        <w:spacing w:line="360" w:lineRule="auto"/>
        <w:jc w:val="center"/>
        <w:rPr>
          <w:sz w:val="24"/>
          <w:szCs w:val="24"/>
        </w:rPr>
      </w:pPr>
    </w:p>
    <w:p w:rsidR="003E2313" w:rsidRPr="00687B02" w:rsidRDefault="003E2313" w:rsidP="00167D27">
      <w:pPr>
        <w:spacing w:line="360" w:lineRule="auto"/>
        <w:jc w:val="center"/>
        <w:rPr>
          <w:sz w:val="24"/>
          <w:szCs w:val="24"/>
        </w:rPr>
      </w:pPr>
    </w:p>
    <w:p w:rsidR="003E2313" w:rsidRPr="00687B02" w:rsidRDefault="003E2313" w:rsidP="003E2313">
      <w:pPr>
        <w:pStyle w:val="Heading2"/>
        <w:rPr>
          <w:lang w:val="en-US"/>
        </w:rPr>
      </w:pPr>
      <w:bookmarkStart w:id="104" w:name="_Toc60606542"/>
      <w:r w:rsidRPr="00687B02">
        <w:lastRenderedPageBreak/>
        <w:t xml:space="preserve">2.3 </w:t>
      </w:r>
      <w:r w:rsidRPr="00687B02">
        <w:tab/>
      </w:r>
      <w:r w:rsidRPr="00687B02">
        <w:rPr>
          <w:lang w:val="en-US"/>
        </w:rPr>
        <w:t>Metode PoS Tagger</w:t>
      </w:r>
      <w:bookmarkEnd w:id="104"/>
    </w:p>
    <w:p w:rsidR="00025189" w:rsidRPr="00687B02" w:rsidRDefault="00025189" w:rsidP="00A36106">
      <w:pPr>
        <w:pStyle w:val="ParagrifIsi"/>
        <w:ind w:firstLine="709"/>
      </w:pPr>
      <w:r w:rsidRPr="00687B02">
        <w:t xml:space="preserve">Metode PoS Tagger yang digunakan pada penelitian ini adalah, Bigram, HMM, Perceptron, Trigram, Unigram. Penjelasan mengenai metode tagger adalah sebagai </w:t>
      </w:r>
      <w:proofErr w:type="gramStart"/>
      <w:r w:rsidRPr="00687B02">
        <w:t>berikut :</w:t>
      </w:r>
      <w:proofErr w:type="gramEnd"/>
    </w:p>
    <w:p w:rsidR="00001819" w:rsidRPr="00687B02" w:rsidRDefault="00001819" w:rsidP="00F106F0">
      <w:pPr>
        <w:pStyle w:val="ParagrifIsi"/>
      </w:pPr>
      <w:r w:rsidRPr="00687B02">
        <w:t>Bigram</w:t>
      </w:r>
      <w:r w:rsidR="0071697C" w:rsidRPr="00687B02">
        <w:t xml:space="preserve"> </w:t>
      </w:r>
    </w:p>
    <w:p w:rsidR="00025189" w:rsidRPr="00687B02" w:rsidRDefault="0071697C" w:rsidP="00A36106">
      <w:pPr>
        <w:pStyle w:val="ParagrifIsi"/>
        <w:ind w:firstLine="839"/>
      </w:pPr>
      <w:r w:rsidRPr="00687B02">
        <w:t xml:space="preserve">Brigram tagger adalah pada dasarnya bekerja dengan cara yang sama seperti unigram, </w:t>
      </w:r>
      <w:r w:rsidR="00081F5F" w:rsidRPr="00687B02">
        <w:t>perbedaannya adalah pada bigram tagger mempertimbangkan konteks kapan menetapkan tag ke kata, sehingga jika dijelaskan lebih rinci bigram adalah urutan dua eleman yang berdekatan dari untaian token yang biasanya berupa h</w:t>
      </w:r>
      <w:r w:rsidR="005C1612">
        <w:t xml:space="preserve">uruf, suku kata, atau kata </w:t>
      </w:r>
      <w:r w:rsidR="00081F5F" w:rsidRPr="00687B02">
        <w:t>n = 2.</w:t>
      </w:r>
    </w:p>
    <w:p w:rsidR="00F772B3" w:rsidRPr="00687B02" w:rsidRDefault="00AE29D2" w:rsidP="00F106F0">
      <w:pPr>
        <w:pStyle w:val="ParagrifIsi"/>
      </w:pPr>
      <w:r w:rsidRPr="00687B02">
        <w:t xml:space="preserve">HMM (Hidden Markov Model) </w:t>
      </w:r>
    </w:p>
    <w:p w:rsidR="00025189" w:rsidRPr="00687B02" w:rsidRDefault="00F772B3" w:rsidP="00A36106">
      <w:pPr>
        <w:pStyle w:val="ParagrifIsi"/>
        <w:ind w:firstLine="839"/>
      </w:pPr>
      <w:r w:rsidRPr="00687B02">
        <w:t xml:space="preserve">HMM </w:t>
      </w:r>
      <w:r w:rsidR="00AE29D2" w:rsidRPr="00687B02">
        <w:t xml:space="preserve">dikembangkan dari </w:t>
      </w:r>
      <w:r w:rsidR="00AE29D2" w:rsidRPr="00687B02">
        <w:rPr>
          <w:i/>
        </w:rPr>
        <w:t>Markov Chain</w:t>
      </w:r>
      <w:r w:rsidR="00AE29D2" w:rsidRPr="00687B02">
        <w:t xml:space="preserve"> yaitu keadaan yang akan datang dari suatu </w:t>
      </w:r>
      <w:r w:rsidR="00AE29D2" w:rsidRPr="00687B02">
        <w:rPr>
          <w:i/>
        </w:rPr>
        <w:t>sequence</w:t>
      </w:r>
      <w:r w:rsidR="00AE29D2" w:rsidRPr="00687B02">
        <w:t xml:space="preserve"> tidak ditentukan dari keadaan saat ini, tapi juga perpindahan dari suatu </w:t>
      </w:r>
      <w:r w:rsidR="00AE29D2" w:rsidRPr="00687B02">
        <w:rPr>
          <w:i/>
        </w:rPr>
        <w:t xml:space="preserve">state </w:t>
      </w:r>
      <w:r w:rsidR="00AE29D2" w:rsidRPr="00687B02">
        <w:t xml:space="preserve">ke </w:t>
      </w:r>
      <w:r w:rsidR="00AE29D2" w:rsidRPr="00687B02">
        <w:rPr>
          <w:i/>
        </w:rPr>
        <w:t>state</w:t>
      </w:r>
      <w:r w:rsidR="00AE29D2" w:rsidRPr="00687B02">
        <w:t xml:space="preserve"> </w:t>
      </w:r>
      <w:r w:rsidR="00AE29D2" w:rsidRPr="00687B02">
        <w:rPr>
          <w:i/>
        </w:rPr>
        <w:t xml:space="preserve">sequence </w:t>
      </w:r>
      <w:r w:rsidR="004B65EF" w:rsidRPr="00687B02">
        <w:t>yang lain.</w:t>
      </w:r>
    </w:p>
    <w:p w:rsidR="00001819" w:rsidRPr="00687B02" w:rsidRDefault="00001819" w:rsidP="00F106F0">
      <w:pPr>
        <w:pStyle w:val="ParagrifIsi"/>
      </w:pPr>
      <w:r w:rsidRPr="00687B02">
        <w:t xml:space="preserve">Perceptron </w:t>
      </w:r>
    </w:p>
    <w:p w:rsidR="0071697C" w:rsidRPr="00687B02" w:rsidRDefault="005F3C58" w:rsidP="00A36106">
      <w:pPr>
        <w:pStyle w:val="ParagrifIsi"/>
        <w:ind w:firstLine="839"/>
      </w:pPr>
      <w:r w:rsidRPr="00687B02">
        <w:t xml:space="preserve">Perceptron tagger </w:t>
      </w:r>
      <w:r w:rsidR="00D20C00" w:rsidRPr="00687B02">
        <w:t>mengimplementasikan penandaan PoS (</w:t>
      </w:r>
      <w:r w:rsidR="00D20C00" w:rsidRPr="00687B02">
        <w:rPr>
          <w:i/>
        </w:rPr>
        <w:t xml:space="preserve">Part </w:t>
      </w:r>
      <w:proofErr w:type="gramStart"/>
      <w:r w:rsidR="00D20C00" w:rsidRPr="00687B02">
        <w:rPr>
          <w:i/>
        </w:rPr>
        <w:t>Of</w:t>
      </w:r>
      <w:proofErr w:type="gramEnd"/>
      <w:r w:rsidR="00D20C00" w:rsidRPr="00687B02">
        <w:rPr>
          <w:i/>
        </w:rPr>
        <w:t xml:space="preserve"> Speech</w:t>
      </w:r>
      <w:r w:rsidR="00D20C00" w:rsidRPr="00687B02">
        <w:t>) menggunakan rata-rata, struktur algoritma perceptron.</w:t>
      </w:r>
    </w:p>
    <w:p w:rsidR="00001819" w:rsidRPr="00687B02" w:rsidRDefault="00001819" w:rsidP="00F106F0">
      <w:pPr>
        <w:pStyle w:val="ParagrifIsi"/>
      </w:pPr>
      <w:r w:rsidRPr="00687B02">
        <w:t>Trigram</w:t>
      </w:r>
    </w:p>
    <w:p w:rsidR="00025189" w:rsidRPr="00687B02" w:rsidRDefault="0071697C" w:rsidP="00A36106">
      <w:pPr>
        <w:pStyle w:val="ParagrifIsi"/>
        <w:ind w:firstLine="839"/>
      </w:pPr>
      <w:r w:rsidRPr="00687B02">
        <w:t>Trigram tagger adalah sebuah tagger yang menggunakan dua kata sebagai konteksnya untuk menentukan Tag PoS</w:t>
      </w:r>
      <w:r w:rsidR="007775CB" w:rsidRPr="00687B02">
        <w:t xml:space="preserve"> </w:t>
      </w:r>
      <w:r w:rsidRPr="00687B02">
        <w:t>(</w:t>
      </w:r>
      <w:r w:rsidRPr="00687B02">
        <w:rPr>
          <w:i/>
        </w:rPr>
        <w:t xml:space="preserve">Part </w:t>
      </w:r>
      <w:proofErr w:type="gramStart"/>
      <w:r w:rsidRPr="00687B02">
        <w:rPr>
          <w:i/>
        </w:rPr>
        <w:t>Of</w:t>
      </w:r>
      <w:proofErr w:type="gramEnd"/>
      <w:r w:rsidRPr="00687B02">
        <w:rPr>
          <w:i/>
        </w:rPr>
        <w:t xml:space="preserve"> Speech</w:t>
      </w:r>
      <w:r w:rsidRPr="00687B02">
        <w:t>)</w:t>
      </w:r>
      <w:r w:rsidR="005C1612">
        <w:t xml:space="preserve">, kata </w:t>
      </w:r>
      <w:r w:rsidR="00081F5F" w:rsidRPr="00687B02">
        <w:t>n = 3</w:t>
      </w:r>
      <w:r w:rsidR="004B65EF" w:rsidRPr="00687B02">
        <w:t>.</w:t>
      </w:r>
    </w:p>
    <w:p w:rsidR="00001819" w:rsidRPr="00687B02" w:rsidRDefault="00001819" w:rsidP="00F106F0">
      <w:pPr>
        <w:pStyle w:val="ParagrifIsi"/>
      </w:pPr>
      <w:r w:rsidRPr="00687B02">
        <w:t>Unigram</w:t>
      </w:r>
    </w:p>
    <w:p w:rsidR="00553890" w:rsidRPr="00687B02" w:rsidRDefault="00267DCB" w:rsidP="00A36106">
      <w:pPr>
        <w:pStyle w:val="ParagrifIsi"/>
        <w:ind w:firstLine="709"/>
      </w:pPr>
      <w:r w:rsidRPr="00687B02">
        <w:t>Unigram tagger adalah sebuah tagger yang hanya menggunakan satu kata sebagai konteksnya untuk menentukan Tag PoS</w:t>
      </w:r>
      <w:r w:rsidR="007775CB" w:rsidRPr="00687B02">
        <w:t xml:space="preserve"> </w:t>
      </w:r>
      <w:r w:rsidRPr="00687B02">
        <w:t>(</w:t>
      </w:r>
      <w:r w:rsidRPr="00687B02">
        <w:rPr>
          <w:i/>
        </w:rPr>
        <w:t xml:space="preserve">Part </w:t>
      </w:r>
      <w:proofErr w:type="gramStart"/>
      <w:r w:rsidRPr="00687B02">
        <w:rPr>
          <w:i/>
        </w:rPr>
        <w:t>Of</w:t>
      </w:r>
      <w:proofErr w:type="gramEnd"/>
      <w:r w:rsidRPr="00687B02">
        <w:rPr>
          <w:i/>
        </w:rPr>
        <w:t xml:space="preserve"> Speech</w:t>
      </w:r>
      <w:r w:rsidRPr="00687B02">
        <w:t>), sederhananya tagger ini berbasis konteks yang konteksnya adalah satu kata, yaitu Unigram</w:t>
      </w:r>
      <w:r w:rsidR="00081F5F" w:rsidRPr="00687B02">
        <w:t>,</w:t>
      </w:r>
      <w:r w:rsidR="005C1612">
        <w:t xml:space="preserve"> kata</w:t>
      </w:r>
      <w:r w:rsidR="00081F5F" w:rsidRPr="00687B02">
        <w:t xml:space="preserve"> n = 1</w:t>
      </w:r>
      <w:r w:rsidRPr="00687B02">
        <w:t>.</w:t>
      </w:r>
    </w:p>
    <w:p w:rsidR="004B65EF" w:rsidRPr="00687B02" w:rsidRDefault="004B65EF" w:rsidP="00F106F0">
      <w:pPr>
        <w:pStyle w:val="ParagrifIsi"/>
      </w:pPr>
    </w:p>
    <w:p w:rsidR="0037467E" w:rsidRPr="00687B02" w:rsidRDefault="00167D27" w:rsidP="00167D27">
      <w:pPr>
        <w:pStyle w:val="Heading2"/>
      </w:pPr>
      <w:bookmarkStart w:id="105" w:name="_Toc60606543"/>
      <w:bookmarkEnd w:id="103"/>
      <w:r w:rsidRPr="00687B02">
        <w:t xml:space="preserve">2.4 </w:t>
      </w:r>
      <w:r w:rsidRPr="00687B02">
        <w:tab/>
        <w:t>Python</w:t>
      </w:r>
      <w:bookmarkEnd w:id="105"/>
    </w:p>
    <w:p w:rsidR="00167D27" w:rsidRPr="00687B02" w:rsidRDefault="00167D27" w:rsidP="00167D27">
      <w:pPr>
        <w:spacing w:line="360" w:lineRule="auto"/>
        <w:ind w:firstLine="709"/>
        <w:jc w:val="both"/>
        <w:rPr>
          <w:sz w:val="24"/>
          <w:szCs w:val="24"/>
        </w:rPr>
      </w:pPr>
      <w:bookmarkStart w:id="106" w:name="_Toc29469803"/>
      <w:r w:rsidRPr="00687B02">
        <w:rPr>
          <w:sz w:val="24"/>
          <w:szCs w:val="24"/>
        </w:rPr>
        <w:t xml:space="preserve">Python merupakan bahasa pemrograman dengan tujuan umum yang dikembangkan secara khusus untuk membuat source code mudah dibaca. Python juga memiliki library yang lengkap sehingga memungkinkan </w:t>
      </w:r>
      <w:r w:rsidRPr="00687B02">
        <w:rPr>
          <w:i/>
          <w:sz w:val="24"/>
          <w:szCs w:val="24"/>
        </w:rPr>
        <w:t xml:space="preserve">programmer </w:t>
      </w:r>
      <w:r w:rsidRPr="00687B02">
        <w:rPr>
          <w:sz w:val="24"/>
          <w:szCs w:val="24"/>
        </w:rPr>
        <w:t xml:space="preserve">untuk membuat aplikasi yang mutakhir dengan menggunakan </w:t>
      </w:r>
      <w:r w:rsidRPr="00687B02">
        <w:rPr>
          <w:i/>
          <w:sz w:val="24"/>
          <w:szCs w:val="24"/>
        </w:rPr>
        <w:t xml:space="preserve">source code </w:t>
      </w:r>
      <w:r w:rsidRPr="00687B02">
        <w:rPr>
          <w:sz w:val="24"/>
          <w:szCs w:val="24"/>
        </w:rPr>
        <w:t>yang tampak sederhana.</w:t>
      </w:r>
    </w:p>
    <w:p w:rsidR="00167D27" w:rsidRPr="00687B02" w:rsidRDefault="00167D27" w:rsidP="00167D27">
      <w:pPr>
        <w:spacing w:line="360" w:lineRule="auto"/>
        <w:ind w:firstLine="709"/>
        <w:jc w:val="both"/>
        <w:rPr>
          <w:sz w:val="24"/>
          <w:szCs w:val="24"/>
        </w:rPr>
      </w:pPr>
      <w:r w:rsidRPr="00687B02">
        <w:rPr>
          <w:sz w:val="24"/>
          <w:szCs w:val="24"/>
        </w:rPr>
        <w:lastRenderedPageBreak/>
        <w:t xml:space="preserve">Beberapa keunggulan Python apabila dibandingkan dengan bahasa pemrograman lain </w:t>
      </w:r>
      <w:proofErr w:type="gramStart"/>
      <w:r w:rsidRPr="00687B02">
        <w:rPr>
          <w:sz w:val="24"/>
          <w:szCs w:val="24"/>
        </w:rPr>
        <w:t>adalah :</w:t>
      </w:r>
      <w:proofErr w:type="gramEnd"/>
    </w:p>
    <w:p w:rsidR="00167D27" w:rsidRPr="00687B02"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687B02">
        <w:rPr>
          <w:rFonts w:ascii="Times New Roman" w:hAnsi="Times New Roman" w:cs="Times New Roman"/>
          <w:sz w:val="24"/>
          <w:szCs w:val="24"/>
        </w:rPr>
        <w:t>Memiliki kepustakaan yang luas, dalam distribusi Python telah disediakan modul-modul `siap pakai’ untuk berbagai keperlua.</w:t>
      </w:r>
    </w:p>
    <w:p w:rsidR="00167D27" w:rsidRPr="00687B02"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687B02">
        <w:rPr>
          <w:rFonts w:ascii="Times New Roman" w:hAnsi="Times New Roman" w:cs="Times New Roman"/>
          <w:sz w:val="24"/>
          <w:szCs w:val="24"/>
        </w:rPr>
        <w:t>Memiliki tata bahasa yang jernih dan mudah dipelajari.</w:t>
      </w:r>
    </w:p>
    <w:p w:rsidR="00167D27" w:rsidRPr="00687B02"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687B02">
        <w:rPr>
          <w:rFonts w:ascii="Times New Roman" w:hAnsi="Times New Roman" w:cs="Times New Roman"/>
          <w:sz w:val="24"/>
          <w:szCs w:val="24"/>
        </w:rPr>
        <w:t>Memiliki aturan layout kode sumber yang memudahkan pengecekan, pembacaan kembalidan penulisan ulang kode sumber.</w:t>
      </w:r>
    </w:p>
    <w:p w:rsidR="00167D27" w:rsidRPr="00687B02"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687B02">
        <w:rPr>
          <w:rFonts w:ascii="Times New Roman" w:hAnsi="Times New Roman" w:cs="Times New Roman"/>
          <w:sz w:val="24"/>
          <w:szCs w:val="24"/>
        </w:rPr>
        <w:t>Berorientasi obyek.</w:t>
      </w:r>
    </w:p>
    <w:p w:rsidR="00167D27" w:rsidRPr="00687B02" w:rsidRDefault="00167D27" w:rsidP="008A61DF">
      <w:pPr>
        <w:pStyle w:val="ListParagraph"/>
        <w:numPr>
          <w:ilvl w:val="0"/>
          <w:numId w:val="16"/>
        </w:numPr>
        <w:spacing w:line="360" w:lineRule="auto"/>
        <w:ind w:left="709" w:hanging="709"/>
        <w:jc w:val="both"/>
        <w:rPr>
          <w:rFonts w:ascii="Times New Roman" w:hAnsi="Times New Roman" w:cs="Times New Roman"/>
          <w:sz w:val="24"/>
          <w:szCs w:val="24"/>
        </w:rPr>
      </w:pPr>
      <w:r w:rsidRPr="00687B02">
        <w:rPr>
          <w:rFonts w:ascii="Times New Roman" w:hAnsi="Times New Roman" w:cs="Times New Roman"/>
          <w:sz w:val="24"/>
          <w:szCs w:val="24"/>
        </w:rPr>
        <w:t>Memiliki sistem pengelolaan memori otomatis (</w:t>
      </w:r>
      <w:r w:rsidRPr="00687B02">
        <w:rPr>
          <w:rFonts w:ascii="Times New Roman" w:hAnsi="Times New Roman" w:cs="Times New Roman"/>
          <w:i/>
          <w:sz w:val="24"/>
          <w:szCs w:val="24"/>
        </w:rPr>
        <w:t>garbage collection</w:t>
      </w:r>
      <w:r w:rsidRPr="00687B02">
        <w:rPr>
          <w:rFonts w:ascii="Times New Roman" w:hAnsi="Times New Roman" w:cs="Times New Roman"/>
          <w:sz w:val="24"/>
          <w:szCs w:val="24"/>
        </w:rPr>
        <w:t>, seperti java) Modullar, mudah dikembangkan dengan menciptakan modul-modul baru; modul-modul tersebut dapat dibangun dengan bahasa Python maupun C/C++.</w:t>
      </w:r>
    </w:p>
    <w:p w:rsidR="00167D27" w:rsidRPr="00687B02" w:rsidRDefault="00167D27" w:rsidP="00485D7B">
      <w:pPr>
        <w:spacing w:line="360" w:lineRule="auto"/>
        <w:ind w:firstLine="709"/>
        <w:jc w:val="both"/>
        <w:rPr>
          <w:sz w:val="24"/>
          <w:szCs w:val="24"/>
        </w:rPr>
      </w:pPr>
      <w:r w:rsidRPr="00687B02">
        <w:rPr>
          <w:sz w:val="24"/>
          <w:szCs w:val="24"/>
        </w:rPr>
        <w:t>Salah satu kegunaan Bahasa Pemrograman Python yaitu dapat mendukung aktivitas pemrose</w:t>
      </w:r>
      <w:r w:rsidR="004B65EF" w:rsidRPr="00687B02">
        <w:rPr>
          <w:sz w:val="24"/>
          <w:szCs w:val="24"/>
        </w:rPr>
        <w:t>san Ba</w:t>
      </w:r>
      <w:r w:rsidRPr="00687B02">
        <w:rPr>
          <w:sz w:val="24"/>
          <w:szCs w:val="24"/>
        </w:rPr>
        <w:t xml:space="preserve">hasa alami, dengan menggukan modul dari </w:t>
      </w:r>
      <w:r w:rsidRPr="00687B02">
        <w:rPr>
          <w:i/>
          <w:sz w:val="24"/>
          <w:szCs w:val="24"/>
        </w:rPr>
        <w:t>Natural Language Toolkit</w:t>
      </w:r>
      <w:r w:rsidRPr="00687B02">
        <w:rPr>
          <w:sz w:val="24"/>
          <w:szCs w:val="24"/>
        </w:rPr>
        <w:t xml:space="preserve"> yang merupakan salah satu koponen yang disediakan oleh Bahasa pemrograman python, khususnya dalam pengolahan digital Bahasa alami. Dalam penelitian ini python digunakan sebagai Bahasa pemrograman dalam proses menentukaan frasa jeda ucapan pada kalimat dengan menggunakan fungsi </w:t>
      </w:r>
      <w:r w:rsidRPr="00687B02">
        <w:rPr>
          <w:i/>
          <w:sz w:val="24"/>
          <w:szCs w:val="24"/>
        </w:rPr>
        <w:t>shallow</w:t>
      </w:r>
      <w:r w:rsidRPr="00687B02">
        <w:rPr>
          <w:sz w:val="24"/>
          <w:szCs w:val="24"/>
        </w:rPr>
        <w:t xml:space="preserve"> parsing yang merupakan salah satu tugas dari </w:t>
      </w:r>
      <w:r w:rsidRPr="0044215B">
        <w:rPr>
          <w:i/>
          <w:sz w:val="24"/>
          <w:szCs w:val="24"/>
        </w:rPr>
        <w:t>Natural Language Toolkit</w:t>
      </w:r>
      <w:r w:rsidR="0044215B">
        <w:rPr>
          <w:i/>
          <w:sz w:val="24"/>
          <w:szCs w:val="24"/>
        </w:rPr>
        <w:t xml:space="preserve"> </w:t>
      </w:r>
      <w:r w:rsidR="0044215B">
        <w:rPr>
          <w:sz w:val="24"/>
          <w:szCs w:val="24"/>
        </w:rPr>
        <w:t>(NLTK)</w:t>
      </w:r>
      <w:r w:rsidRPr="00687B02">
        <w:rPr>
          <w:sz w:val="24"/>
          <w:szCs w:val="24"/>
        </w:rPr>
        <w:t>.</w:t>
      </w:r>
    </w:p>
    <w:p w:rsidR="00B31F90" w:rsidRPr="00687B02" w:rsidRDefault="00B31F90" w:rsidP="00025189">
      <w:pPr>
        <w:spacing w:line="360" w:lineRule="auto"/>
        <w:jc w:val="both"/>
        <w:rPr>
          <w:sz w:val="24"/>
          <w:szCs w:val="24"/>
        </w:rPr>
      </w:pPr>
    </w:p>
    <w:p w:rsidR="00B31F90" w:rsidRPr="00687B02" w:rsidRDefault="00B31F90" w:rsidP="00B31F90">
      <w:pPr>
        <w:pStyle w:val="Heading2"/>
        <w:rPr>
          <w:i/>
          <w:lang w:val="en-US"/>
        </w:rPr>
      </w:pPr>
      <w:bookmarkStart w:id="107" w:name="_Toc60606544"/>
      <w:r w:rsidRPr="00687B02">
        <w:rPr>
          <w:lang w:val="en-US"/>
        </w:rPr>
        <w:t xml:space="preserve">2.5 </w:t>
      </w:r>
      <w:r w:rsidRPr="00687B02">
        <w:rPr>
          <w:lang w:val="en-US"/>
        </w:rPr>
        <w:tab/>
      </w:r>
      <w:r w:rsidRPr="00687B02">
        <w:rPr>
          <w:i/>
          <w:lang w:val="en-US"/>
        </w:rPr>
        <w:t>Natural Language Toolkit</w:t>
      </w:r>
      <w:bookmarkEnd w:id="107"/>
    </w:p>
    <w:p w:rsidR="00B31F90" w:rsidRPr="00687B02" w:rsidRDefault="00B31F90" w:rsidP="00A239A0">
      <w:pPr>
        <w:pStyle w:val="ParagrifIsi"/>
        <w:ind w:firstLine="709"/>
      </w:pPr>
      <w:r w:rsidRPr="00687B02">
        <w:t>Walaupun python memiliki kemampuan untuk melakukan tugas-tugas NLP (</w:t>
      </w:r>
      <w:r w:rsidRPr="00687B02">
        <w:rPr>
          <w:i/>
        </w:rPr>
        <w:t>Natural Language Processing</w:t>
      </w:r>
      <w:r w:rsidRPr="00687B02">
        <w:t>) secara dasar, namun tidak cukup efisien dalam melakukan tugas-tugas standar yang terdapat dalam NLP, maka dari itu digunakan modul NLTK (</w:t>
      </w:r>
      <w:r w:rsidRPr="00687B02">
        <w:rPr>
          <w:i/>
        </w:rPr>
        <w:t>Natural Language Toolkit)</w:t>
      </w:r>
      <w:r w:rsidRPr="00687B02">
        <w:t xml:space="preserve">. Modul NLTK menyediakan berbagai fungsi dan </w:t>
      </w:r>
      <w:r w:rsidRPr="00687B02">
        <w:rPr>
          <w:i/>
        </w:rPr>
        <w:t xml:space="preserve">wrapper, </w:t>
      </w:r>
      <w:r w:rsidRPr="00687B02">
        <w:t xml:space="preserve">serta </w:t>
      </w:r>
      <w:r w:rsidRPr="00687B02">
        <w:rPr>
          <w:i/>
        </w:rPr>
        <w:t xml:space="preserve">corpora </w:t>
      </w:r>
      <w:r w:rsidRPr="00687B02">
        <w:t xml:space="preserve">standar baik itu mentah atau </w:t>
      </w:r>
      <w:r w:rsidRPr="00687B02">
        <w:rPr>
          <w:i/>
        </w:rPr>
        <w:t>pre-processed</w:t>
      </w:r>
      <w:r w:rsidRPr="00687B02">
        <w:t xml:space="preserve"> yang digunakan dalam materi pengajaran NLP. NLTK sendiri merupakan sebuah </w:t>
      </w:r>
      <w:r w:rsidRPr="00687B02">
        <w:rPr>
          <w:i/>
        </w:rPr>
        <w:t>platform</w:t>
      </w:r>
      <w:r w:rsidRPr="00687B02">
        <w:t xml:space="preserve"> yang dirilis oleh Steven Bird dan Edward Loper pada tahun 2001 yang digunakan untuk membangun program analisis teks. NLTK menyediakan antarmuka yang mudah digunakan untuk lebih dari 50 sumber korpora dan leksikal dan seperangkat pustaka (</w:t>
      </w:r>
      <w:r w:rsidRPr="00687B02">
        <w:rPr>
          <w:i/>
        </w:rPr>
        <w:t>library</w:t>
      </w:r>
      <w:r w:rsidRPr="00687B02">
        <w:t xml:space="preserve">) pemrosesan teks untuk </w:t>
      </w:r>
      <w:r w:rsidRPr="00687B02">
        <w:lastRenderedPageBreak/>
        <w:t>klasifikasi (</w:t>
      </w:r>
      <w:r w:rsidRPr="00687B02">
        <w:rPr>
          <w:i/>
        </w:rPr>
        <w:t>classification</w:t>
      </w:r>
      <w:r w:rsidRPr="00687B02">
        <w:t>), tokenisasi (</w:t>
      </w:r>
      <w:r w:rsidRPr="00687B02">
        <w:rPr>
          <w:i/>
        </w:rPr>
        <w:t>tokenization</w:t>
      </w:r>
      <w:r w:rsidRPr="00687B02">
        <w:t>), penumpukan (</w:t>
      </w:r>
      <w:r w:rsidRPr="00687B02">
        <w:rPr>
          <w:i/>
        </w:rPr>
        <w:t>stemming</w:t>
      </w:r>
      <w:r w:rsidRPr="00687B02">
        <w:t>), penandaan (</w:t>
      </w:r>
      <w:r w:rsidRPr="00687B02">
        <w:rPr>
          <w:i/>
        </w:rPr>
        <w:t>tagging</w:t>
      </w:r>
      <w:r w:rsidRPr="00687B02">
        <w:t>), penguraian (</w:t>
      </w:r>
      <w:r w:rsidRPr="00687B02">
        <w:rPr>
          <w:i/>
        </w:rPr>
        <w:t>parsing</w:t>
      </w:r>
      <w:r w:rsidRPr="00687B02">
        <w:t>), penalaran semantik (</w:t>
      </w:r>
      <w:r w:rsidRPr="00687B02">
        <w:rPr>
          <w:i/>
        </w:rPr>
        <w:t>semantic reasoning</w:t>
      </w:r>
      <w:r w:rsidRPr="00687B02">
        <w:t>), pembungkus (</w:t>
      </w:r>
      <w:r w:rsidRPr="00687B02">
        <w:rPr>
          <w:i/>
        </w:rPr>
        <w:t>wrapper</w:t>
      </w:r>
      <w:r w:rsidRPr="00687B02">
        <w:t xml:space="preserve">) pustaka NLP dan forum diskusi aktif (Lestari, 2017). </w:t>
      </w:r>
    </w:p>
    <w:p w:rsidR="00B31F90" w:rsidRPr="00687B02" w:rsidRDefault="00B31F90" w:rsidP="00485D7B">
      <w:pPr>
        <w:spacing w:line="360" w:lineRule="auto"/>
        <w:ind w:firstLine="709"/>
        <w:jc w:val="both"/>
        <w:rPr>
          <w:sz w:val="24"/>
          <w:szCs w:val="24"/>
        </w:rPr>
      </w:pPr>
    </w:p>
    <w:p w:rsidR="00C203EC" w:rsidRPr="00687B02" w:rsidRDefault="00B31F90" w:rsidP="00167D27">
      <w:pPr>
        <w:pStyle w:val="Heading2"/>
        <w:rPr>
          <w:lang w:val="en-US"/>
        </w:rPr>
      </w:pPr>
      <w:bookmarkStart w:id="108" w:name="_Toc60606545"/>
      <w:bookmarkStart w:id="109" w:name="_Toc497112692"/>
      <w:bookmarkStart w:id="110" w:name="_Toc23160095"/>
      <w:bookmarkEnd w:id="106"/>
      <w:r w:rsidRPr="00687B02">
        <w:rPr>
          <w:lang w:val="en-US"/>
        </w:rPr>
        <w:t>2.6</w:t>
      </w:r>
      <w:r w:rsidR="003F2D97" w:rsidRPr="00687B02">
        <w:rPr>
          <w:lang w:val="en-US"/>
        </w:rPr>
        <w:t xml:space="preserve"> </w:t>
      </w:r>
      <w:r w:rsidR="0046295E" w:rsidRPr="00687B02">
        <w:rPr>
          <w:lang w:val="en-US"/>
        </w:rPr>
        <w:tab/>
      </w:r>
      <w:r w:rsidR="003F2D97" w:rsidRPr="00687B02">
        <w:rPr>
          <w:lang w:val="en-US"/>
        </w:rPr>
        <w:t>Bahasa Melayu Pontianak</w:t>
      </w:r>
      <w:bookmarkEnd w:id="108"/>
    </w:p>
    <w:p w:rsidR="003F2D97" w:rsidRPr="00687B02" w:rsidRDefault="003F2D97" w:rsidP="00485D7B">
      <w:pPr>
        <w:spacing w:line="360" w:lineRule="auto"/>
        <w:ind w:firstLine="709"/>
        <w:jc w:val="both"/>
        <w:rPr>
          <w:sz w:val="24"/>
          <w:szCs w:val="24"/>
        </w:rPr>
      </w:pPr>
      <w:bookmarkStart w:id="111" w:name="_Toc23160096"/>
      <w:bookmarkEnd w:id="109"/>
      <w:bookmarkEnd w:id="110"/>
      <w:r w:rsidRPr="00687B02">
        <w:rPr>
          <w:sz w:val="24"/>
          <w:szCs w:val="24"/>
        </w:rPr>
        <w:t>Bahasa Melayu Pontianak merupakan satu di antara banyak bahasa yang terdapat di Provinsi Kalimantan Barat. Bahasa ini dituturkan oleh orang Melayu yang ada di kota Pontianak. Penggunaan bahasa Melayu Pontianak juga sering disingkat dari kata asliny</w:t>
      </w:r>
      <w:r w:rsidR="00B21B15" w:rsidRPr="00687B02">
        <w:rPr>
          <w:sz w:val="24"/>
          <w:szCs w:val="24"/>
        </w:rPr>
        <w:t>a pada pembicaraan sehari-hari.</w:t>
      </w:r>
    </w:p>
    <w:p w:rsidR="003F2D97" w:rsidRPr="00687B02" w:rsidRDefault="003F2D97" w:rsidP="003F2D97">
      <w:pPr>
        <w:spacing w:line="360" w:lineRule="auto"/>
        <w:ind w:firstLine="567"/>
        <w:jc w:val="both"/>
        <w:rPr>
          <w:sz w:val="24"/>
          <w:szCs w:val="24"/>
        </w:rPr>
      </w:pPr>
      <w:r w:rsidRPr="00687B02">
        <w:rPr>
          <w:sz w:val="24"/>
          <w:szCs w:val="24"/>
        </w:rPr>
        <w:t>Contoh bahasa Melayu Pontianak yang dikutip dari buku sepok tige karangan Pay Jarot Sujarwo seperti berikut:</w:t>
      </w:r>
    </w:p>
    <w:p w:rsidR="00A2539D" w:rsidRPr="00687B02" w:rsidRDefault="003F2D97" w:rsidP="00025189">
      <w:pPr>
        <w:spacing w:line="360" w:lineRule="auto"/>
        <w:ind w:firstLine="567"/>
        <w:jc w:val="both"/>
        <w:rPr>
          <w:i/>
          <w:sz w:val="24"/>
          <w:szCs w:val="24"/>
        </w:rPr>
      </w:pPr>
      <w:r w:rsidRPr="00687B02">
        <w:rPr>
          <w:sz w:val="24"/>
          <w:szCs w:val="24"/>
        </w:rPr>
        <w:t>“…</w:t>
      </w:r>
      <w:r w:rsidRPr="00687B02">
        <w:rPr>
          <w:i/>
          <w:sz w:val="24"/>
          <w:szCs w:val="24"/>
        </w:rPr>
        <w:t>Karne lukisan – lukisan Bang Jul ni hamper rate nyritekan tentang Kalbar, secare tak langsong Bang Jul ni ikut jadi duta wisata Kalbar. Maklom, Dinas Pariwisata di tempat kite ni tadak bise bekerje maksimal, jadi kalok ade orang – orang barat datang, bukan-e pegi ke pusat inpormasi turis, tapi pegi ke tempat – tempat macam Bang Jul ni.”</w:t>
      </w:r>
    </w:p>
    <w:p w:rsidR="00136C40" w:rsidRPr="00687B02" w:rsidRDefault="00136C40" w:rsidP="00025189">
      <w:pPr>
        <w:spacing w:line="360" w:lineRule="auto"/>
        <w:ind w:firstLine="567"/>
        <w:jc w:val="both"/>
        <w:rPr>
          <w:i/>
          <w:sz w:val="24"/>
          <w:szCs w:val="24"/>
        </w:rPr>
      </w:pPr>
    </w:p>
    <w:p w:rsidR="00136C40" w:rsidRPr="00687B02" w:rsidRDefault="00136C40" w:rsidP="00136C40">
      <w:pPr>
        <w:pStyle w:val="Heading2"/>
        <w:rPr>
          <w:lang w:val="en-US"/>
        </w:rPr>
      </w:pPr>
      <w:bookmarkStart w:id="112" w:name="_Toc60606546"/>
      <w:r w:rsidRPr="00687B02">
        <w:rPr>
          <w:lang w:val="en-US"/>
        </w:rPr>
        <w:t xml:space="preserve">2.7 </w:t>
      </w:r>
      <w:r w:rsidRPr="00687B02">
        <w:rPr>
          <w:lang w:val="en-US"/>
        </w:rPr>
        <w:tab/>
        <w:t>Pengujian Teks kalimat metode PoS Tagger</w:t>
      </w:r>
      <w:bookmarkEnd w:id="112"/>
    </w:p>
    <w:p w:rsidR="00136C40" w:rsidRPr="00687B02" w:rsidRDefault="00136C40" w:rsidP="00A239A0">
      <w:pPr>
        <w:pStyle w:val="ParagrifIsi"/>
        <w:ind w:firstLine="709"/>
      </w:pPr>
      <w:r w:rsidRPr="00687B02">
        <w:t xml:space="preserve">Pengujian teks kalimat yang lakukan antara kalimat </w:t>
      </w:r>
      <w:r w:rsidRPr="00687B02">
        <w:rPr>
          <w:i/>
        </w:rPr>
        <w:t xml:space="preserve">tagging </w:t>
      </w:r>
      <w:r w:rsidRPr="00687B02">
        <w:t xml:space="preserve">manual yaitu korpus yang telah dikembangkan kemudian dilakukan </w:t>
      </w:r>
      <w:r w:rsidRPr="00687B02">
        <w:rPr>
          <w:i/>
        </w:rPr>
        <w:t>tagging</w:t>
      </w:r>
      <w:r w:rsidRPr="00687B02">
        <w:t xml:space="preserve"> terlebih dahulu dengan cara manual yaitu sebagai </w:t>
      </w:r>
      <w:proofErr w:type="gramStart"/>
      <w:r w:rsidRPr="00687B02">
        <w:t>contoh :</w:t>
      </w:r>
      <w:proofErr w:type="gramEnd"/>
    </w:p>
    <w:p w:rsidR="00136C40" w:rsidRPr="00687B02" w:rsidRDefault="00136C40" w:rsidP="00A239A0">
      <w:pPr>
        <w:pStyle w:val="ParagrifIsi"/>
        <w:jc w:val="center"/>
      </w:pPr>
      <w:r w:rsidRPr="00687B02">
        <w:t>“Semue-mue-e tepat waktu.”</w:t>
      </w:r>
    </w:p>
    <w:p w:rsidR="00136C40" w:rsidRPr="00687B02" w:rsidRDefault="00136C40" w:rsidP="00A239A0">
      <w:pPr>
        <w:pStyle w:val="ParagrifIsi"/>
        <w:ind w:firstLine="709"/>
      </w:pPr>
      <w:r w:rsidRPr="00687B02">
        <w:t xml:space="preserve">Kalimat diatas adalah contoh kalimat dari korpus yang telah dikembangakn sehingga berjumlah 1500 kalimat, kemudian dilakukan tagging dengan menambahkan “/” yaitu garis miring dan </w:t>
      </w:r>
      <w:r w:rsidR="00266D08" w:rsidRPr="00687B02">
        <w:t xml:space="preserve">label kelas kata yaitu tag PoS, sehingga menjadi “Semue-mue-e/PRP tepat/RB waktu/NN ./.” hal ini perlu dilakukan agar mesin mengetahui apa jenis kata yang digunakan atau kelas kata yang terdapat pada kalimat tersebut, hal ini dilakukan sebanyak 1500 kalimat semuanya dilakukan </w:t>
      </w:r>
      <w:r w:rsidR="00266D08" w:rsidRPr="00687B02">
        <w:rPr>
          <w:i/>
        </w:rPr>
        <w:t>tagging</w:t>
      </w:r>
      <w:r w:rsidR="00266D08" w:rsidRPr="00687B02">
        <w:t xml:space="preserve"> secara manual, kemudian akan dilakukan perbandingan antara </w:t>
      </w:r>
      <w:r w:rsidR="00266D08" w:rsidRPr="00687B02">
        <w:rPr>
          <w:i/>
        </w:rPr>
        <w:t>tagging</w:t>
      </w:r>
      <w:r w:rsidR="00266D08" w:rsidRPr="00687B02">
        <w:t xml:space="preserve"> manual tersebut dengan </w:t>
      </w:r>
      <w:r w:rsidR="00266D08" w:rsidRPr="00687B02">
        <w:rPr>
          <w:i/>
        </w:rPr>
        <w:t>tagging</w:t>
      </w:r>
      <w:r w:rsidR="00266D08" w:rsidRPr="00687B02">
        <w:t xml:space="preserve"> metode PoS Tagger.</w:t>
      </w:r>
    </w:p>
    <w:bookmarkEnd w:id="111"/>
    <w:p w:rsidR="00D9145C" w:rsidRPr="00687B02" w:rsidRDefault="00D9145C" w:rsidP="00D9145C">
      <w:pPr>
        <w:jc w:val="both"/>
        <w:rPr>
          <w:color w:val="000000" w:themeColor="text1"/>
          <w:szCs w:val="24"/>
          <w:lang w:val="id-ID"/>
        </w:rPr>
      </w:pPr>
    </w:p>
    <w:p w:rsidR="00C203EC" w:rsidRPr="00687B02" w:rsidRDefault="00136C40" w:rsidP="00167D27">
      <w:pPr>
        <w:pStyle w:val="Heading2"/>
        <w:rPr>
          <w:lang w:val="en-US"/>
        </w:rPr>
      </w:pPr>
      <w:bookmarkStart w:id="113" w:name="_Toc60606547"/>
      <w:bookmarkStart w:id="114" w:name="_Toc23160099"/>
      <w:r w:rsidRPr="00687B02">
        <w:rPr>
          <w:lang w:val="en-US"/>
        </w:rPr>
        <w:lastRenderedPageBreak/>
        <w:t>2.8</w:t>
      </w:r>
      <w:r w:rsidR="00485D7B" w:rsidRPr="00687B02">
        <w:rPr>
          <w:lang w:val="en-US"/>
        </w:rPr>
        <w:t xml:space="preserve"> </w:t>
      </w:r>
      <w:r w:rsidR="008F2D69" w:rsidRPr="00687B02">
        <w:rPr>
          <w:lang w:val="en-US"/>
        </w:rPr>
        <w:tab/>
      </w:r>
      <w:r w:rsidR="00120527" w:rsidRPr="00687B02">
        <w:rPr>
          <w:lang w:val="en-US"/>
        </w:rPr>
        <w:t xml:space="preserve">Pengujian </w:t>
      </w:r>
      <w:r w:rsidR="008C32AC" w:rsidRPr="00687B02">
        <w:rPr>
          <w:i/>
          <w:lang w:val="en-US"/>
        </w:rPr>
        <w:t>Accuracy, Precision, Recall,</w:t>
      </w:r>
      <w:r w:rsidR="003E2313" w:rsidRPr="00687B02">
        <w:rPr>
          <w:lang w:val="en-US"/>
        </w:rPr>
        <w:t xml:space="preserve"> dan</w:t>
      </w:r>
      <w:r w:rsidR="00A778A0" w:rsidRPr="00687B02">
        <w:rPr>
          <w:lang w:val="en-US"/>
        </w:rPr>
        <w:t xml:space="preserve"> </w:t>
      </w:r>
      <w:r w:rsidR="00A778A0" w:rsidRPr="00687B02">
        <w:rPr>
          <w:i/>
          <w:lang w:val="en-US"/>
        </w:rPr>
        <w:t>F-m</w:t>
      </w:r>
      <w:r w:rsidR="007F3B23" w:rsidRPr="00687B02">
        <w:rPr>
          <w:i/>
          <w:lang w:val="en-US"/>
        </w:rPr>
        <w:t>easure</w:t>
      </w:r>
      <w:bookmarkEnd w:id="113"/>
      <w:r w:rsidR="008C32AC" w:rsidRPr="00687B02">
        <w:rPr>
          <w:lang w:val="en-US"/>
        </w:rPr>
        <w:t xml:space="preserve"> </w:t>
      </w:r>
    </w:p>
    <w:p w:rsidR="00532C13" w:rsidRPr="00687B02" w:rsidRDefault="00485D7B" w:rsidP="00370737">
      <w:pPr>
        <w:spacing w:line="360" w:lineRule="auto"/>
        <w:ind w:firstLine="709"/>
        <w:jc w:val="both"/>
        <w:rPr>
          <w:bCs/>
          <w:sz w:val="24"/>
          <w:szCs w:val="24"/>
          <w:lang w:val="sv-SE"/>
        </w:rPr>
      </w:pPr>
      <w:bookmarkStart w:id="115" w:name="_Toc23160100"/>
      <w:bookmarkEnd w:id="114"/>
      <w:r w:rsidRPr="00687B02">
        <w:rPr>
          <w:bCs/>
          <w:i/>
          <w:sz w:val="24"/>
          <w:szCs w:val="24"/>
          <w:lang w:val="sv-SE"/>
        </w:rPr>
        <w:t xml:space="preserve">Precision </w:t>
      </w:r>
      <w:r w:rsidRPr="00687B02">
        <w:rPr>
          <w:bCs/>
          <w:sz w:val="24"/>
          <w:szCs w:val="24"/>
          <w:lang w:val="sv-SE"/>
        </w:rPr>
        <w:t xml:space="preserve">dan </w:t>
      </w:r>
      <w:r w:rsidRPr="00687B02">
        <w:rPr>
          <w:bCs/>
          <w:i/>
          <w:sz w:val="24"/>
          <w:szCs w:val="24"/>
          <w:lang w:val="sv-SE"/>
        </w:rPr>
        <w:t xml:space="preserve">recall </w:t>
      </w:r>
      <w:r w:rsidRPr="00687B02">
        <w:rPr>
          <w:bCs/>
          <w:sz w:val="24"/>
          <w:szCs w:val="24"/>
          <w:lang w:val="sv-SE"/>
        </w:rPr>
        <w:t xml:space="preserve">menjadi ukuran yang paling sering digunakan untuk mengevaluasi suatu sistem. </w:t>
      </w:r>
      <w:r w:rsidRPr="00687B02">
        <w:rPr>
          <w:bCs/>
          <w:i/>
          <w:sz w:val="24"/>
          <w:szCs w:val="24"/>
          <w:lang w:val="sv-SE"/>
        </w:rPr>
        <w:t>Precision</w:t>
      </w:r>
      <w:r w:rsidRPr="00687B02">
        <w:rPr>
          <w:bCs/>
          <w:sz w:val="24"/>
          <w:szCs w:val="24"/>
          <w:lang w:val="sv-SE"/>
        </w:rPr>
        <w:t xml:space="preserve"> adalah rasio jumlah dokumen relevan yang ditemukan dengan total jumlah dokumen yang ditemukan oleh sistem </w:t>
      </w:r>
      <w:sdt>
        <w:sdtPr>
          <w:rPr>
            <w:bCs/>
            <w:sz w:val="24"/>
            <w:szCs w:val="24"/>
            <w:lang w:val="sv-SE"/>
          </w:rPr>
          <w:id w:val="321327010"/>
          <w:citation/>
        </w:sdtPr>
        <w:sdtEndPr/>
        <w:sdtContent>
          <w:r w:rsidR="00B21B15" w:rsidRPr="00687B02">
            <w:rPr>
              <w:bCs/>
              <w:sz w:val="24"/>
              <w:szCs w:val="24"/>
              <w:lang w:val="sv-SE"/>
            </w:rPr>
            <w:fldChar w:fldCharType="begin"/>
          </w:r>
          <w:r w:rsidR="00B21B15" w:rsidRPr="00687B02">
            <w:rPr>
              <w:noProof/>
              <w:sz w:val="24"/>
              <w:szCs w:val="24"/>
            </w:rPr>
            <w:instrText xml:space="preserve">CITATION Roz12 \l 1033 </w:instrText>
          </w:r>
          <w:r w:rsidR="00B21B15" w:rsidRPr="00687B02">
            <w:rPr>
              <w:bCs/>
              <w:sz w:val="24"/>
              <w:szCs w:val="24"/>
              <w:lang w:val="sv-SE"/>
            </w:rPr>
            <w:fldChar w:fldCharType="separate"/>
          </w:r>
          <w:r w:rsidR="00B21B15" w:rsidRPr="00687B02">
            <w:rPr>
              <w:noProof/>
              <w:sz w:val="24"/>
              <w:szCs w:val="24"/>
            </w:rPr>
            <w:t>(Rozi, Pramono, &amp; Dahlan, 2012)</w:t>
          </w:r>
          <w:r w:rsidR="00B21B15" w:rsidRPr="00687B02">
            <w:rPr>
              <w:bCs/>
              <w:sz w:val="24"/>
              <w:szCs w:val="24"/>
              <w:lang w:val="sv-SE"/>
            </w:rPr>
            <w:fldChar w:fldCharType="end"/>
          </w:r>
        </w:sdtContent>
      </w:sdt>
      <w:r w:rsidR="00B21B15" w:rsidRPr="00687B02">
        <w:rPr>
          <w:bCs/>
          <w:sz w:val="24"/>
          <w:szCs w:val="24"/>
          <w:lang w:val="sv-SE"/>
        </w:rPr>
        <w:t xml:space="preserve"> </w:t>
      </w:r>
      <w:r w:rsidRPr="00687B02">
        <w:rPr>
          <w:bCs/>
          <w:sz w:val="24"/>
          <w:szCs w:val="24"/>
          <w:lang w:val="sv-SE"/>
        </w:rPr>
        <w:t xml:space="preserve">Nilai </w:t>
      </w:r>
      <w:r w:rsidRPr="00687B02">
        <w:rPr>
          <w:bCs/>
          <w:i/>
          <w:sz w:val="24"/>
          <w:szCs w:val="24"/>
          <w:lang w:val="sv-SE"/>
        </w:rPr>
        <w:t xml:space="preserve">precision </w:t>
      </w:r>
      <w:r w:rsidRPr="00687B02">
        <w:rPr>
          <w:bCs/>
          <w:sz w:val="24"/>
          <w:szCs w:val="24"/>
          <w:lang w:val="sv-SE"/>
        </w:rPr>
        <w:t xml:space="preserve">tertinggi adalah 1, yang berarti seluruh dokumen yang ditemukan adalah relevan </w:t>
      </w:r>
      <w:sdt>
        <w:sdtPr>
          <w:rPr>
            <w:bCs/>
            <w:sz w:val="24"/>
            <w:szCs w:val="24"/>
            <w:lang w:val="sv-SE"/>
          </w:rPr>
          <w:id w:val="-390739314"/>
          <w:citation/>
        </w:sdtPr>
        <w:sdtEndPr/>
        <w:sdtContent>
          <w:r w:rsidR="001B6394" w:rsidRPr="00687B02">
            <w:rPr>
              <w:bCs/>
              <w:sz w:val="24"/>
              <w:szCs w:val="24"/>
              <w:lang w:val="sv-SE"/>
            </w:rPr>
            <w:fldChar w:fldCharType="begin"/>
          </w:r>
          <w:r w:rsidR="001B6394" w:rsidRPr="00687B02">
            <w:rPr>
              <w:sz w:val="24"/>
              <w:szCs w:val="24"/>
            </w:rPr>
            <w:instrText xml:space="preserve"> CITATION Fit13 \l 1033 </w:instrText>
          </w:r>
          <w:r w:rsidR="001B6394" w:rsidRPr="00687B02">
            <w:rPr>
              <w:bCs/>
              <w:sz w:val="24"/>
              <w:szCs w:val="24"/>
              <w:lang w:val="sv-SE"/>
            </w:rPr>
            <w:fldChar w:fldCharType="separate"/>
          </w:r>
          <w:r w:rsidR="001B6394" w:rsidRPr="00687B02">
            <w:rPr>
              <w:noProof/>
              <w:sz w:val="24"/>
              <w:szCs w:val="24"/>
            </w:rPr>
            <w:t>(Fitri, 2013)</w:t>
          </w:r>
          <w:r w:rsidR="001B6394" w:rsidRPr="00687B02">
            <w:rPr>
              <w:bCs/>
              <w:sz w:val="24"/>
              <w:szCs w:val="24"/>
              <w:lang w:val="sv-SE"/>
            </w:rPr>
            <w:fldChar w:fldCharType="end"/>
          </w:r>
        </w:sdtContent>
      </w:sdt>
      <w:r w:rsidRPr="00687B02">
        <w:rPr>
          <w:bCs/>
          <w:sz w:val="24"/>
          <w:szCs w:val="24"/>
          <w:lang w:val="sv-SE"/>
        </w:rPr>
        <w:t>.</w:t>
      </w:r>
      <w:r w:rsidR="00A92D2D" w:rsidRPr="00687B02">
        <w:rPr>
          <w:bCs/>
          <w:sz w:val="24"/>
          <w:szCs w:val="24"/>
          <w:lang w:val="sv-SE"/>
        </w:rPr>
        <w:t xml:space="preserve"> </w:t>
      </w:r>
      <w:r w:rsidR="00A92D2D" w:rsidRPr="00687B02">
        <w:rPr>
          <w:bCs/>
          <w:i/>
          <w:sz w:val="24"/>
          <w:szCs w:val="24"/>
          <w:lang w:val="sv-SE"/>
        </w:rPr>
        <w:t xml:space="preserve">Precision </w:t>
      </w:r>
      <w:r w:rsidR="00A92D2D" w:rsidRPr="00687B02">
        <w:rPr>
          <w:bCs/>
          <w:sz w:val="24"/>
          <w:szCs w:val="24"/>
          <w:lang w:val="sv-SE"/>
        </w:rPr>
        <w:t>adalah tingkat ketepatan antara informasi yang diminta oleh pengguna degan jawaban yang diberikan oleh sistem.</w:t>
      </w:r>
      <w:r w:rsidRPr="00687B02">
        <w:rPr>
          <w:bCs/>
          <w:sz w:val="24"/>
          <w:szCs w:val="24"/>
          <w:lang w:val="sv-SE"/>
        </w:rPr>
        <w:t xml:space="preserve"> </w:t>
      </w:r>
      <w:r w:rsidRPr="00687B02">
        <w:rPr>
          <w:bCs/>
          <w:i/>
          <w:sz w:val="24"/>
          <w:szCs w:val="24"/>
          <w:lang w:val="sv-SE"/>
        </w:rPr>
        <w:t>Recall</w:t>
      </w:r>
      <w:r w:rsidRPr="00687B02">
        <w:rPr>
          <w:bCs/>
          <w:sz w:val="24"/>
          <w:szCs w:val="24"/>
          <w:lang w:val="sv-SE"/>
        </w:rPr>
        <w:t xml:space="preserve"> adalah rasio jumlah dokumen</w:t>
      </w:r>
      <w:r w:rsidR="00A92D2D" w:rsidRPr="00687B02">
        <w:rPr>
          <w:bCs/>
          <w:sz w:val="24"/>
          <w:szCs w:val="24"/>
          <w:lang w:val="sv-SE"/>
        </w:rPr>
        <w:t xml:space="preserve"> tidak</w:t>
      </w:r>
      <w:r w:rsidRPr="00687B02">
        <w:rPr>
          <w:bCs/>
          <w:sz w:val="24"/>
          <w:szCs w:val="24"/>
          <w:lang w:val="sv-SE"/>
        </w:rPr>
        <w:t xml:space="preserve"> relevan yang ditemukembalikan terhadap jumlah seluruh dokumen relevan dalam koleksi </w:t>
      </w:r>
      <w:sdt>
        <w:sdtPr>
          <w:rPr>
            <w:bCs/>
            <w:sz w:val="24"/>
            <w:szCs w:val="24"/>
            <w:lang w:val="sv-SE"/>
          </w:rPr>
          <w:id w:val="2088565923"/>
          <w:citation/>
        </w:sdtPr>
        <w:sdtEndPr/>
        <w:sdtContent>
          <w:r w:rsidR="001B6394" w:rsidRPr="00687B02">
            <w:rPr>
              <w:bCs/>
              <w:sz w:val="24"/>
              <w:szCs w:val="24"/>
              <w:lang w:val="sv-SE"/>
            </w:rPr>
            <w:fldChar w:fldCharType="begin"/>
          </w:r>
          <w:r w:rsidR="001B6394" w:rsidRPr="00687B02">
            <w:rPr>
              <w:sz w:val="24"/>
              <w:szCs w:val="24"/>
            </w:rPr>
            <w:instrText xml:space="preserve"> CITATION Nugraha \l 1033 </w:instrText>
          </w:r>
          <w:r w:rsidR="001B6394" w:rsidRPr="00687B02">
            <w:rPr>
              <w:bCs/>
              <w:sz w:val="24"/>
              <w:szCs w:val="24"/>
              <w:lang w:val="sv-SE"/>
            </w:rPr>
            <w:fldChar w:fldCharType="separate"/>
          </w:r>
          <w:r w:rsidR="001B6394" w:rsidRPr="00687B02">
            <w:rPr>
              <w:noProof/>
              <w:sz w:val="24"/>
              <w:szCs w:val="24"/>
            </w:rPr>
            <w:t>(Nugraha, 2014)</w:t>
          </w:r>
          <w:r w:rsidR="001B6394" w:rsidRPr="00687B02">
            <w:rPr>
              <w:bCs/>
              <w:sz w:val="24"/>
              <w:szCs w:val="24"/>
              <w:lang w:val="sv-SE"/>
            </w:rPr>
            <w:fldChar w:fldCharType="end"/>
          </w:r>
        </w:sdtContent>
      </w:sdt>
      <w:r w:rsidRPr="00687B02">
        <w:rPr>
          <w:bCs/>
          <w:sz w:val="24"/>
          <w:szCs w:val="24"/>
          <w:lang w:val="sv-SE"/>
        </w:rPr>
        <w:t xml:space="preserve">. Nilai </w:t>
      </w:r>
      <w:r w:rsidRPr="00687B02">
        <w:rPr>
          <w:bCs/>
          <w:i/>
          <w:sz w:val="24"/>
          <w:szCs w:val="24"/>
          <w:lang w:val="sv-SE"/>
        </w:rPr>
        <w:t xml:space="preserve">recall </w:t>
      </w:r>
      <w:r w:rsidRPr="00687B02">
        <w:rPr>
          <w:bCs/>
          <w:sz w:val="24"/>
          <w:szCs w:val="24"/>
          <w:lang w:val="sv-SE"/>
        </w:rPr>
        <w:t>tertinggi adalah 1, yang berarti seluruh dokumen dalam koleksi berhasil ditemukan.</w:t>
      </w:r>
      <w:r w:rsidR="006F3708" w:rsidRPr="00687B02">
        <w:rPr>
          <w:bCs/>
          <w:sz w:val="24"/>
          <w:szCs w:val="24"/>
          <w:lang w:val="sv-SE"/>
        </w:rPr>
        <w:t xml:space="preserve"> </w:t>
      </w:r>
      <w:sdt>
        <w:sdtPr>
          <w:rPr>
            <w:bCs/>
            <w:sz w:val="24"/>
            <w:szCs w:val="24"/>
            <w:lang w:val="sv-SE"/>
          </w:rPr>
          <w:id w:val="1141075464"/>
          <w:citation/>
        </w:sdtPr>
        <w:sdtEndPr/>
        <w:sdtContent>
          <w:r w:rsidR="00B21B15" w:rsidRPr="00687B02">
            <w:rPr>
              <w:bCs/>
              <w:sz w:val="24"/>
              <w:szCs w:val="24"/>
              <w:lang w:val="sv-SE"/>
            </w:rPr>
            <w:fldChar w:fldCharType="begin"/>
          </w:r>
          <w:r w:rsidR="00B21B15" w:rsidRPr="00687B02">
            <w:rPr>
              <w:bCs/>
              <w:sz w:val="24"/>
              <w:szCs w:val="24"/>
            </w:rPr>
            <w:instrText xml:space="preserve"> CITATION Roz12 \l 1033 </w:instrText>
          </w:r>
          <w:r w:rsidR="00B21B15" w:rsidRPr="00687B02">
            <w:rPr>
              <w:bCs/>
              <w:sz w:val="24"/>
              <w:szCs w:val="24"/>
              <w:lang w:val="sv-SE"/>
            </w:rPr>
            <w:fldChar w:fldCharType="separate"/>
          </w:r>
          <w:r w:rsidR="00B21B15" w:rsidRPr="00687B02">
            <w:rPr>
              <w:noProof/>
              <w:sz w:val="24"/>
              <w:szCs w:val="24"/>
            </w:rPr>
            <w:t>(Rozi, Pramono, &amp; Dahlan, 2012)</w:t>
          </w:r>
          <w:r w:rsidR="00B21B15" w:rsidRPr="00687B02">
            <w:rPr>
              <w:bCs/>
              <w:sz w:val="24"/>
              <w:szCs w:val="24"/>
              <w:lang w:val="sv-SE"/>
            </w:rPr>
            <w:fldChar w:fldCharType="end"/>
          </w:r>
        </w:sdtContent>
      </w:sdt>
      <w:r w:rsidR="00A92D2D" w:rsidRPr="00687B02">
        <w:rPr>
          <w:bCs/>
          <w:sz w:val="24"/>
          <w:szCs w:val="24"/>
          <w:lang w:val="sv-SE"/>
        </w:rPr>
        <w:t xml:space="preserve"> </w:t>
      </w:r>
      <w:r w:rsidR="006F3708" w:rsidRPr="00687B02">
        <w:rPr>
          <w:bCs/>
          <w:sz w:val="24"/>
          <w:szCs w:val="24"/>
          <w:lang w:val="sv-SE"/>
        </w:rPr>
        <w:t xml:space="preserve">menjelaskan bahwa, precision adalah rasio jumlah dokumen relevan yang ditemukan dengan total jumlah dokumen yang ditemukan oleh sistem. Recall </w:t>
      </w:r>
      <w:r w:rsidR="00A92D2D" w:rsidRPr="00687B02">
        <w:rPr>
          <w:bCs/>
          <w:sz w:val="24"/>
          <w:szCs w:val="24"/>
          <w:lang w:val="sv-SE"/>
        </w:rPr>
        <w:t>adalah tingkat keberhasilan sistem dalam menemukan kembali sebuah informasi</w:t>
      </w:r>
      <w:r w:rsidR="006F3708" w:rsidRPr="00687B02">
        <w:rPr>
          <w:bCs/>
          <w:sz w:val="24"/>
          <w:szCs w:val="24"/>
          <w:lang w:val="sv-SE"/>
        </w:rPr>
        <w:t xml:space="preserve">. Precision dapat dianggap sebagai ukuran ketepatan atau ketelitian, sedangkan </w:t>
      </w:r>
      <w:r w:rsidR="005A6735" w:rsidRPr="00687B02">
        <w:rPr>
          <w:bCs/>
          <w:sz w:val="24"/>
          <w:szCs w:val="24"/>
          <w:lang w:val="sv-SE"/>
        </w:rPr>
        <w:t>recall adalah kesempurnaan.</w:t>
      </w:r>
      <w:r w:rsidR="00370737" w:rsidRPr="00687B02">
        <w:rPr>
          <w:bCs/>
          <w:sz w:val="24"/>
          <w:szCs w:val="24"/>
          <w:lang w:val="sv-SE"/>
        </w:rPr>
        <w:t xml:space="preserve"> </w:t>
      </w:r>
      <w:r w:rsidR="00A92D2D" w:rsidRPr="00687B02">
        <w:rPr>
          <w:bCs/>
          <w:i/>
          <w:sz w:val="24"/>
          <w:szCs w:val="24"/>
          <w:lang w:val="sv-SE"/>
        </w:rPr>
        <w:t>Accuracy</w:t>
      </w:r>
      <w:r w:rsidR="00A92D2D" w:rsidRPr="00687B02">
        <w:rPr>
          <w:bCs/>
          <w:sz w:val="24"/>
          <w:szCs w:val="24"/>
          <w:lang w:val="sv-SE"/>
        </w:rPr>
        <w:t xml:space="preserve"> dapat didefinisikan sebagai tingkat kedekatan antara nilai nilai prediksi dengan nilai aktual.</w:t>
      </w:r>
      <w:r w:rsidR="00532C13" w:rsidRPr="00687B02">
        <w:rPr>
          <w:bCs/>
          <w:sz w:val="24"/>
          <w:szCs w:val="24"/>
          <w:lang w:val="sv-SE"/>
        </w:rPr>
        <w:t xml:space="preserve"> </w:t>
      </w:r>
    </w:p>
    <w:p w:rsidR="00135405" w:rsidRPr="00687B02" w:rsidRDefault="00532C13" w:rsidP="00E4198A">
      <w:pPr>
        <w:spacing w:line="360" w:lineRule="auto"/>
        <w:ind w:firstLine="709"/>
        <w:jc w:val="both"/>
        <w:rPr>
          <w:bCs/>
          <w:sz w:val="24"/>
          <w:szCs w:val="24"/>
          <w:lang w:val="sv-SE"/>
        </w:rPr>
      </w:pPr>
      <w:r w:rsidRPr="00E502AE">
        <w:rPr>
          <w:bCs/>
          <w:i/>
          <w:sz w:val="24"/>
          <w:szCs w:val="24"/>
          <w:lang w:val="sv-SE"/>
        </w:rPr>
        <w:t>F-measure</w:t>
      </w:r>
      <w:r w:rsidRPr="00687B02">
        <w:rPr>
          <w:bCs/>
          <w:sz w:val="24"/>
          <w:szCs w:val="24"/>
          <w:lang w:val="sv-SE"/>
        </w:rPr>
        <w:t xml:space="preserve"> (nilai F atau F1-Score </w:t>
      </w:r>
      <w:r w:rsidR="00006E28" w:rsidRPr="00687B02">
        <w:rPr>
          <w:bCs/>
          <w:sz w:val="24"/>
          <w:szCs w:val="24"/>
          <w:lang w:val="sv-SE"/>
        </w:rPr>
        <w:t xml:space="preserve">) </w:t>
      </w:r>
      <w:r w:rsidRPr="00687B02">
        <w:rPr>
          <w:bCs/>
          <w:sz w:val="24"/>
          <w:szCs w:val="24"/>
          <w:lang w:val="sv-SE"/>
        </w:rPr>
        <w:t>merupakan sebuah nilai dari keakuratan sebuah tes. Nilai F menggunakan precision &amp; recall dari tes untuk menghitung nilainya, dengan precision yang menyatakan jumlah hasil benar dibandingkan dengan jumlah hasil yang ditemubalikkan dan recall yang menyatakan jumlah hasil benar dibandingkan dengan jumlah hasil yang harus ditemubalikkan.</w:t>
      </w:r>
    </w:p>
    <w:p w:rsidR="001B365F" w:rsidRPr="00687B02" w:rsidRDefault="003E2313" w:rsidP="001B365F">
      <w:pPr>
        <w:spacing w:line="360" w:lineRule="auto"/>
        <w:ind w:firstLine="709"/>
        <w:jc w:val="both"/>
        <w:rPr>
          <w:bCs/>
          <w:sz w:val="24"/>
          <w:szCs w:val="24"/>
          <w:lang w:val="sv-SE"/>
        </w:rPr>
      </w:pPr>
      <w:r w:rsidRPr="00687B02">
        <w:rPr>
          <w:bCs/>
          <w:sz w:val="24"/>
          <w:szCs w:val="24"/>
          <w:lang w:val="sv-SE"/>
        </w:rPr>
        <w:t xml:space="preserve">Pengujian </w:t>
      </w:r>
      <w:r w:rsidRPr="00687B02">
        <w:rPr>
          <w:bCs/>
          <w:i/>
          <w:sz w:val="24"/>
          <w:szCs w:val="24"/>
          <w:lang w:val="sv-SE"/>
        </w:rPr>
        <w:t>acc</w:t>
      </w:r>
      <w:r w:rsidR="00900313" w:rsidRPr="00687B02">
        <w:rPr>
          <w:bCs/>
          <w:i/>
          <w:sz w:val="24"/>
          <w:szCs w:val="24"/>
          <w:lang w:val="sv-SE"/>
        </w:rPr>
        <w:t>uracy, precision, recall</w:t>
      </w:r>
      <w:r w:rsidR="00900313" w:rsidRPr="00687B02">
        <w:rPr>
          <w:bCs/>
          <w:sz w:val="24"/>
          <w:szCs w:val="24"/>
          <w:lang w:val="sv-SE"/>
        </w:rPr>
        <w:t xml:space="preserve">, dan </w:t>
      </w:r>
      <w:r w:rsidR="00900313" w:rsidRPr="00E502AE">
        <w:rPr>
          <w:bCs/>
          <w:i/>
          <w:sz w:val="24"/>
          <w:szCs w:val="24"/>
          <w:lang w:val="sv-SE"/>
        </w:rPr>
        <w:t>f-measure</w:t>
      </w:r>
      <w:r w:rsidR="008A7CA6" w:rsidRPr="00687B02">
        <w:rPr>
          <w:bCs/>
          <w:sz w:val="24"/>
          <w:szCs w:val="24"/>
          <w:lang w:val="sv-SE"/>
        </w:rPr>
        <w:t xml:space="preserve"> digunakan untuk mengetahui nilai akurasi keberhasil</w:t>
      </w:r>
      <w:r w:rsidR="005A6735" w:rsidRPr="00687B02">
        <w:rPr>
          <w:bCs/>
          <w:sz w:val="24"/>
          <w:szCs w:val="24"/>
          <w:lang w:val="sv-SE"/>
        </w:rPr>
        <w:t>an</w:t>
      </w:r>
      <w:r w:rsidR="008A7CA6" w:rsidRPr="00687B02">
        <w:rPr>
          <w:bCs/>
          <w:sz w:val="24"/>
          <w:szCs w:val="24"/>
          <w:lang w:val="sv-SE"/>
        </w:rPr>
        <w:t xml:space="preserve"> </w:t>
      </w:r>
      <w:r w:rsidR="005A6735" w:rsidRPr="00687B02">
        <w:rPr>
          <w:bCs/>
          <w:sz w:val="24"/>
          <w:szCs w:val="24"/>
          <w:lang w:val="sv-SE"/>
        </w:rPr>
        <w:t>PoS Tag terhadap beberapa metode PoS Tagger</w:t>
      </w:r>
      <w:r w:rsidR="008A7CA6" w:rsidRPr="00687B02">
        <w:rPr>
          <w:bCs/>
          <w:sz w:val="24"/>
          <w:szCs w:val="24"/>
          <w:lang w:val="sv-SE"/>
        </w:rPr>
        <w:t>.</w:t>
      </w:r>
      <w:r w:rsidR="00266852" w:rsidRPr="00687B02">
        <w:rPr>
          <w:bCs/>
          <w:sz w:val="24"/>
          <w:szCs w:val="24"/>
          <w:lang w:val="sv-SE"/>
        </w:rPr>
        <w:tab/>
      </w:r>
    </w:p>
    <w:p w:rsidR="001B365F" w:rsidRPr="00687B02" w:rsidRDefault="001B365F" w:rsidP="001B365F">
      <w:pPr>
        <w:spacing w:line="360" w:lineRule="auto"/>
        <w:ind w:firstLine="709"/>
        <w:jc w:val="both"/>
        <w:rPr>
          <w:bCs/>
          <w:sz w:val="24"/>
          <w:szCs w:val="24"/>
          <w:lang w:val="sv-SE"/>
        </w:rPr>
      </w:pPr>
    </w:p>
    <w:p w:rsidR="001B365F" w:rsidRPr="00687B02" w:rsidRDefault="001B365F" w:rsidP="001B365F">
      <w:pPr>
        <w:pStyle w:val="Heading2"/>
        <w:rPr>
          <w:i/>
          <w:lang w:val="en-US"/>
        </w:rPr>
      </w:pPr>
      <w:bookmarkStart w:id="116" w:name="_Toc60606548"/>
      <w:r w:rsidRPr="00687B02">
        <w:rPr>
          <w:lang w:val="en-US"/>
        </w:rPr>
        <w:t xml:space="preserve">2.9 </w:t>
      </w:r>
      <w:r w:rsidRPr="00687B02">
        <w:rPr>
          <w:lang w:val="en-US"/>
        </w:rPr>
        <w:tab/>
        <w:t>Pengujian K-</w:t>
      </w:r>
      <w:r w:rsidRPr="00687B02">
        <w:rPr>
          <w:i/>
          <w:lang w:val="en-US"/>
        </w:rPr>
        <w:t>fold Cross Validation</w:t>
      </w:r>
      <w:bookmarkEnd w:id="116"/>
    </w:p>
    <w:p w:rsidR="00A778A0" w:rsidRPr="00687B02" w:rsidRDefault="00A778A0" w:rsidP="00AE6E0D">
      <w:pPr>
        <w:pStyle w:val="ParagrifIsi"/>
        <w:ind w:firstLine="709"/>
        <w:rPr>
          <w:iCs/>
          <w:color w:val="000000" w:themeColor="text1"/>
          <w:spacing w:val="-6"/>
        </w:rPr>
      </w:pPr>
      <w:r w:rsidRPr="00687B02">
        <w:rPr>
          <w:iCs/>
          <w:color w:val="000000" w:themeColor="text1"/>
          <w:spacing w:val="-6"/>
        </w:rPr>
        <w:t>K-</w:t>
      </w:r>
      <w:r w:rsidRPr="00687B02">
        <w:rPr>
          <w:i/>
          <w:iCs/>
          <w:color w:val="000000" w:themeColor="text1"/>
          <w:spacing w:val="-6"/>
        </w:rPr>
        <w:t>fold</w:t>
      </w:r>
      <w:r w:rsidRPr="00687B02">
        <w:rPr>
          <w:iCs/>
          <w:color w:val="000000" w:themeColor="text1"/>
          <w:spacing w:val="-6"/>
        </w:rPr>
        <w:t xml:space="preserve"> merupakan salah satu metode cross validation yang popular dengan menghitung data sebanyak K dan juga menjalankan iterasi sebanyak K juga. </w:t>
      </w:r>
      <w:r w:rsidR="0022447E" w:rsidRPr="00687B02">
        <w:rPr>
          <w:iCs/>
          <w:color w:val="000000" w:themeColor="text1"/>
          <w:spacing w:val="-6"/>
        </w:rPr>
        <w:t>Membuat s</w:t>
      </w:r>
      <w:r w:rsidRPr="00687B02">
        <w:rPr>
          <w:iCs/>
          <w:color w:val="000000" w:themeColor="text1"/>
          <w:spacing w:val="-6"/>
        </w:rPr>
        <w:t xml:space="preserve">et data K training-validation dengan menentukan salah satu golongan sebagai </w:t>
      </w:r>
      <w:r w:rsidRPr="00687B02">
        <w:rPr>
          <w:iCs/>
          <w:color w:val="000000" w:themeColor="text1"/>
          <w:spacing w:val="-6"/>
        </w:rPr>
        <w:lastRenderedPageBreak/>
        <w:t>validation set dan mengabungkan seluruh kelompok yang tersisa ke dalam training set seperti yang digambarkan pada gambar 2.11.</w:t>
      </w:r>
    </w:p>
    <w:p w:rsidR="00A778A0" w:rsidRPr="00687B02" w:rsidRDefault="00A778A0" w:rsidP="00A778A0">
      <w:pPr>
        <w:pStyle w:val="ParagrifIsi"/>
        <w:jc w:val="center"/>
      </w:pPr>
      <w:r w:rsidRPr="00687B02">
        <w:rPr>
          <w:noProof/>
          <w:lang w:eastAsia="en-US"/>
        </w:rPr>
        <w:drawing>
          <wp:inline distT="0" distB="0" distL="0" distR="0" wp14:anchorId="1F4495BB" wp14:editId="2530FCCE">
            <wp:extent cx="4023402" cy="1114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fold.PNG"/>
                    <pic:cNvPicPr/>
                  </pic:nvPicPr>
                  <pic:blipFill>
                    <a:blip r:embed="rId47">
                      <a:extLst>
                        <a:ext uri="{28A0092B-C50C-407E-A947-70E740481C1C}">
                          <a14:useLocalDpi xmlns:a14="http://schemas.microsoft.com/office/drawing/2010/main" val="0"/>
                        </a:ext>
                      </a:extLst>
                    </a:blip>
                    <a:stretch>
                      <a:fillRect/>
                    </a:stretch>
                  </pic:blipFill>
                  <pic:spPr>
                    <a:xfrm>
                      <a:off x="0" y="0"/>
                      <a:ext cx="4025202" cy="1114924"/>
                    </a:xfrm>
                    <a:prstGeom prst="rect">
                      <a:avLst/>
                    </a:prstGeom>
                  </pic:spPr>
                </pic:pic>
              </a:graphicData>
            </a:graphic>
          </wp:inline>
        </w:drawing>
      </w:r>
    </w:p>
    <w:p w:rsidR="001B365F" w:rsidRPr="00687B02" w:rsidRDefault="00A778A0" w:rsidP="00E02108">
      <w:pPr>
        <w:pStyle w:val="Caption"/>
        <w:keepNext/>
        <w:jc w:val="center"/>
        <w:rPr>
          <w:rFonts w:ascii="Times New Roman" w:hAnsi="Times New Roman" w:cs="Times New Roman"/>
          <w:noProof/>
          <w:color w:val="auto"/>
          <w:sz w:val="24"/>
        </w:rPr>
      </w:pPr>
      <w:bookmarkStart w:id="117" w:name="_Toc60604765"/>
      <w:r w:rsidRPr="00687B02">
        <w:rPr>
          <w:rFonts w:ascii="Times New Roman" w:hAnsi="Times New Roman" w:cs="Times New Roman"/>
          <w:b/>
          <w:i w:val="0"/>
          <w:color w:val="auto"/>
          <w:sz w:val="24"/>
        </w:rPr>
        <w:t xml:space="preserve">Gambar 2. </w:t>
      </w:r>
      <w:r w:rsidRPr="00687B02">
        <w:rPr>
          <w:rFonts w:ascii="Times New Roman" w:hAnsi="Times New Roman" w:cs="Times New Roman"/>
          <w:b/>
          <w:i w:val="0"/>
          <w:color w:val="auto"/>
          <w:sz w:val="24"/>
        </w:rPr>
        <w:fldChar w:fldCharType="begin"/>
      </w:r>
      <w:r w:rsidRPr="00687B02">
        <w:rPr>
          <w:rFonts w:ascii="Times New Roman" w:hAnsi="Times New Roman" w:cs="Times New Roman"/>
          <w:b/>
          <w:i w:val="0"/>
          <w:color w:val="auto"/>
          <w:sz w:val="24"/>
        </w:rPr>
        <w:instrText xml:space="preserve"> SEQ Gambar_2. \* ARABIC </w:instrText>
      </w:r>
      <w:r w:rsidRPr="00687B02">
        <w:rPr>
          <w:rFonts w:ascii="Times New Roman" w:hAnsi="Times New Roman" w:cs="Times New Roman"/>
          <w:b/>
          <w:i w:val="0"/>
          <w:color w:val="auto"/>
          <w:sz w:val="24"/>
        </w:rPr>
        <w:fldChar w:fldCharType="separate"/>
      </w:r>
      <w:r w:rsidR="001B5269">
        <w:rPr>
          <w:rFonts w:ascii="Times New Roman" w:hAnsi="Times New Roman" w:cs="Times New Roman"/>
          <w:b/>
          <w:i w:val="0"/>
          <w:noProof/>
          <w:color w:val="auto"/>
          <w:sz w:val="24"/>
        </w:rPr>
        <w:t>11</w:t>
      </w:r>
      <w:r w:rsidRPr="00687B02">
        <w:rPr>
          <w:rFonts w:ascii="Times New Roman" w:hAnsi="Times New Roman" w:cs="Times New Roman"/>
          <w:b/>
          <w:i w:val="0"/>
          <w:color w:val="auto"/>
          <w:sz w:val="24"/>
        </w:rPr>
        <w:fldChar w:fldCharType="end"/>
      </w:r>
      <w:r w:rsidRPr="00687B02">
        <w:rPr>
          <w:rFonts w:ascii="Times New Roman" w:hAnsi="Times New Roman" w:cs="Times New Roman"/>
          <w:color w:val="auto"/>
          <w:sz w:val="24"/>
        </w:rPr>
        <w:t xml:space="preserve"> </w:t>
      </w:r>
      <w:r w:rsidRPr="00687B02">
        <w:rPr>
          <w:rFonts w:ascii="Times New Roman" w:hAnsi="Times New Roman" w:cs="Times New Roman"/>
          <w:i w:val="0"/>
          <w:noProof/>
          <w:color w:val="auto"/>
          <w:sz w:val="24"/>
        </w:rPr>
        <w:t>Ilustrasi Pembuatan K-</w:t>
      </w:r>
      <w:r w:rsidRPr="00687B02">
        <w:rPr>
          <w:rFonts w:ascii="Times New Roman" w:hAnsi="Times New Roman" w:cs="Times New Roman"/>
          <w:noProof/>
          <w:color w:val="auto"/>
          <w:sz w:val="24"/>
        </w:rPr>
        <w:t>fold Cross Validation</w:t>
      </w:r>
      <w:r w:rsidR="00AC362A" w:rsidRPr="00687B02">
        <w:rPr>
          <w:rFonts w:ascii="Times New Roman" w:hAnsi="Times New Roman" w:cs="Times New Roman"/>
          <w:noProof/>
          <w:color w:val="auto"/>
          <w:sz w:val="24"/>
        </w:rPr>
        <w:t xml:space="preserve"> set</w:t>
      </w:r>
      <w:bookmarkEnd w:id="117"/>
    </w:p>
    <w:p w:rsidR="00266852" w:rsidRPr="00687B02" w:rsidRDefault="00266852" w:rsidP="001B6394">
      <w:pPr>
        <w:spacing w:line="360" w:lineRule="auto"/>
        <w:ind w:firstLine="709"/>
        <w:jc w:val="both"/>
        <w:rPr>
          <w:bCs/>
          <w:sz w:val="24"/>
          <w:szCs w:val="24"/>
          <w:lang w:val="sv-SE"/>
        </w:rPr>
      </w:pPr>
      <w:r w:rsidRPr="00687B02">
        <w:rPr>
          <w:bCs/>
          <w:sz w:val="24"/>
          <w:szCs w:val="24"/>
          <w:lang w:val="sv-SE"/>
        </w:rPr>
        <w:tab/>
      </w:r>
      <w:r w:rsidRPr="00687B02">
        <w:rPr>
          <w:bCs/>
          <w:sz w:val="24"/>
          <w:szCs w:val="24"/>
          <w:lang w:val="sv-SE"/>
        </w:rPr>
        <w:tab/>
      </w:r>
    </w:p>
    <w:bookmarkEnd w:id="115"/>
    <w:p w:rsidR="00D9145C" w:rsidRPr="00687B02" w:rsidRDefault="00D9145C" w:rsidP="00141BBF">
      <w:pPr>
        <w:pStyle w:val="Heading1"/>
        <w:rPr>
          <w:rFonts w:cs="Times New Roman"/>
        </w:rPr>
        <w:sectPr w:rsidR="00D9145C" w:rsidRPr="00687B02" w:rsidSect="00D9145C">
          <w:headerReference w:type="default" r:id="rId48"/>
          <w:footerReference w:type="default" r:id="rId49"/>
          <w:headerReference w:type="first" r:id="rId50"/>
          <w:footerReference w:type="first" r:id="rId51"/>
          <w:pgSz w:w="11909" w:h="16834" w:code="9"/>
          <w:pgMar w:top="1701" w:right="1701" w:bottom="1701" w:left="2430" w:header="1134" w:footer="1134" w:gutter="0"/>
          <w:cols w:space="720"/>
          <w:titlePg/>
        </w:sectPr>
      </w:pPr>
    </w:p>
    <w:p w:rsidR="00D9145C" w:rsidRPr="00687B02" w:rsidRDefault="00910890" w:rsidP="00141BBF">
      <w:pPr>
        <w:pStyle w:val="Heading1"/>
        <w:rPr>
          <w:rFonts w:cs="Times New Roman"/>
        </w:rPr>
      </w:pPr>
      <w:bookmarkStart w:id="118" w:name="_Toc60606549"/>
      <w:r w:rsidRPr="00687B02">
        <w:rPr>
          <w:rFonts w:cs="Times New Roman"/>
          <w:lang w:val="id-ID"/>
        </w:rPr>
        <w:lastRenderedPageBreak/>
        <w:t>BAB III</w:t>
      </w:r>
      <w:r w:rsidR="00D9145C" w:rsidRPr="00687B02">
        <w:rPr>
          <w:rFonts w:cs="Times New Roman"/>
        </w:rPr>
        <w:br/>
      </w:r>
      <w:bookmarkStart w:id="119" w:name="_Toc354687555"/>
      <w:bookmarkStart w:id="120" w:name="_Toc499631517"/>
      <w:bookmarkStart w:id="121" w:name="_Toc501551221"/>
      <w:bookmarkStart w:id="122" w:name="_Toc502056891"/>
      <w:bookmarkStart w:id="123" w:name="_Toc503782278"/>
      <w:bookmarkStart w:id="124" w:name="_Toc23160104"/>
      <w:r w:rsidR="00D9145C" w:rsidRPr="00687B02">
        <w:rPr>
          <w:rFonts w:cs="Times New Roman"/>
        </w:rPr>
        <w:t>Metodologi Penelitian</w:t>
      </w:r>
      <w:bookmarkEnd w:id="118"/>
      <w:bookmarkEnd w:id="119"/>
      <w:bookmarkEnd w:id="120"/>
      <w:bookmarkEnd w:id="121"/>
      <w:bookmarkEnd w:id="122"/>
      <w:bookmarkEnd w:id="123"/>
      <w:bookmarkEnd w:id="124"/>
    </w:p>
    <w:p w:rsidR="00D9145C" w:rsidRPr="00687B02" w:rsidRDefault="00D9145C" w:rsidP="00D9145C">
      <w:pPr>
        <w:rPr>
          <w:sz w:val="8"/>
        </w:rPr>
      </w:pPr>
    </w:p>
    <w:p w:rsidR="00D9145C" w:rsidRPr="00687B02" w:rsidRDefault="00D9145C" w:rsidP="00D9145C">
      <w:pPr>
        <w:rPr>
          <w:sz w:val="2"/>
        </w:rPr>
      </w:pPr>
    </w:p>
    <w:p w:rsidR="00D9145C" w:rsidRPr="00687B02" w:rsidRDefault="003127C4" w:rsidP="008A61DF">
      <w:pPr>
        <w:pStyle w:val="ListParagraph"/>
        <w:widowControl w:val="0"/>
        <w:numPr>
          <w:ilvl w:val="1"/>
          <w:numId w:val="5"/>
        </w:numPr>
        <w:autoSpaceDE w:val="0"/>
        <w:autoSpaceDN w:val="0"/>
        <w:adjustRightInd w:val="0"/>
        <w:spacing w:after="0" w:line="360" w:lineRule="auto"/>
        <w:ind w:left="720" w:hanging="709"/>
        <w:outlineLvl w:val="1"/>
        <w:rPr>
          <w:rFonts w:ascii="Times New Roman" w:hAnsi="Times New Roman" w:cs="Times New Roman"/>
          <w:b/>
          <w:sz w:val="24"/>
          <w:szCs w:val="24"/>
          <w:lang w:val="id-ID"/>
        </w:rPr>
      </w:pPr>
      <w:bookmarkStart w:id="125" w:name="_Toc60606550"/>
      <w:bookmarkStart w:id="126" w:name="_Toc499751024"/>
      <w:r w:rsidRPr="00687B02">
        <w:rPr>
          <w:rFonts w:ascii="Times New Roman" w:hAnsi="Times New Roman" w:cs="Times New Roman"/>
          <w:b/>
          <w:sz w:val="24"/>
          <w:szCs w:val="24"/>
        </w:rPr>
        <w:t>Bahan Penelitian</w:t>
      </w:r>
      <w:bookmarkEnd w:id="125"/>
    </w:p>
    <w:p w:rsidR="00532C13" w:rsidRPr="00687B02" w:rsidRDefault="003127C4" w:rsidP="008B5084">
      <w:pPr>
        <w:spacing w:line="360" w:lineRule="auto"/>
        <w:ind w:left="11" w:firstLine="698"/>
        <w:jc w:val="both"/>
        <w:rPr>
          <w:color w:val="000000"/>
          <w:sz w:val="24"/>
          <w:szCs w:val="24"/>
        </w:rPr>
      </w:pPr>
      <w:bookmarkStart w:id="127" w:name="_Toc23160106"/>
      <w:r w:rsidRPr="00687B02">
        <w:rPr>
          <w:sz w:val="24"/>
          <w:szCs w:val="24"/>
        </w:rPr>
        <w:t>B</w:t>
      </w:r>
      <w:r w:rsidR="00532C13" w:rsidRPr="00687B02">
        <w:rPr>
          <w:sz w:val="24"/>
          <w:szCs w:val="24"/>
        </w:rPr>
        <w:t xml:space="preserve">ahan penelitian berupa Korpus dari penelitian sebelumnya oleh </w:t>
      </w:r>
      <w:sdt>
        <w:sdtPr>
          <w:rPr>
            <w:sz w:val="24"/>
            <w:szCs w:val="24"/>
          </w:rPr>
          <w:id w:val="-1518077697"/>
          <w:citation/>
        </w:sdtPr>
        <w:sdtEndPr/>
        <w:sdtContent>
          <w:r w:rsidR="00B21B15" w:rsidRPr="00687B02">
            <w:rPr>
              <w:sz w:val="24"/>
              <w:szCs w:val="24"/>
            </w:rPr>
            <w:fldChar w:fldCharType="begin"/>
          </w:r>
          <w:r w:rsidR="00B21B15" w:rsidRPr="00687B02">
            <w:rPr>
              <w:color w:val="000000"/>
              <w:sz w:val="24"/>
              <w:szCs w:val="24"/>
            </w:rPr>
            <w:instrText xml:space="preserve"> CITATION Mun19 \l 1033 </w:instrText>
          </w:r>
          <w:r w:rsidR="00B21B15" w:rsidRPr="00687B02">
            <w:rPr>
              <w:sz w:val="24"/>
              <w:szCs w:val="24"/>
            </w:rPr>
            <w:fldChar w:fldCharType="separate"/>
          </w:r>
          <w:r w:rsidR="00B21B15" w:rsidRPr="00687B02">
            <w:rPr>
              <w:noProof/>
              <w:color w:val="000000"/>
              <w:sz w:val="24"/>
              <w:szCs w:val="24"/>
            </w:rPr>
            <w:t>(Muniyati, 2019)</w:t>
          </w:r>
          <w:r w:rsidR="00B21B15" w:rsidRPr="00687B02">
            <w:rPr>
              <w:sz w:val="24"/>
              <w:szCs w:val="24"/>
            </w:rPr>
            <w:fldChar w:fldCharType="end"/>
          </w:r>
        </w:sdtContent>
      </w:sdt>
      <w:r w:rsidR="00B21B15" w:rsidRPr="00687B02">
        <w:rPr>
          <w:sz w:val="24"/>
          <w:szCs w:val="24"/>
        </w:rPr>
        <w:t xml:space="preserve">, </w:t>
      </w:r>
      <w:sdt>
        <w:sdtPr>
          <w:rPr>
            <w:sz w:val="24"/>
            <w:szCs w:val="24"/>
          </w:rPr>
          <w:id w:val="-1676647065"/>
          <w:citation/>
        </w:sdtPr>
        <w:sdtEndPr/>
        <w:sdtContent>
          <w:r w:rsidR="00B21B15" w:rsidRPr="00687B02">
            <w:rPr>
              <w:sz w:val="24"/>
              <w:szCs w:val="24"/>
            </w:rPr>
            <w:fldChar w:fldCharType="begin"/>
          </w:r>
          <w:r w:rsidR="00B21B15" w:rsidRPr="00687B02">
            <w:rPr>
              <w:color w:val="000000"/>
              <w:sz w:val="24"/>
              <w:szCs w:val="24"/>
            </w:rPr>
            <w:instrText xml:space="preserve"> CITATION Mag19 \l 1033 </w:instrText>
          </w:r>
          <w:r w:rsidR="00B21B15" w:rsidRPr="00687B02">
            <w:rPr>
              <w:sz w:val="24"/>
              <w:szCs w:val="24"/>
            </w:rPr>
            <w:fldChar w:fldCharType="separate"/>
          </w:r>
          <w:r w:rsidR="00B21B15" w:rsidRPr="00687B02">
            <w:rPr>
              <w:noProof/>
              <w:color w:val="000000"/>
              <w:sz w:val="24"/>
              <w:szCs w:val="24"/>
            </w:rPr>
            <w:t>(Magdalena, 2019)</w:t>
          </w:r>
          <w:r w:rsidR="00B21B15" w:rsidRPr="00687B02">
            <w:rPr>
              <w:sz w:val="24"/>
              <w:szCs w:val="24"/>
            </w:rPr>
            <w:fldChar w:fldCharType="end"/>
          </w:r>
        </w:sdtContent>
      </w:sdt>
      <w:r w:rsidR="00B21B15" w:rsidRPr="00687B02">
        <w:rPr>
          <w:sz w:val="24"/>
          <w:szCs w:val="24"/>
        </w:rPr>
        <w:t xml:space="preserve">, </w:t>
      </w:r>
      <w:r w:rsidR="00532C13" w:rsidRPr="00687B02">
        <w:rPr>
          <w:color w:val="000000"/>
          <w:sz w:val="24"/>
          <w:szCs w:val="24"/>
        </w:rPr>
        <w:t xml:space="preserve">dan penambahan dari buku Sepok Tiga karya Pay Jarot Sujarwo </w:t>
      </w:r>
      <w:r w:rsidRPr="00687B02">
        <w:rPr>
          <w:sz w:val="24"/>
          <w:szCs w:val="24"/>
        </w:rPr>
        <w:t>selanju</w:t>
      </w:r>
      <w:r w:rsidR="00532C13" w:rsidRPr="00687B02">
        <w:rPr>
          <w:sz w:val="24"/>
          <w:szCs w:val="24"/>
        </w:rPr>
        <w:t>tnya diolah menjadi korpus teks bahasa Melayu Pontianak.</w:t>
      </w:r>
    </w:p>
    <w:p w:rsidR="003A2522" w:rsidRPr="00687B02" w:rsidRDefault="003A2522" w:rsidP="003A2522">
      <w:pPr>
        <w:spacing w:line="360" w:lineRule="auto"/>
        <w:ind w:firstLine="709"/>
        <w:jc w:val="both"/>
        <w:rPr>
          <w:sz w:val="24"/>
          <w:szCs w:val="24"/>
        </w:rPr>
      </w:pPr>
    </w:p>
    <w:p w:rsidR="003A2522" w:rsidRPr="00687B02" w:rsidRDefault="003A2522" w:rsidP="008A61DF">
      <w:pPr>
        <w:pStyle w:val="ListParagraph"/>
        <w:widowControl w:val="0"/>
        <w:numPr>
          <w:ilvl w:val="1"/>
          <w:numId w:val="5"/>
        </w:numPr>
        <w:autoSpaceDE w:val="0"/>
        <w:autoSpaceDN w:val="0"/>
        <w:adjustRightInd w:val="0"/>
        <w:spacing w:after="0" w:line="360" w:lineRule="auto"/>
        <w:ind w:left="720" w:hanging="709"/>
        <w:outlineLvl w:val="1"/>
        <w:rPr>
          <w:rFonts w:ascii="Times New Roman" w:hAnsi="Times New Roman" w:cs="Times New Roman"/>
          <w:b/>
          <w:sz w:val="24"/>
          <w:szCs w:val="24"/>
          <w:lang w:val="id-ID"/>
        </w:rPr>
      </w:pPr>
      <w:bookmarkStart w:id="128" w:name="_Toc60606551"/>
      <w:r w:rsidRPr="00687B02">
        <w:rPr>
          <w:rFonts w:ascii="Times New Roman" w:hAnsi="Times New Roman" w:cs="Times New Roman"/>
          <w:b/>
          <w:sz w:val="24"/>
          <w:szCs w:val="24"/>
        </w:rPr>
        <w:t>Alat Bantu Penelitian</w:t>
      </w:r>
      <w:bookmarkEnd w:id="128"/>
    </w:p>
    <w:p w:rsidR="003A2522" w:rsidRPr="00687B02" w:rsidRDefault="003A2522" w:rsidP="003A2522">
      <w:pPr>
        <w:spacing w:line="360" w:lineRule="auto"/>
        <w:ind w:firstLine="709"/>
        <w:jc w:val="both"/>
        <w:rPr>
          <w:sz w:val="24"/>
          <w:szCs w:val="24"/>
        </w:rPr>
      </w:pPr>
      <w:r w:rsidRPr="00687B02">
        <w:rPr>
          <w:sz w:val="24"/>
          <w:szCs w:val="24"/>
        </w:rPr>
        <w:t xml:space="preserve">Perangkat penelitian yang digunakan dalam penelitian ini berupa perangkat lunak dan perangkat keras. Adapun penjabaran perangkat penelitian yang digunakan adalah sebagai </w:t>
      </w:r>
      <w:proofErr w:type="gramStart"/>
      <w:r w:rsidRPr="00687B02">
        <w:rPr>
          <w:sz w:val="24"/>
          <w:szCs w:val="24"/>
        </w:rPr>
        <w:t>berikut :</w:t>
      </w:r>
      <w:proofErr w:type="gramEnd"/>
    </w:p>
    <w:p w:rsidR="003A2522" w:rsidRPr="00687B02" w:rsidRDefault="003A2522" w:rsidP="003A2522">
      <w:pPr>
        <w:spacing w:line="360" w:lineRule="auto"/>
        <w:ind w:firstLine="709"/>
        <w:jc w:val="both"/>
        <w:rPr>
          <w:sz w:val="24"/>
          <w:szCs w:val="24"/>
        </w:rPr>
      </w:pPr>
    </w:p>
    <w:p w:rsidR="003A2522" w:rsidRPr="00687B02" w:rsidRDefault="003A2522" w:rsidP="001B1609">
      <w:pPr>
        <w:pStyle w:val="ListParagraph"/>
        <w:widowControl w:val="0"/>
        <w:numPr>
          <w:ilvl w:val="2"/>
          <w:numId w:val="37"/>
        </w:numPr>
        <w:autoSpaceDE w:val="0"/>
        <w:autoSpaceDN w:val="0"/>
        <w:adjustRightInd w:val="0"/>
        <w:spacing w:after="200" w:line="360" w:lineRule="auto"/>
        <w:ind w:left="709"/>
        <w:jc w:val="both"/>
        <w:outlineLvl w:val="2"/>
        <w:rPr>
          <w:rFonts w:ascii="Times New Roman" w:hAnsi="Times New Roman" w:cs="Times New Roman"/>
          <w:sz w:val="24"/>
          <w:szCs w:val="24"/>
        </w:rPr>
      </w:pPr>
      <w:bookmarkStart w:id="129" w:name="_Toc60606552"/>
      <w:bookmarkEnd w:id="126"/>
      <w:bookmarkEnd w:id="127"/>
      <w:r w:rsidRPr="00687B02">
        <w:rPr>
          <w:rFonts w:ascii="Times New Roman" w:hAnsi="Times New Roman" w:cs="Times New Roman"/>
          <w:b/>
          <w:sz w:val="24"/>
          <w:szCs w:val="24"/>
        </w:rPr>
        <w:t>Perangkat Keras</w:t>
      </w:r>
      <w:r w:rsidRPr="00687B02">
        <w:rPr>
          <w:rFonts w:ascii="Times New Roman" w:hAnsi="Times New Roman" w:cs="Times New Roman"/>
          <w:b/>
          <w:sz w:val="24"/>
          <w:szCs w:val="24"/>
        </w:rPr>
        <w:br/>
      </w:r>
      <w:r w:rsidRPr="00687B02">
        <w:rPr>
          <w:rFonts w:ascii="Times New Roman" w:hAnsi="Times New Roman" w:cs="Times New Roman"/>
          <w:sz w:val="24"/>
          <w:szCs w:val="24"/>
        </w:rPr>
        <w:t xml:space="preserve">Perangkat keras yang digunakan dalam penelitian ini </w:t>
      </w:r>
      <w:proofErr w:type="gramStart"/>
      <w:r w:rsidRPr="00687B02">
        <w:rPr>
          <w:rFonts w:ascii="Times New Roman" w:hAnsi="Times New Roman" w:cs="Times New Roman"/>
          <w:sz w:val="24"/>
          <w:szCs w:val="24"/>
        </w:rPr>
        <w:t>adalah :</w:t>
      </w:r>
      <w:bookmarkEnd w:id="129"/>
      <w:proofErr w:type="gramEnd"/>
    </w:p>
    <w:p w:rsidR="00D9145C" w:rsidRPr="00687B02" w:rsidRDefault="003A2522" w:rsidP="00F8744A">
      <w:pPr>
        <w:pStyle w:val="ListParagraph"/>
        <w:numPr>
          <w:ilvl w:val="0"/>
          <w:numId w:val="18"/>
        </w:numPr>
        <w:spacing w:line="360" w:lineRule="auto"/>
        <w:ind w:left="1418" w:hanging="709"/>
        <w:jc w:val="both"/>
        <w:rPr>
          <w:rFonts w:ascii="Times New Roman" w:hAnsi="Times New Roman" w:cs="Times New Roman"/>
          <w:sz w:val="24"/>
          <w:szCs w:val="24"/>
        </w:rPr>
      </w:pPr>
      <w:r w:rsidRPr="00687B02">
        <w:rPr>
          <w:rFonts w:ascii="Times New Roman" w:hAnsi="Times New Roman" w:cs="Times New Roman"/>
          <w:sz w:val="24"/>
          <w:szCs w:val="24"/>
        </w:rPr>
        <w:t xml:space="preserve">Dell Inspiron 14 3442 dengan spesifikasi </w:t>
      </w:r>
      <w:r w:rsidRPr="00687B02">
        <w:rPr>
          <w:rFonts w:ascii="Times New Roman" w:hAnsi="Times New Roman" w:cs="Times New Roman"/>
          <w:i/>
          <w:sz w:val="24"/>
          <w:szCs w:val="24"/>
        </w:rPr>
        <w:t xml:space="preserve">Intel Celeron </w:t>
      </w:r>
      <w:r w:rsidRPr="00687B02">
        <w:rPr>
          <w:rFonts w:ascii="Times New Roman" w:hAnsi="Times New Roman" w:cs="Times New Roman"/>
          <w:sz w:val="24"/>
          <w:szCs w:val="24"/>
        </w:rPr>
        <w:t>2957U</w:t>
      </w:r>
      <w:r w:rsidR="00F8744A" w:rsidRPr="00687B02">
        <w:rPr>
          <w:rFonts w:ascii="Times New Roman" w:hAnsi="Times New Roman" w:cs="Times New Roman"/>
          <w:sz w:val="24"/>
          <w:szCs w:val="24"/>
        </w:rPr>
        <w:t xml:space="preserve">, </w:t>
      </w:r>
      <w:r w:rsidRPr="00687B02">
        <w:rPr>
          <w:rFonts w:ascii="Times New Roman" w:hAnsi="Times New Roman" w:cs="Times New Roman"/>
          <w:sz w:val="24"/>
          <w:szCs w:val="24"/>
        </w:rPr>
        <w:t>SSD 128GB</w:t>
      </w:r>
      <w:r w:rsidR="00F8744A" w:rsidRPr="00687B02">
        <w:rPr>
          <w:rFonts w:ascii="Times New Roman" w:hAnsi="Times New Roman" w:cs="Times New Roman"/>
          <w:sz w:val="24"/>
          <w:szCs w:val="24"/>
        </w:rPr>
        <w:t xml:space="preserve">, </w:t>
      </w:r>
      <w:r w:rsidRPr="00687B02">
        <w:rPr>
          <w:rFonts w:ascii="Times New Roman" w:hAnsi="Times New Roman" w:cs="Times New Roman"/>
          <w:sz w:val="24"/>
          <w:szCs w:val="24"/>
        </w:rPr>
        <w:t>Kapasitas RAM 4GB</w:t>
      </w:r>
      <w:r w:rsidR="00F8744A" w:rsidRPr="00687B02">
        <w:rPr>
          <w:rFonts w:ascii="Times New Roman" w:hAnsi="Times New Roman" w:cs="Times New Roman"/>
          <w:sz w:val="24"/>
          <w:szCs w:val="24"/>
        </w:rPr>
        <w:t xml:space="preserve">, </w:t>
      </w:r>
      <w:r w:rsidRPr="00687B02">
        <w:rPr>
          <w:rFonts w:ascii="Times New Roman" w:hAnsi="Times New Roman" w:cs="Times New Roman"/>
          <w:sz w:val="24"/>
          <w:szCs w:val="24"/>
        </w:rPr>
        <w:t>LCD Monitor 14 inch</w:t>
      </w:r>
      <w:r w:rsidR="00F8744A" w:rsidRPr="00687B02">
        <w:rPr>
          <w:rFonts w:ascii="Times New Roman" w:hAnsi="Times New Roman" w:cs="Times New Roman"/>
          <w:sz w:val="24"/>
          <w:szCs w:val="24"/>
        </w:rPr>
        <w:t>.</w:t>
      </w:r>
    </w:p>
    <w:p w:rsidR="003A2522" w:rsidRPr="00687B02" w:rsidRDefault="003A2522" w:rsidP="003A2522">
      <w:pPr>
        <w:pStyle w:val="ListParagraph"/>
        <w:spacing w:line="360" w:lineRule="auto"/>
        <w:ind w:left="1418"/>
        <w:jc w:val="both"/>
        <w:rPr>
          <w:rFonts w:ascii="Times New Roman" w:hAnsi="Times New Roman" w:cs="Times New Roman"/>
          <w:sz w:val="24"/>
          <w:szCs w:val="24"/>
        </w:rPr>
      </w:pPr>
    </w:p>
    <w:p w:rsidR="00D9145C" w:rsidRPr="00687B02" w:rsidRDefault="00D9145C" w:rsidP="001B1609">
      <w:pPr>
        <w:pStyle w:val="ListParagraph"/>
        <w:numPr>
          <w:ilvl w:val="2"/>
          <w:numId w:val="38"/>
        </w:numPr>
        <w:autoSpaceDE w:val="0"/>
        <w:autoSpaceDN w:val="0"/>
        <w:adjustRightInd w:val="0"/>
        <w:spacing w:line="360" w:lineRule="auto"/>
        <w:ind w:left="709"/>
        <w:jc w:val="both"/>
        <w:outlineLvl w:val="2"/>
        <w:rPr>
          <w:rFonts w:ascii="Times New Roman" w:hAnsi="Times New Roman" w:cs="Times New Roman"/>
          <w:b/>
          <w:iCs/>
          <w:sz w:val="24"/>
          <w:szCs w:val="24"/>
          <w:lang w:val="id-ID"/>
        </w:rPr>
      </w:pPr>
      <w:bookmarkStart w:id="130" w:name="_Toc499751027"/>
      <w:bookmarkStart w:id="131" w:name="_Toc60606553"/>
      <w:r w:rsidRPr="00687B02">
        <w:rPr>
          <w:rFonts w:ascii="Times New Roman" w:hAnsi="Times New Roman" w:cs="Times New Roman"/>
          <w:b/>
          <w:iCs/>
          <w:sz w:val="24"/>
          <w:szCs w:val="24"/>
          <w:lang w:val="id-ID"/>
        </w:rPr>
        <w:t>Perangkat Lunak (</w:t>
      </w:r>
      <w:r w:rsidRPr="00687B02">
        <w:rPr>
          <w:rFonts w:ascii="Times New Roman" w:hAnsi="Times New Roman" w:cs="Times New Roman"/>
          <w:b/>
          <w:i/>
          <w:iCs/>
          <w:sz w:val="24"/>
          <w:szCs w:val="24"/>
          <w:lang w:val="id-ID"/>
        </w:rPr>
        <w:t>Software</w:t>
      </w:r>
      <w:r w:rsidRPr="00687B02">
        <w:rPr>
          <w:rFonts w:ascii="Times New Roman" w:hAnsi="Times New Roman" w:cs="Times New Roman"/>
          <w:b/>
          <w:iCs/>
          <w:sz w:val="24"/>
          <w:szCs w:val="24"/>
          <w:lang w:val="id-ID"/>
        </w:rPr>
        <w:t>)</w:t>
      </w:r>
      <w:bookmarkStart w:id="132" w:name="_Toc499751028"/>
      <w:bookmarkEnd w:id="130"/>
      <w:bookmarkEnd w:id="131"/>
    </w:p>
    <w:p w:rsidR="00ED278F" w:rsidRPr="00687B02" w:rsidRDefault="00ED278F" w:rsidP="003B0385">
      <w:pPr>
        <w:spacing w:line="360" w:lineRule="auto"/>
        <w:ind w:left="1418" w:hanging="709"/>
        <w:jc w:val="both"/>
        <w:rPr>
          <w:sz w:val="24"/>
          <w:szCs w:val="24"/>
        </w:rPr>
      </w:pPr>
      <w:r w:rsidRPr="00687B02">
        <w:rPr>
          <w:sz w:val="24"/>
          <w:szCs w:val="24"/>
        </w:rPr>
        <w:t xml:space="preserve">Perangkat lunak yang digunakan dalam penelitian ini </w:t>
      </w:r>
      <w:proofErr w:type="gramStart"/>
      <w:r w:rsidRPr="00687B02">
        <w:rPr>
          <w:sz w:val="24"/>
          <w:szCs w:val="24"/>
        </w:rPr>
        <w:t>adalah :</w:t>
      </w:r>
      <w:proofErr w:type="gramEnd"/>
    </w:p>
    <w:p w:rsidR="00ED278F" w:rsidRPr="00687B02"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687B02">
        <w:rPr>
          <w:rFonts w:ascii="Times New Roman" w:hAnsi="Times New Roman" w:cs="Times New Roman"/>
          <w:sz w:val="24"/>
          <w:szCs w:val="24"/>
        </w:rPr>
        <w:t>Sistem Operasi Windows 10</w:t>
      </w:r>
    </w:p>
    <w:p w:rsidR="00ED278F" w:rsidRPr="00687B02" w:rsidRDefault="00601D57"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687B02">
        <w:rPr>
          <w:rFonts w:ascii="Times New Roman" w:hAnsi="Times New Roman" w:cs="Times New Roman"/>
          <w:sz w:val="24"/>
          <w:szCs w:val="24"/>
        </w:rPr>
        <w:t>Python dan</w:t>
      </w:r>
      <w:r w:rsidR="000246E8" w:rsidRPr="00687B02">
        <w:rPr>
          <w:rFonts w:ascii="Times New Roman" w:hAnsi="Times New Roman" w:cs="Times New Roman"/>
          <w:sz w:val="24"/>
          <w:szCs w:val="24"/>
        </w:rPr>
        <w:t xml:space="preserve"> Phycharm Community</w:t>
      </w:r>
    </w:p>
    <w:p w:rsidR="00ED278F" w:rsidRPr="00687B02" w:rsidRDefault="00D307A7"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687B02">
        <w:rPr>
          <w:rFonts w:ascii="Times New Roman" w:hAnsi="Times New Roman" w:cs="Times New Roman"/>
          <w:sz w:val="24"/>
          <w:szCs w:val="24"/>
        </w:rPr>
        <w:t>NLTK</w:t>
      </w:r>
      <w:r w:rsidR="00E502AE">
        <w:rPr>
          <w:rFonts w:ascii="Times New Roman" w:hAnsi="Times New Roman" w:cs="Times New Roman"/>
          <w:sz w:val="24"/>
          <w:szCs w:val="24"/>
        </w:rPr>
        <w:t xml:space="preserve"> (</w:t>
      </w:r>
      <w:r w:rsidR="00E502AE" w:rsidRPr="00E502AE">
        <w:rPr>
          <w:rFonts w:ascii="Times New Roman" w:hAnsi="Times New Roman" w:cs="Times New Roman"/>
          <w:i/>
          <w:sz w:val="24"/>
          <w:szCs w:val="24"/>
        </w:rPr>
        <w:t>Natural Language Toolkit</w:t>
      </w:r>
      <w:r w:rsidR="00E502AE">
        <w:rPr>
          <w:rFonts w:ascii="Times New Roman" w:hAnsi="Times New Roman" w:cs="Times New Roman"/>
          <w:sz w:val="24"/>
          <w:szCs w:val="24"/>
        </w:rPr>
        <w:t>)</w:t>
      </w:r>
    </w:p>
    <w:p w:rsidR="00ED278F" w:rsidRPr="00687B02"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687B02">
        <w:rPr>
          <w:rFonts w:ascii="Times New Roman" w:hAnsi="Times New Roman" w:cs="Times New Roman"/>
          <w:sz w:val="24"/>
          <w:szCs w:val="24"/>
        </w:rPr>
        <w:t xml:space="preserve">IPOSTagger sebagai </w:t>
      </w:r>
      <w:r w:rsidRPr="00687B02">
        <w:rPr>
          <w:rFonts w:ascii="Times New Roman" w:hAnsi="Times New Roman" w:cs="Times New Roman"/>
          <w:i/>
          <w:sz w:val="24"/>
          <w:szCs w:val="24"/>
        </w:rPr>
        <w:t xml:space="preserve">tools </w:t>
      </w:r>
      <w:r w:rsidRPr="00687B02">
        <w:rPr>
          <w:rFonts w:ascii="Times New Roman" w:hAnsi="Times New Roman" w:cs="Times New Roman"/>
          <w:sz w:val="24"/>
          <w:szCs w:val="24"/>
        </w:rPr>
        <w:t xml:space="preserve">yang digunakan untuk </w:t>
      </w:r>
      <w:r w:rsidR="00F936EF" w:rsidRPr="00687B02">
        <w:rPr>
          <w:rFonts w:ascii="Times New Roman" w:hAnsi="Times New Roman" w:cs="Times New Roman"/>
          <w:sz w:val="24"/>
          <w:szCs w:val="24"/>
        </w:rPr>
        <w:t>metode HMM</w:t>
      </w:r>
    </w:p>
    <w:p w:rsidR="00ED278F" w:rsidRPr="00687B02" w:rsidRDefault="00ED278F" w:rsidP="008A61DF">
      <w:pPr>
        <w:pStyle w:val="ListParagraph"/>
        <w:numPr>
          <w:ilvl w:val="0"/>
          <w:numId w:val="19"/>
        </w:numPr>
        <w:spacing w:line="360" w:lineRule="auto"/>
        <w:ind w:left="1418" w:hanging="709"/>
        <w:jc w:val="both"/>
        <w:rPr>
          <w:rFonts w:ascii="Times New Roman" w:hAnsi="Times New Roman" w:cs="Times New Roman"/>
          <w:sz w:val="24"/>
          <w:szCs w:val="24"/>
        </w:rPr>
      </w:pPr>
      <w:r w:rsidRPr="00687B02">
        <w:rPr>
          <w:rFonts w:ascii="Times New Roman" w:hAnsi="Times New Roman" w:cs="Times New Roman"/>
          <w:sz w:val="24"/>
          <w:szCs w:val="24"/>
        </w:rPr>
        <w:t xml:space="preserve">Sublime Text 3 sebagai aplikasi untuk teks </w:t>
      </w:r>
      <w:r w:rsidRPr="00687B02">
        <w:rPr>
          <w:rFonts w:ascii="Times New Roman" w:hAnsi="Times New Roman" w:cs="Times New Roman"/>
          <w:i/>
          <w:sz w:val="24"/>
          <w:szCs w:val="24"/>
        </w:rPr>
        <w:t>editor.</w:t>
      </w:r>
    </w:p>
    <w:p w:rsidR="000246E8" w:rsidRPr="00687B02" w:rsidRDefault="000246E8" w:rsidP="000246E8">
      <w:pPr>
        <w:autoSpaceDE w:val="0"/>
        <w:autoSpaceDN w:val="0"/>
        <w:adjustRightInd w:val="0"/>
        <w:spacing w:before="240" w:after="164" w:line="360" w:lineRule="auto"/>
        <w:jc w:val="both"/>
        <w:rPr>
          <w:i/>
          <w:sz w:val="8"/>
          <w:szCs w:val="24"/>
        </w:rPr>
      </w:pPr>
    </w:p>
    <w:p w:rsidR="00D9145C" w:rsidRPr="00687B02" w:rsidRDefault="00D16D6C" w:rsidP="008A61DF">
      <w:pPr>
        <w:pStyle w:val="ListParagraph"/>
        <w:widowControl w:val="0"/>
        <w:numPr>
          <w:ilvl w:val="1"/>
          <w:numId w:val="5"/>
        </w:numPr>
        <w:autoSpaceDE w:val="0"/>
        <w:autoSpaceDN w:val="0"/>
        <w:adjustRightInd w:val="0"/>
        <w:spacing w:after="0" w:line="360" w:lineRule="auto"/>
        <w:ind w:left="720" w:right="70" w:hanging="720"/>
        <w:jc w:val="both"/>
        <w:outlineLvl w:val="1"/>
        <w:rPr>
          <w:rFonts w:ascii="Times New Roman" w:hAnsi="Times New Roman" w:cs="Times New Roman"/>
          <w:b/>
          <w:sz w:val="24"/>
          <w:szCs w:val="24"/>
          <w:lang w:val="id-ID"/>
        </w:rPr>
      </w:pPr>
      <w:bookmarkStart w:id="133" w:name="_Toc23160108"/>
      <w:bookmarkStart w:id="134" w:name="_Toc60606554"/>
      <w:bookmarkEnd w:id="132"/>
      <w:r w:rsidRPr="00687B02">
        <w:rPr>
          <w:rFonts w:ascii="Times New Roman" w:hAnsi="Times New Roman" w:cs="Times New Roman"/>
          <w:b/>
          <w:sz w:val="24"/>
          <w:szCs w:val="24"/>
        </w:rPr>
        <w:t>Metode</w:t>
      </w:r>
      <w:r w:rsidR="00D9145C" w:rsidRPr="00687B02">
        <w:rPr>
          <w:rFonts w:ascii="Times New Roman" w:hAnsi="Times New Roman" w:cs="Times New Roman"/>
          <w:b/>
          <w:sz w:val="24"/>
          <w:szCs w:val="24"/>
        </w:rPr>
        <w:t xml:space="preserve"> Penelitian</w:t>
      </w:r>
      <w:bookmarkEnd w:id="133"/>
      <w:bookmarkEnd w:id="134"/>
    </w:p>
    <w:p w:rsidR="003A2522" w:rsidRPr="00687B02" w:rsidRDefault="003A2522" w:rsidP="003A2522">
      <w:pPr>
        <w:spacing w:line="360" w:lineRule="auto"/>
        <w:ind w:firstLine="709"/>
        <w:jc w:val="both"/>
        <w:rPr>
          <w:sz w:val="24"/>
          <w:szCs w:val="24"/>
        </w:rPr>
      </w:pPr>
      <w:r w:rsidRPr="00687B02">
        <w:rPr>
          <w:sz w:val="24"/>
          <w:szCs w:val="24"/>
        </w:rPr>
        <w:t xml:space="preserve">Metode Penelitian yang akan dilakukan dijelaskan pada diagram alir penelitian pada penelitian gambar 3.1 </w:t>
      </w:r>
      <w:proofErr w:type="gramStart"/>
      <w:r w:rsidRPr="00687B02">
        <w:rPr>
          <w:sz w:val="24"/>
          <w:szCs w:val="24"/>
        </w:rPr>
        <w:t>berikut :</w:t>
      </w:r>
      <w:proofErr w:type="gramEnd"/>
    </w:p>
    <w:p w:rsidR="00D9145C" w:rsidRPr="00687B02" w:rsidRDefault="000755CE" w:rsidP="000755CE">
      <w:pPr>
        <w:pStyle w:val="ListParagraph"/>
        <w:spacing w:line="240" w:lineRule="auto"/>
        <w:ind w:left="0"/>
        <w:jc w:val="center"/>
        <w:rPr>
          <w:rFonts w:ascii="Times New Roman" w:hAnsi="Times New Roman" w:cs="Times New Roman"/>
          <w:sz w:val="24"/>
          <w:szCs w:val="24"/>
        </w:rPr>
      </w:pPr>
      <w:r w:rsidRPr="00687B02">
        <w:rPr>
          <w:rFonts w:ascii="Times New Roman" w:hAnsi="Times New Roman" w:cs="Times New Roman"/>
        </w:rPr>
        <w:object w:dxaOrig="2380" w:dyaOrig="12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583.5pt" o:ole="">
            <v:imagedata r:id="rId52" o:title=""/>
          </v:shape>
          <o:OLEObject Type="Embed" ProgID="Visio.Drawing.11" ShapeID="_x0000_i1025" DrawAspect="Content" ObjectID="_1674566504" r:id="rId53"/>
        </w:object>
      </w:r>
    </w:p>
    <w:p w:rsidR="009E5249" w:rsidRPr="00687B02" w:rsidRDefault="00102345" w:rsidP="00900313">
      <w:pPr>
        <w:pStyle w:val="Caption"/>
        <w:jc w:val="center"/>
        <w:rPr>
          <w:rFonts w:ascii="Times New Roman" w:hAnsi="Times New Roman" w:cs="Times New Roman"/>
          <w:i w:val="0"/>
          <w:color w:val="auto"/>
          <w:sz w:val="24"/>
          <w:szCs w:val="24"/>
        </w:rPr>
      </w:pPr>
      <w:bookmarkStart w:id="135" w:name="_Toc23159156"/>
      <w:bookmarkStart w:id="136" w:name="_Toc60604766"/>
      <w:r w:rsidRPr="00687B02">
        <w:rPr>
          <w:rFonts w:ascii="Times New Roman" w:hAnsi="Times New Roman" w:cs="Times New Roman"/>
          <w:b/>
          <w:i w:val="0"/>
          <w:color w:val="auto"/>
          <w:sz w:val="24"/>
          <w:szCs w:val="24"/>
        </w:rPr>
        <w:t xml:space="preserve">Gambar 3. </w:t>
      </w:r>
      <w:r w:rsidR="00C37A16"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Gambar_3. \* ARABIC </w:instrText>
      </w:r>
      <w:r w:rsidR="00C37A16"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1</w:t>
      </w:r>
      <w:r w:rsidR="00C37A16" w:rsidRPr="00687B02">
        <w:rPr>
          <w:rFonts w:ascii="Times New Roman" w:hAnsi="Times New Roman" w:cs="Times New Roman"/>
          <w:b/>
          <w:i w:val="0"/>
          <w:color w:val="auto"/>
          <w:sz w:val="24"/>
          <w:szCs w:val="24"/>
        </w:rPr>
        <w:fldChar w:fldCharType="end"/>
      </w:r>
      <w:r w:rsidRPr="00687B02">
        <w:rPr>
          <w:rFonts w:ascii="Times New Roman" w:hAnsi="Times New Roman" w:cs="Times New Roman"/>
          <w:i w:val="0"/>
          <w:color w:val="auto"/>
          <w:sz w:val="24"/>
          <w:szCs w:val="24"/>
          <w:lang w:val="id-ID"/>
        </w:rPr>
        <w:t xml:space="preserve"> Diagram Alir Penelitian</w:t>
      </w:r>
      <w:bookmarkEnd w:id="135"/>
      <w:bookmarkEnd w:id="136"/>
    </w:p>
    <w:p w:rsidR="00BF3CF0" w:rsidRPr="00687B02" w:rsidRDefault="00BF3CF0" w:rsidP="00BF3CF0">
      <w:pPr>
        <w:spacing w:line="360" w:lineRule="auto"/>
        <w:ind w:firstLine="720"/>
        <w:jc w:val="both"/>
        <w:rPr>
          <w:sz w:val="24"/>
          <w:szCs w:val="24"/>
        </w:rPr>
      </w:pPr>
      <w:r w:rsidRPr="00687B02">
        <w:rPr>
          <w:sz w:val="24"/>
          <w:szCs w:val="24"/>
        </w:rPr>
        <w:t xml:space="preserve">Seperti diagram alir penelitian yang terlihat pada gambar 3.1, terdapat beberapa tahapan yang dilakukan pada penelitian, diantaranya pengumpulan tag pos, membandingkan tag pos, pengembangan pos, pembuatan korpus tagging pos, </w:t>
      </w:r>
      <w:r w:rsidRPr="00687B02">
        <w:rPr>
          <w:sz w:val="24"/>
          <w:szCs w:val="24"/>
        </w:rPr>
        <w:lastRenderedPageBreak/>
        <w:t>pelatihan korpus, ujicoba korpus, pengujian, analisa hasil pengujian, dan kesimpulan</w:t>
      </w:r>
      <w:r w:rsidR="00D36A02" w:rsidRPr="00687B02">
        <w:rPr>
          <w:sz w:val="24"/>
          <w:szCs w:val="24"/>
        </w:rPr>
        <w:t>.</w:t>
      </w:r>
    </w:p>
    <w:p w:rsidR="003A2522" w:rsidRPr="00687B02" w:rsidRDefault="003A2522" w:rsidP="003A2522">
      <w:pPr>
        <w:rPr>
          <w:lang w:val="id-ID" w:eastAsia="en-US"/>
        </w:rPr>
      </w:pPr>
    </w:p>
    <w:p w:rsidR="003A2522" w:rsidRPr="00687B02" w:rsidRDefault="003A2522" w:rsidP="003A2522">
      <w:pPr>
        <w:rPr>
          <w:lang w:val="id-ID" w:eastAsia="en-US"/>
        </w:rPr>
      </w:pPr>
    </w:p>
    <w:p w:rsidR="00A65AA3" w:rsidRPr="00687B02" w:rsidRDefault="00D36A02" w:rsidP="00676E63">
      <w:pPr>
        <w:pStyle w:val="ListParagraph"/>
        <w:widowControl w:val="0"/>
        <w:numPr>
          <w:ilvl w:val="2"/>
          <w:numId w:val="28"/>
        </w:numPr>
        <w:autoSpaceDE w:val="0"/>
        <w:autoSpaceDN w:val="0"/>
        <w:adjustRightInd w:val="0"/>
        <w:spacing w:after="0" w:line="360" w:lineRule="auto"/>
        <w:ind w:left="709" w:hanging="709"/>
        <w:jc w:val="both"/>
        <w:outlineLvl w:val="2"/>
        <w:rPr>
          <w:rFonts w:ascii="Times New Roman" w:hAnsi="Times New Roman" w:cs="Times New Roman"/>
          <w:b/>
          <w:sz w:val="24"/>
          <w:szCs w:val="24"/>
          <w:lang w:val="id-ID"/>
        </w:rPr>
      </w:pPr>
      <w:bookmarkStart w:id="137" w:name="_Toc60606555"/>
      <w:r w:rsidRPr="00687B02">
        <w:rPr>
          <w:rFonts w:ascii="Times New Roman" w:hAnsi="Times New Roman" w:cs="Times New Roman"/>
          <w:b/>
          <w:sz w:val="24"/>
          <w:szCs w:val="24"/>
        </w:rPr>
        <w:t>Persiapan Data</w:t>
      </w:r>
      <w:bookmarkEnd w:id="137"/>
    </w:p>
    <w:p w:rsidR="006B1F9E" w:rsidRPr="00687B02" w:rsidRDefault="00D36A02" w:rsidP="006B1F9E">
      <w:pPr>
        <w:spacing w:line="360" w:lineRule="auto"/>
        <w:ind w:firstLine="709"/>
        <w:jc w:val="both"/>
        <w:rPr>
          <w:sz w:val="24"/>
          <w:szCs w:val="24"/>
          <w:lang w:val="de-DE"/>
        </w:rPr>
      </w:pPr>
      <w:r w:rsidRPr="00687B02">
        <w:rPr>
          <w:sz w:val="24"/>
          <w:szCs w:val="24"/>
          <w:lang w:val="de-DE"/>
        </w:rPr>
        <w:t xml:space="preserve">Persiapan data berupa teks kalimat bahasa Melayu Pontianak yang </w:t>
      </w:r>
      <w:r w:rsidR="00847017" w:rsidRPr="00687B02">
        <w:rPr>
          <w:sz w:val="24"/>
          <w:szCs w:val="24"/>
          <w:lang w:val="de-DE"/>
        </w:rPr>
        <w:t>bersumber dari buku Sepok</w:t>
      </w:r>
      <w:r w:rsidRPr="00687B02">
        <w:rPr>
          <w:sz w:val="24"/>
          <w:szCs w:val="24"/>
          <w:lang w:val="de-DE"/>
        </w:rPr>
        <w:t xml:space="preserve"> 3 karangan Pay Jarrot Sujarwo</w:t>
      </w:r>
      <w:r w:rsidR="00370737" w:rsidRPr="00687B02">
        <w:rPr>
          <w:sz w:val="24"/>
          <w:szCs w:val="24"/>
          <w:lang w:val="de-DE"/>
        </w:rPr>
        <w:t xml:space="preserve"> dan korpus dari penelitian sebelumnya yang berjumlah 500 kalimat</w:t>
      </w:r>
      <w:r w:rsidRPr="00687B02">
        <w:rPr>
          <w:sz w:val="24"/>
          <w:szCs w:val="24"/>
          <w:lang w:val="de-DE"/>
        </w:rPr>
        <w:t>. Jumlah kalimat yang digunakan pada penelitian sebanyak 1500 kalimat. Teks kalimat digunakan untuk penandaan PoS atau label kata.</w:t>
      </w:r>
    </w:p>
    <w:p w:rsidR="00D36A02" w:rsidRPr="00687B02" w:rsidRDefault="00D36A02" w:rsidP="00D36A02">
      <w:pPr>
        <w:spacing w:line="360" w:lineRule="auto"/>
        <w:jc w:val="both"/>
        <w:rPr>
          <w:sz w:val="24"/>
          <w:szCs w:val="24"/>
          <w:lang w:val="de-DE"/>
        </w:rPr>
      </w:pPr>
    </w:p>
    <w:p w:rsidR="00D36A02" w:rsidRPr="00687B02" w:rsidRDefault="00D36A02" w:rsidP="00676E63">
      <w:pPr>
        <w:pStyle w:val="ListParagraph"/>
        <w:widowControl w:val="0"/>
        <w:numPr>
          <w:ilvl w:val="2"/>
          <w:numId w:val="29"/>
        </w:numPr>
        <w:autoSpaceDE w:val="0"/>
        <w:autoSpaceDN w:val="0"/>
        <w:adjustRightInd w:val="0"/>
        <w:spacing w:after="0" w:line="360" w:lineRule="auto"/>
        <w:ind w:left="709" w:hanging="709"/>
        <w:jc w:val="both"/>
        <w:outlineLvl w:val="2"/>
        <w:rPr>
          <w:rFonts w:ascii="Times New Roman" w:hAnsi="Times New Roman" w:cs="Times New Roman"/>
          <w:b/>
          <w:sz w:val="24"/>
          <w:szCs w:val="24"/>
          <w:lang w:val="id-ID"/>
        </w:rPr>
      </w:pPr>
      <w:bookmarkStart w:id="138" w:name="_Toc60606556"/>
      <w:r w:rsidRPr="00687B02">
        <w:rPr>
          <w:rFonts w:ascii="Times New Roman" w:hAnsi="Times New Roman" w:cs="Times New Roman"/>
          <w:b/>
          <w:sz w:val="24"/>
          <w:szCs w:val="24"/>
        </w:rPr>
        <w:t>Pengumpulan Tag PoS</w:t>
      </w:r>
      <w:bookmarkEnd w:id="138"/>
    </w:p>
    <w:p w:rsidR="00D36A02" w:rsidRPr="00687B02" w:rsidRDefault="00D36A02" w:rsidP="00D36A02">
      <w:pPr>
        <w:spacing w:line="360" w:lineRule="auto"/>
        <w:ind w:firstLine="709"/>
        <w:jc w:val="both"/>
        <w:rPr>
          <w:rFonts w:eastAsia="Calibri"/>
          <w:color w:val="000000"/>
          <w:sz w:val="24"/>
          <w:szCs w:val="24"/>
        </w:rPr>
      </w:pPr>
      <w:r w:rsidRPr="00687B02">
        <w:rPr>
          <w:rFonts w:eastAsia="Calibri"/>
          <w:color w:val="000000"/>
          <w:sz w:val="24"/>
          <w:szCs w:val="24"/>
        </w:rPr>
        <w:t>Pengumpulan tag PoS dari penelitian sebelumnya, penelitian proses pengumpulan tipe PoS ini terdari dari 10 penelitian sebelumnya, yaitu : tipe PoS Arawinda Dinakaramani(2014), tipe Pos Pisceldo(2009), tipe PoS Alfan Farizki Wicaksono(2010), tipe PoS Septina Dian Larasati(2011), tipe PoS Ayu Purwarianti(2010), tipe PoS Achmad Fatchuttaman Abka(2017), tipe PoS Andriani(2009), tipe PoS Setyaningsih(2017), tipe PoS Muliono(2012).</w:t>
      </w:r>
    </w:p>
    <w:p w:rsidR="006B1F9E" w:rsidRPr="00687B02" w:rsidRDefault="006B1F9E" w:rsidP="006B1F9E">
      <w:pPr>
        <w:spacing w:line="360" w:lineRule="auto"/>
        <w:jc w:val="both"/>
        <w:rPr>
          <w:rFonts w:eastAsia="Calibri"/>
          <w:color w:val="000000"/>
          <w:sz w:val="24"/>
          <w:szCs w:val="24"/>
        </w:rPr>
      </w:pPr>
    </w:p>
    <w:p w:rsidR="006B1F9E" w:rsidRPr="00687B02" w:rsidRDefault="00AC5E66" w:rsidP="00AC5E66">
      <w:pPr>
        <w:widowControl w:val="0"/>
        <w:autoSpaceDE w:val="0"/>
        <w:autoSpaceDN w:val="0"/>
        <w:adjustRightInd w:val="0"/>
        <w:spacing w:line="360" w:lineRule="auto"/>
        <w:jc w:val="both"/>
        <w:outlineLvl w:val="2"/>
        <w:rPr>
          <w:b/>
          <w:sz w:val="24"/>
          <w:szCs w:val="24"/>
          <w:lang w:val="id-ID"/>
        </w:rPr>
      </w:pPr>
      <w:bookmarkStart w:id="139" w:name="_Toc60606557"/>
      <w:r w:rsidRPr="00687B02">
        <w:rPr>
          <w:b/>
          <w:sz w:val="24"/>
          <w:szCs w:val="24"/>
        </w:rPr>
        <w:t xml:space="preserve">3.3.3 </w:t>
      </w:r>
      <w:r w:rsidR="00676E63" w:rsidRPr="00687B02">
        <w:rPr>
          <w:b/>
          <w:sz w:val="24"/>
          <w:szCs w:val="24"/>
        </w:rPr>
        <w:t>Pengembangan</w:t>
      </w:r>
      <w:r w:rsidR="00B81EDF" w:rsidRPr="00687B02">
        <w:rPr>
          <w:b/>
          <w:sz w:val="24"/>
          <w:szCs w:val="24"/>
        </w:rPr>
        <w:t xml:space="preserve"> </w:t>
      </w:r>
      <w:r w:rsidR="006B1F9E" w:rsidRPr="00687B02">
        <w:rPr>
          <w:b/>
          <w:sz w:val="24"/>
          <w:szCs w:val="24"/>
        </w:rPr>
        <w:t>Tag PoS</w:t>
      </w:r>
      <w:bookmarkEnd w:id="139"/>
    </w:p>
    <w:p w:rsidR="00B81EDF" w:rsidRPr="00687B02" w:rsidRDefault="00863A3A" w:rsidP="00892CDA">
      <w:pPr>
        <w:spacing w:line="360" w:lineRule="auto"/>
        <w:ind w:firstLine="709"/>
        <w:jc w:val="both"/>
        <w:rPr>
          <w:rFonts w:eastAsia="Calibri"/>
          <w:color w:val="000000"/>
          <w:sz w:val="24"/>
          <w:szCs w:val="24"/>
        </w:rPr>
      </w:pPr>
      <w:r w:rsidRPr="00687B02">
        <w:rPr>
          <w:sz w:val="24"/>
          <w:szCs w:val="24"/>
          <w:lang w:val="de-DE"/>
        </w:rPr>
        <w:t xml:space="preserve">Pada tahap ini </w:t>
      </w:r>
      <w:r w:rsidR="00892CDA" w:rsidRPr="00687B02">
        <w:rPr>
          <w:sz w:val="24"/>
          <w:szCs w:val="24"/>
          <w:lang w:val="de-DE"/>
        </w:rPr>
        <w:t>digunakan set PoS yang baru</w:t>
      </w:r>
      <w:r w:rsidRPr="00687B02">
        <w:rPr>
          <w:sz w:val="24"/>
          <w:szCs w:val="24"/>
          <w:lang w:val="de-DE"/>
        </w:rPr>
        <w:t xml:space="preserve"> dibentuk berdasarkan Set PoS Bahasa Melayu Pontianak. Pengelompokkan kelas kata dalam Bahasa Melayu dilakukan secara manual dengan merujuk pada referensi </w:t>
      </w:r>
      <w:r w:rsidR="00892CDA" w:rsidRPr="00687B02">
        <w:rPr>
          <w:rFonts w:eastAsia="Calibri"/>
          <w:color w:val="000000"/>
          <w:sz w:val="24"/>
          <w:szCs w:val="24"/>
        </w:rPr>
        <w:t>tipe PoS Arawinda Dinakaramani(2014), tipe Pos Pisceldo(2009), tipe PoS Alfan Farizki Wicaksono(2010), tipe PoS Septina Dian Larasati(2011), tipe PoS Ayu Purwarianti(2010), tipe PoS Achmad Fatchuttaman Abka(2017), tipe PoS Andriani(2009), tipe PoS Setyaningsih(2017), tipe PoS Muliono(2012)</w:t>
      </w:r>
      <w:r w:rsidRPr="00687B02">
        <w:rPr>
          <w:sz w:val="24"/>
          <w:szCs w:val="24"/>
          <w:lang w:val="de-DE"/>
        </w:rPr>
        <w:t xml:space="preserve">. Set PoS baru dibuat dengan tujuan untuk </w:t>
      </w:r>
      <w:r w:rsidR="00E41EC5">
        <w:rPr>
          <w:sz w:val="24"/>
          <w:szCs w:val="24"/>
          <w:lang w:val="de-DE"/>
        </w:rPr>
        <w:t>mereduksi</w:t>
      </w:r>
      <w:r w:rsidR="00606E1B" w:rsidRPr="00687B02">
        <w:rPr>
          <w:sz w:val="24"/>
          <w:szCs w:val="24"/>
          <w:lang w:val="de-DE"/>
        </w:rPr>
        <w:t xml:space="preserve"> jumlah tag PoS, sehingga </w:t>
      </w:r>
      <w:r w:rsidR="00E41EC5">
        <w:rPr>
          <w:sz w:val="24"/>
          <w:szCs w:val="24"/>
          <w:lang w:val="de-DE"/>
        </w:rPr>
        <w:t>untuk mendapatkan tag PoS yang baru maka dilakukan pengembangan terhadap ke-10 penelitian sebelumnya dan dilakukan pencarian dan perbandingan terhadap fungsi atau arti yang sama, sehingga dapat menghasilkan tag PoS yang baru</w:t>
      </w:r>
      <w:r w:rsidR="00606E1B" w:rsidRPr="00687B02">
        <w:rPr>
          <w:sz w:val="24"/>
          <w:szCs w:val="24"/>
          <w:lang w:val="de-DE"/>
        </w:rPr>
        <w:t>.</w:t>
      </w:r>
      <w:r w:rsidRPr="00687B02">
        <w:rPr>
          <w:sz w:val="24"/>
          <w:szCs w:val="24"/>
          <w:lang w:val="de-DE"/>
        </w:rPr>
        <w:t xml:space="preserve"> Penambahan set PoS disesuaikan dengan fungsi kata dalam kalimat bahasa Melayu Pontianak. </w:t>
      </w:r>
      <w:r w:rsidRPr="00687B02">
        <w:rPr>
          <w:sz w:val="24"/>
          <w:szCs w:val="24"/>
          <w:lang w:val="de-DE"/>
        </w:rPr>
        <w:lastRenderedPageBreak/>
        <w:t xml:space="preserve">Hasil dari pembuatan tabel PoS adalah tabel set PoS baru yang </w:t>
      </w:r>
      <w:r w:rsidR="00E41EC5">
        <w:rPr>
          <w:sz w:val="24"/>
          <w:szCs w:val="24"/>
          <w:lang w:val="de-DE"/>
        </w:rPr>
        <w:t>digunakan untuk menandai kata</w:t>
      </w:r>
      <w:r w:rsidRPr="00687B02">
        <w:rPr>
          <w:sz w:val="24"/>
          <w:szCs w:val="24"/>
          <w:lang w:val="de-DE"/>
        </w:rPr>
        <w:t xml:space="preserve"> korpus teks bahasa Melayu Pontianak.</w:t>
      </w:r>
    </w:p>
    <w:p w:rsidR="00863A3A" w:rsidRPr="00687B02" w:rsidRDefault="00863A3A" w:rsidP="00863A3A">
      <w:pPr>
        <w:spacing w:line="360" w:lineRule="auto"/>
        <w:jc w:val="both"/>
        <w:rPr>
          <w:sz w:val="24"/>
          <w:szCs w:val="24"/>
          <w:lang w:val="de-DE"/>
        </w:rPr>
      </w:pPr>
    </w:p>
    <w:p w:rsidR="00B81EDF" w:rsidRPr="00687B02" w:rsidRDefault="00B81EDF" w:rsidP="00676E63">
      <w:pPr>
        <w:pStyle w:val="ListParagraph"/>
        <w:widowControl w:val="0"/>
        <w:numPr>
          <w:ilvl w:val="2"/>
          <w:numId w:val="31"/>
        </w:numPr>
        <w:autoSpaceDE w:val="0"/>
        <w:autoSpaceDN w:val="0"/>
        <w:adjustRightInd w:val="0"/>
        <w:spacing w:after="0" w:line="360" w:lineRule="auto"/>
        <w:ind w:left="709" w:hanging="709"/>
        <w:jc w:val="both"/>
        <w:outlineLvl w:val="2"/>
        <w:rPr>
          <w:rFonts w:ascii="Times New Roman" w:hAnsi="Times New Roman" w:cs="Times New Roman"/>
          <w:b/>
          <w:sz w:val="24"/>
          <w:szCs w:val="24"/>
          <w:lang w:val="id-ID"/>
        </w:rPr>
      </w:pPr>
      <w:bookmarkStart w:id="140" w:name="_Toc60606558"/>
      <w:r w:rsidRPr="00687B02">
        <w:rPr>
          <w:rFonts w:ascii="Times New Roman" w:hAnsi="Times New Roman" w:cs="Times New Roman"/>
          <w:b/>
          <w:sz w:val="24"/>
          <w:szCs w:val="24"/>
        </w:rPr>
        <w:t>Pengembangan Korpus</w:t>
      </w:r>
      <w:bookmarkEnd w:id="140"/>
    </w:p>
    <w:p w:rsidR="00B81EDF" w:rsidRPr="00687B02" w:rsidRDefault="00B81EDF" w:rsidP="00B81EDF">
      <w:pPr>
        <w:spacing w:line="360" w:lineRule="auto"/>
        <w:ind w:firstLine="709"/>
        <w:jc w:val="both"/>
        <w:rPr>
          <w:sz w:val="24"/>
          <w:szCs w:val="24"/>
          <w:lang w:val="de-DE"/>
        </w:rPr>
      </w:pPr>
      <w:r w:rsidRPr="00687B02">
        <w:rPr>
          <w:sz w:val="24"/>
          <w:szCs w:val="24"/>
          <w:lang w:val="de-DE"/>
        </w:rPr>
        <w:t xml:space="preserve">Peningkatan jumlah korpus dari penelitian sebelumnya yang hanya berjumlah 500 kalimat </w:t>
      </w:r>
      <w:r w:rsidR="00AC5E66" w:rsidRPr="00687B02">
        <w:rPr>
          <w:sz w:val="24"/>
          <w:szCs w:val="24"/>
          <w:lang w:val="de-DE"/>
        </w:rPr>
        <w:t xml:space="preserve">kemudian </w:t>
      </w:r>
      <w:r w:rsidRPr="00687B02">
        <w:rPr>
          <w:sz w:val="24"/>
          <w:szCs w:val="24"/>
          <w:lang w:val="de-DE"/>
        </w:rPr>
        <w:t>ditambah dengan kalimat baru</w:t>
      </w:r>
      <w:r w:rsidR="00847017" w:rsidRPr="00687B02">
        <w:rPr>
          <w:sz w:val="24"/>
          <w:szCs w:val="24"/>
          <w:lang w:val="de-DE"/>
        </w:rPr>
        <w:t xml:space="preserve"> dari buku sepok tiga</w:t>
      </w:r>
      <w:r w:rsidRPr="00687B02">
        <w:rPr>
          <w:sz w:val="24"/>
          <w:szCs w:val="24"/>
          <w:lang w:val="de-DE"/>
        </w:rPr>
        <w:t xml:space="preserve"> sehingga mendapatk</w:t>
      </w:r>
      <w:r w:rsidR="00863A3A" w:rsidRPr="00687B02">
        <w:rPr>
          <w:sz w:val="24"/>
          <w:szCs w:val="24"/>
          <w:lang w:val="de-DE"/>
        </w:rPr>
        <w:t xml:space="preserve">an korpus yang dapat mewakili keseluruhan dari tag PoS yang sudah dibuat </w:t>
      </w:r>
      <w:r w:rsidRPr="00687B02">
        <w:rPr>
          <w:sz w:val="24"/>
          <w:szCs w:val="24"/>
          <w:lang w:val="de-DE"/>
        </w:rPr>
        <w:t>, sehingga korpus menjadi lebih maksimal untuk pengujian.</w:t>
      </w:r>
    </w:p>
    <w:p w:rsidR="001845A4" w:rsidRPr="00687B02" w:rsidRDefault="001845A4" w:rsidP="001845A4">
      <w:pPr>
        <w:spacing w:line="360" w:lineRule="auto"/>
        <w:jc w:val="both"/>
        <w:rPr>
          <w:sz w:val="24"/>
          <w:szCs w:val="24"/>
          <w:lang w:val="de-DE"/>
        </w:rPr>
      </w:pPr>
    </w:p>
    <w:p w:rsidR="001845A4" w:rsidRPr="00687B02" w:rsidRDefault="00247409" w:rsidP="00676E63">
      <w:pPr>
        <w:pStyle w:val="ListParagraph"/>
        <w:widowControl w:val="0"/>
        <w:numPr>
          <w:ilvl w:val="2"/>
          <w:numId w:val="32"/>
        </w:numPr>
        <w:autoSpaceDE w:val="0"/>
        <w:autoSpaceDN w:val="0"/>
        <w:adjustRightInd w:val="0"/>
        <w:spacing w:after="0" w:line="360" w:lineRule="auto"/>
        <w:ind w:left="709"/>
        <w:jc w:val="both"/>
        <w:outlineLvl w:val="2"/>
        <w:rPr>
          <w:rFonts w:ascii="Times New Roman" w:hAnsi="Times New Roman" w:cs="Times New Roman"/>
          <w:b/>
          <w:sz w:val="24"/>
          <w:szCs w:val="24"/>
          <w:lang w:val="id-ID"/>
        </w:rPr>
      </w:pPr>
      <w:bookmarkStart w:id="141" w:name="_Toc60606559"/>
      <w:r w:rsidRPr="00687B02">
        <w:rPr>
          <w:rFonts w:ascii="Times New Roman" w:hAnsi="Times New Roman" w:cs="Times New Roman"/>
          <w:b/>
          <w:i/>
          <w:sz w:val="24"/>
          <w:szCs w:val="24"/>
        </w:rPr>
        <w:t>Tagging</w:t>
      </w:r>
      <w:r w:rsidRPr="00687B02">
        <w:rPr>
          <w:rFonts w:ascii="Times New Roman" w:hAnsi="Times New Roman" w:cs="Times New Roman"/>
          <w:b/>
          <w:sz w:val="24"/>
          <w:szCs w:val="24"/>
        </w:rPr>
        <w:t xml:space="preserve"> Korpus</w:t>
      </w:r>
      <w:bookmarkEnd w:id="141"/>
    </w:p>
    <w:p w:rsidR="001845A4" w:rsidRPr="00687B02" w:rsidRDefault="001845A4" w:rsidP="00676E63">
      <w:pPr>
        <w:spacing w:line="360" w:lineRule="auto"/>
        <w:ind w:firstLine="709"/>
        <w:jc w:val="both"/>
        <w:rPr>
          <w:sz w:val="24"/>
          <w:szCs w:val="24"/>
          <w:lang w:val="de-DE"/>
        </w:rPr>
      </w:pPr>
      <w:r w:rsidRPr="00687B02">
        <w:rPr>
          <w:sz w:val="24"/>
          <w:szCs w:val="24"/>
          <w:lang w:val="de-DE"/>
        </w:rPr>
        <w:t>Teks kalimat untuk korpus latih ya</w:t>
      </w:r>
      <w:r w:rsidR="004E1A72" w:rsidRPr="00687B02">
        <w:rPr>
          <w:sz w:val="24"/>
          <w:szCs w:val="24"/>
          <w:lang w:val="de-DE"/>
        </w:rPr>
        <w:t xml:space="preserve">ng berasal dari </w:t>
      </w:r>
      <w:r w:rsidR="00847017" w:rsidRPr="00687B02">
        <w:rPr>
          <w:sz w:val="24"/>
          <w:szCs w:val="24"/>
          <w:lang w:val="de-DE"/>
        </w:rPr>
        <w:t>penelitian sebelumnya</w:t>
      </w:r>
      <w:r w:rsidR="004E1A72" w:rsidRPr="00687B02">
        <w:rPr>
          <w:sz w:val="24"/>
          <w:szCs w:val="24"/>
          <w:lang w:val="de-DE"/>
        </w:rPr>
        <w:t xml:space="preserve"> </w:t>
      </w:r>
      <w:r w:rsidRPr="00687B02">
        <w:rPr>
          <w:sz w:val="24"/>
          <w:szCs w:val="24"/>
          <w:lang w:val="de-DE"/>
        </w:rPr>
        <w:t>diberikan tag PoS sesuai dengan kelas katanya se</w:t>
      </w:r>
      <w:r w:rsidR="004E1A72" w:rsidRPr="00687B02">
        <w:rPr>
          <w:sz w:val="24"/>
          <w:szCs w:val="24"/>
          <w:lang w:val="de-DE"/>
        </w:rPr>
        <w:t xml:space="preserve">cara manual sesuai set PoS yang </w:t>
      </w:r>
      <w:r w:rsidRPr="00687B02">
        <w:rPr>
          <w:sz w:val="24"/>
          <w:szCs w:val="24"/>
          <w:lang w:val="de-DE"/>
        </w:rPr>
        <w:t xml:space="preserve">telah dikembangkan. Penandaan PoS berdasarkan </w:t>
      </w:r>
      <w:r w:rsidR="004E1A72" w:rsidRPr="00687B02">
        <w:rPr>
          <w:sz w:val="24"/>
          <w:szCs w:val="24"/>
          <w:lang w:val="de-DE"/>
        </w:rPr>
        <w:t xml:space="preserve">makna dari kata tersebut ketika </w:t>
      </w:r>
      <w:r w:rsidRPr="00687B02">
        <w:rPr>
          <w:sz w:val="24"/>
          <w:szCs w:val="24"/>
          <w:lang w:val="de-DE"/>
        </w:rPr>
        <w:t>diucapkan dan dari Kamus Besar Bahasa Indonesi</w:t>
      </w:r>
      <w:r w:rsidR="004E1A72" w:rsidRPr="00687B02">
        <w:rPr>
          <w:sz w:val="24"/>
          <w:szCs w:val="24"/>
          <w:lang w:val="de-DE"/>
        </w:rPr>
        <w:t xml:space="preserve">a (KBBI). Korpus latih tersebut </w:t>
      </w:r>
      <w:r w:rsidRPr="00687B02">
        <w:rPr>
          <w:sz w:val="24"/>
          <w:szCs w:val="24"/>
          <w:lang w:val="de-DE"/>
        </w:rPr>
        <w:t>berisikan “kata/PoS”.</w:t>
      </w:r>
    </w:p>
    <w:p w:rsidR="001845A4" w:rsidRPr="00687B02" w:rsidRDefault="001845A4" w:rsidP="001845A4">
      <w:pPr>
        <w:spacing w:line="360" w:lineRule="auto"/>
        <w:ind w:left="567"/>
        <w:jc w:val="both"/>
        <w:rPr>
          <w:sz w:val="24"/>
          <w:szCs w:val="24"/>
          <w:lang w:val="de-DE"/>
        </w:rPr>
      </w:pPr>
      <w:r w:rsidRPr="00687B02">
        <w:rPr>
          <w:sz w:val="24"/>
          <w:szCs w:val="24"/>
          <w:lang w:val="de-DE"/>
        </w:rPr>
        <w:t>Misalkan pada korpus terdapat kalimat :</w:t>
      </w:r>
    </w:p>
    <w:p w:rsidR="001845A4" w:rsidRPr="00687B02" w:rsidRDefault="001845A4" w:rsidP="001845A4">
      <w:pPr>
        <w:spacing w:line="360" w:lineRule="auto"/>
        <w:ind w:firstLine="567"/>
        <w:jc w:val="both"/>
        <w:rPr>
          <w:sz w:val="24"/>
          <w:szCs w:val="24"/>
          <w:lang w:val="de-DE"/>
        </w:rPr>
      </w:pPr>
      <w:r w:rsidRPr="00687B02">
        <w:rPr>
          <w:sz w:val="24"/>
          <w:szCs w:val="24"/>
          <w:lang w:val="de-DE"/>
        </w:rPr>
        <w:t>“Eh , jangan banyak umong kau .”</w:t>
      </w:r>
    </w:p>
    <w:p w:rsidR="001845A4" w:rsidRPr="00687B02" w:rsidRDefault="001845A4" w:rsidP="001845A4">
      <w:pPr>
        <w:spacing w:line="360" w:lineRule="auto"/>
        <w:jc w:val="both"/>
        <w:rPr>
          <w:sz w:val="24"/>
          <w:szCs w:val="24"/>
          <w:lang w:val="de-DE"/>
        </w:rPr>
      </w:pPr>
      <w:r w:rsidRPr="00687B02">
        <w:rPr>
          <w:sz w:val="24"/>
          <w:szCs w:val="24"/>
          <w:lang w:val="de-DE"/>
        </w:rPr>
        <w:t>Setiap kata akan dilihat dan dikelompokkan berdasarkan label PoS. Misalkan kata “Eh” menunjukkan panggilan pada kalimat dengan kata seru sehing</w:t>
      </w:r>
      <w:r w:rsidR="00C869C1" w:rsidRPr="00687B02">
        <w:rPr>
          <w:sz w:val="24"/>
          <w:szCs w:val="24"/>
          <w:lang w:val="de-DE"/>
        </w:rPr>
        <w:t>ga ditandai dengan PoS “RP</w:t>
      </w:r>
      <w:r w:rsidRPr="00687B02">
        <w:rPr>
          <w:sz w:val="24"/>
          <w:szCs w:val="24"/>
          <w:lang w:val="de-DE"/>
        </w:rPr>
        <w:t>” untuk kata seru. Kata “jangan” menunjukkan kata negatif sehingga ditandai dengan PoS “NEG” untuk kata negatif. Kata “banyak”</w:t>
      </w:r>
      <w:r w:rsidR="002D595E" w:rsidRPr="00687B02">
        <w:rPr>
          <w:sz w:val="24"/>
          <w:szCs w:val="24"/>
          <w:lang w:val="de-DE"/>
        </w:rPr>
        <w:t xml:space="preserve"> </w:t>
      </w:r>
      <w:r w:rsidRPr="00687B02">
        <w:rPr>
          <w:sz w:val="24"/>
          <w:szCs w:val="24"/>
          <w:lang w:val="de-DE"/>
        </w:rPr>
        <w:t xml:space="preserve">menunjukkan kata sifat sehingga ditandai dengan </w:t>
      </w:r>
      <w:r w:rsidR="002D595E" w:rsidRPr="00687B02">
        <w:rPr>
          <w:sz w:val="24"/>
          <w:szCs w:val="24"/>
          <w:lang w:val="de-DE"/>
        </w:rPr>
        <w:t xml:space="preserve">PoS “JJ” untuk kata sifat. Kata </w:t>
      </w:r>
      <w:r w:rsidRPr="00687B02">
        <w:rPr>
          <w:sz w:val="24"/>
          <w:szCs w:val="24"/>
          <w:lang w:val="de-DE"/>
        </w:rPr>
        <w:t>“ngumong” menunjukkan kegiatan berbicara sehingga ditandai den</w:t>
      </w:r>
      <w:r w:rsidR="00C869C1" w:rsidRPr="00687B02">
        <w:rPr>
          <w:sz w:val="24"/>
          <w:szCs w:val="24"/>
          <w:lang w:val="de-DE"/>
        </w:rPr>
        <w:t>gan PoS “VB</w:t>
      </w:r>
      <w:r w:rsidR="002D595E" w:rsidRPr="00687B02">
        <w:rPr>
          <w:sz w:val="24"/>
          <w:szCs w:val="24"/>
          <w:lang w:val="de-DE"/>
        </w:rPr>
        <w:t xml:space="preserve">” </w:t>
      </w:r>
      <w:r w:rsidRPr="00687B02">
        <w:rPr>
          <w:sz w:val="24"/>
          <w:szCs w:val="24"/>
          <w:lang w:val="de-DE"/>
        </w:rPr>
        <w:t>untuk kata kerja intrasitif yang memerlukan objek dibelakang kata kerja. Kata “kau”</w:t>
      </w:r>
    </w:p>
    <w:p w:rsidR="001845A4" w:rsidRPr="00687B02" w:rsidRDefault="001845A4" w:rsidP="001845A4">
      <w:pPr>
        <w:spacing w:line="360" w:lineRule="auto"/>
        <w:jc w:val="both"/>
        <w:rPr>
          <w:sz w:val="24"/>
          <w:szCs w:val="24"/>
          <w:lang w:val="de-DE"/>
        </w:rPr>
      </w:pPr>
      <w:r w:rsidRPr="00687B02">
        <w:rPr>
          <w:sz w:val="24"/>
          <w:szCs w:val="24"/>
          <w:lang w:val="de-DE"/>
        </w:rPr>
        <w:t xml:space="preserve">merupakan objek yang berupa kata ganti orang sehingga ditandai dengan PoS “PRP” yang dikhususkan untuk kata ganti orang seperi “kau”, “aku” , “kamek”. Hasil penandaan PoS menjadi kalimat yang berisi “kata/PoS” seperti berikut: </w:t>
      </w:r>
    </w:p>
    <w:p w:rsidR="004E1A72" w:rsidRDefault="001845A4" w:rsidP="00835B5F">
      <w:pPr>
        <w:spacing w:line="360" w:lineRule="auto"/>
        <w:ind w:left="567"/>
        <w:jc w:val="both"/>
        <w:rPr>
          <w:sz w:val="24"/>
          <w:szCs w:val="24"/>
          <w:lang w:val="de-DE"/>
        </w:rPr>
      </w:pPr>
      <w:r w:rsidRPr="00687B02">
        <w:rPr>
          <w:sz w:val="24"/>
          <w:szCs w:val="24"/>
          <w:lang w:val="de-DE"/>
        </w:rPr>
        <w:t>“</w:t>
      </w:r>
      <w:r w:rsidR="00C869C1" w:rsidRPr="00687B02">
        <w:t xml:space="preserve"> </w:t>
      </w:r>
      <w:r w:rsidR="00C869C1" w:rsidRPr="00687B02">
        <w:rPr>
          <w:sz w:val="24"/>
          <w:szCs w:val="24"/>
          <w:lang w:val="de-DE"/>
        </w:rPr>
        <w:t>Eh/RP ,/, jangan/NEG banyak/JJ umong/VB kau/PRP ./.</w:t>
      </w:r>
      <w:r w:rsidR="0060679D" w:rsidRPr="00687B02">
        <w:rPr>
          <w:sz w:val="24"/>
          <w:szCs w:val="24"/>
          <w:lang w:val="de-DE"/>
        </w:rPr>
        <w:t xml:space="preserve"> ”</w:t>
      </w:r>
    </w:p>
    <w:p w:rsidR="00284DF2" w:rsidRPr="00687B02" w:rsidRDefault="00284DF2" w:rsidP="00835B5F">
      <w:pPr>
        <w:spacing w:line="360" w:lineRule="auto"/>
        <w:ind w:left="567"/>
        <w:jc w:val="both"/>
        <w:rPr>
          <w:sz w:val="24"/>
          <w:szCs w:val="24"/>
          <w:lang w:val="de-DE"/>
        </w:rPr>
      </w:pPr>
    </w:p>
    <w:p w:rsidR="00E93846" w:rsidRPr="00687B02" w:rsidRDefault="001B1609" w:rsidP="00E93846">
      <w:pPr>
        <w:pStyle w:val="ListParagraph"/>
        <w:widowControl w:val="0"/>
        <w:numPr>
          <w:ilvl w:val="2"/>
          <w:numId w:val="33"/>
        </w:numPr>
        <w:autoSpaceDE w:val="0"/>
        <w:autoSpaceDN w:val="0"/>
        <w:adjustRightInd w:val="0"/>
        <w:spacing w:after="0" w:line="360" w:lineRule="auto"/>
        <w:ind w:left="0" w:firstLine="0"/>
        <w:jc w:val="both"/>
        <w:outlineLvl w:val="2"/>
        <w:rPr>
          <w:rFonts w:ascii="Times New Roman" w:hAnsi="Times New Roman" w:cs="Times New Roman"/>
          <w:b/>
          <w:sz w:val="24"/>
          <w:szCs w:val="24"/>
          <w:lang w:val="id-ID"/>
        </w:rPr>
      </w:pPr>
      <w:bookmarkStart w:id="142" w:name="_Toc60606560"/>
      <w:r w:rsidRPr="00687B02">
        <w:rPr>
          <w:rFonts w:ascii="Times New Roman" w:hAnsi="Times New Roman" w:cs="Times New Roman"/>
          <w:b/>
          <w:sz w:val="24"/>
          <w:szCs w:val="24"/>
        </w:rPr>
        <w:t>Pelatihan Korpus</w:t>
      </w:r>
      <w:bookmarkEnd w:id="142"/>
    </w:p>
    <w:p w:rsidR="00676E63" w:rsidRPr="00687B02" w:rsidRDefault="001B1609" w:rsidP="00E93846">
      <w:pPr>
        <w:pStyle w:val="ListParagraph"/>
        <w:spacing w:line="360" w:lineRule="auto"/>
        <w:ind w:left="0" w:firstLine="851"/>
        <w:jc w:val="both"/>
        <w:rPr>
          <w:rFonts w:ascii="Times New Roman" w:hAnsi="Times New Roman" w:cs="Times New Roman"/>
          <w:b/>
          <w:sz w:val="24"/>
          <w:szCs w:val="24"/>
          <w:lang w:val="id-ID"/>
        </w:rPr>
      </w:pPr>
      <w:r w:rsidRPr="00687B02">
        <w:rPr>
          <w:rFonts w:ascii="Times New Roman" w:hAnsi="Times New Roman" w:cs="Times New Roman"/>
          <w:sz w:val="24"/>
          <w:szCs w:val="24"/>
        </w:rPr>
        <w:t xml:space="preserve">Pelatihan korpus dilakukan menjadi dua bagian yaitu dengan menggunakan aplikasi IPOSTagger untuk metode </w:t>
      </w:r>
      <w:r w:rsidRPr="00E502AE">
        <w:rPr>
          <w:rFonts w:ascii="Times New Roman" w:hAnsi="Times New Roman" w:cs="Times New Roman"/>
          <w:i/>
          <w:sz w:val="24"/>
          <w:szCs w:val="24"/>
        </w:rPr>
        <w:t>HMM</w:t>
      </w:r>
      <w:r w:rsidRPr="00687B02">
        <w:rPr>
          <w:rFonts w:ascii="Times New Roman" w:hAnsi="Times New Roman" w:cs="Times New Roman"/>
          <w:sz w:val="24"/>
          <w:szCs w:val="24"/>
        </w:rPr>
        <w:t xml:space="preserve">, dan menggunakan </w:t>
      </w:r>
      <w:r w:rsidRPr="00687B02">
        <w:rPr>
          <w:rFonts w:ascii="Times New Roman" w:hAnsi="Times New Roman" w:cs="Times New Roman"/>
          <w:sz w:val="24"/>
          <w:szCs w:val="24"/>
        </w:rPr>
        <w:lastRenderedPageBreak/>
        <w:t xml:space="preserve">aplikasi </w:t>
      </w:r>
      <w:r w:rsidRPr="00E502AE">
        <w:rPr>
          <w:rFonts w:ascii="Times New Roman" w:hAnsi="Times New Roman" w:cs="Times New Roman"/>
          <w:i/>
          <w:sz w:val="24"/>
          <w:szCs w:val="24"/>
        </w:rPr>
        <w:t>PyCharm Community</w:t>
      </w:r>
      <w:r w:rsidRPr="00687B02">
        <w:rPr>
          <w:rFonts w:ascii="Times New Roman" w:hAnsi="Times New Roman" w:cs="Times New Roman"/>
          <w:sz w:val="24"/>
          <w:szCs w:val="24"/>
        </w:rPr>
        <w:t xml:space="preserve"> untuk pelatihan metode </w:t>
      </w:r>
      <w:r w:rsidRPr="00E502AE">
        <w:rPr>
          <w:rFonts w:ascii="Times New Roman" w:hAnsi="Times New Roman" w:cs="Times New Roman"/>
          <w:i/>
          <w:sz w:val="24"/>
          <w:szCs w:val="24"/>
        </w:rPr>
        <w:t>Bigram</w:t>
      </w:r>
      <w:r w:rsidRPr="00687B02">
        <w:rPr>
          <w:rFonts w:ascii="Times New Roman" w:hAnsi="Times New Roman" w:cs="Times New Roman"/>
          <w:sz w:val="24"/>
          <w:szCs w:val="24"/>
        </w:rPr>
        <w:t xml:space="preserve">, </w:t>
      </w:r>
      <w:r w:rsidRPr="00E502AE">
        <w:rPr>
          <w:rFonts w:ascii="Times New Roman" w:hAnsi="Times New Roman" w:cs="Times New Roman"/>
          <w:i/>
          <w:sz w:val="24"/>
          <w:szCs w:val="24"/>
        </w:rPr>
        <w:t>Trigram</w:t>
      </w:r>
      <w:r w:rsidRPr="00687B02">
        <w:rPr>
          <w:rFonts w:ascii="Times New Roman" w:hAnsi="Times New Roman" w:cs="Times New Roman"/>
          <w:sz w:val="24"/>
          <w:szCs w:val="24"/>
        </w:rPr>
        <w:t xml:space="preserve">, </w:t>
      </w:r>
      <w:r w:rsidRPr="00E502AE">
        <w:rPr>
          <w:rFonts w:ascii="Times New Roman" w:hAnsi="Times New Roman" w:cs="Times New Roman"/>
          <w:i/>
          <w:sz w:val="24"/>
          <w:szCs w:val="24"/>
        </w:rPr>
        <w:t>Perceptron</w:t>
      </w:r>
      <w:r w:rsidRPr="00687B02">
        <w:rPr>
          <w:rFonts w:ascii="Times New Roman" w:hAnsi="Times New Roman" w:cs="Times New Roman"/>
          <w:sz w:val="24"/>
          <w:szCs w:val="24"/>
        </w:rPr>
        <w:t xml:space="preserve">, dan </w:t>
      </w:r>
      <w:r w:rsidRPr="00E502AE">
        <w:rPr>
          <w:rFonts w:ascii="Times New Roman" w:hAnsi="Times New Roman" w:cs="Times New Roman"/>
          <w:i/>
          <w:sz w:val="24"/>
          <w:szCs w:val="24"/>
        </w:rPr>
        <w:t>Unigram</w:t>
      </w:r>
      <w:r w:rsidR="00A27755" w:rsidRPr="00687B02">
        <w:rPr>
          <w:rFonts w:ascii="Times New Roman" w:hAnsi="Times New Roman" w:cs="Times New Roman"/>
          <w:sz w:val="24"/>
          <w:szCs w:val="24"/>
        </w:rPr>
        <w:t>.</w:t>
      </w:r>
    </w:p>
    <w:p w:rsidR="00B66EDD" w:rsidRPr="00687B02" w:rsidRDefault="00553890" w:rsidP="00B66EDD">
      <w:pPr>
        <w:pStyle w:val="Heading5"/>
      </w:pPr>
      <w:r w:rsidRPr="00687B02">
        <w:t>3</w:t>
      </w:r>
      <w:r w:rsidR="00676E63" w:rsidRPr="00687B02">
        <w:t>.3.6</w:t>
      </w:r>
      <w:r w:rsidRPr="00687B02">
        <w:t xml:space="preserve">.1 </w:t>
      </w:r>
      <w:r w:rsidRPr="00687B02">
        <w:tab/>
      </w:r>
      <w:r w:rsidR="002D595E" w:rsidRPr="00687B02">
        <w:t>Pelatihan Korpus di IPOSTagger</w:t>
      </w:r>
    </w:p>
    <w:p w:rsidR="00553890" w:rsidRPr="00687B02" w:rsidRDefault="002D595E" w:rsidP="00553890">
      <w:pPr>
        <w:spacing w:line="360" w:lineRule="auto"/>
        <w:ind w:firstLine="839"/>
        <w:jc w:val="both"/>
        <w:rPr>
          <w:sz w:val="24"/>
          <w:szCs w:val="24"/>
          <w:lang w:val="de-DE"/>
        </w:rPr>
      </w:pPr>
      <w:r w:rsidRPr="00687B02">
        <w:rPr>
          <w:sz w:val="24"/>
          <w:szCs w:val="24"/>
          <w:lang w:val="de-DE"/>
        </w:rPr>
        <w:t>Setelah korpus latih selesai dibuat, selanjutnya dilakukan proses pelatihan korpus pada IPOSTagger. Pada proses pelatihan korpus untuk tagging PoS, korpus latih yang berisi “kata/PoS” disimpan dalam folder IPOSTagger dengan ekstensi *.crp. Kemudian proses pelatihan dilakukan melalui command prompt pada folder IPOSTagger.</w:t>
      </w:r>
    </w:p>
    <w:p w:rsidR="00553890" w:rsidRPr="00687B02" w:rsidRDefault="00676E63" w:rsidP="00553890">
      <w:pPr>
        <w:pStyle w:val="Heading5"/>
        <w:rPr>
          <w:lang w:val="id-ID"/>
        </w:rPr>
      </w:pPr>
      <w:r w:rsidRPr="00687B02">
        <w:t>3.3.6</w:t>
      </w:r>
      <w:r w:rsidR="00553890" w:rsidRPr="00687B02">
        <w:t xml:space="preserve">.2 </w:t>
      </w:r>
      <w:r w:rsidR="00553890" w:rsidRPr="00687B02">
        <w:tab/>
        <w:t xml:space="preserve">Pelatihan Korpus Bigram, Trigram, Perceptron, Unigram </w:t>
      </w:r>
    </w:p>
    <w:p w:rsidR="005A7A1D" w:rsidRPr="00687B02" w:rsidRDefault="009A28DC" w:rsidP="001F59B0">
      <w:pPr>
        <w:spacing w:line="360" w:lineRule="auto"/>
        <w:ind w:firstLine="839"/>
        <w:jc w:val="both"/>
        <w:rPr>
          <w:sz w:val="24"/>
          <w:szCs w:val="24"/>
          <w:lang w:val="de-DE"/>
        </w:rPr>
      </w:pPr>
      <w:r w:rsidRPr="00687B02">
        <w:rPr>
          <w:sz w:val="24"/>
          <w:szCs w:val="24"/>
          <w:lang w:val="de-DE"/>
        </w:rPr>
        <w:t>Setelah dilakukan pelatiha</w:t>
      </w:r>
      <w:r w:rsidR="00553890" w:rsidRPr="00687B02">
        <w:rPr>
          <w:sz w:val="24"/>
          <w:szCs w:val="24"/>
          <w:lang w:val="de-DE"/>
        </w:rPr>
        <w:t xml:space="preserve">n korpus pada IPOSTagger yaitu pelatihan metode </w:t>
      </w:r>
      <w:r w:rsidR="00553890" w:rsidRPr="00E502AE">
        <w:rPr>
          <w:i/>
          <w:sz w:val="24"/>
          <w:szCs w:val="24"/>
          <w:lang w:val="de-DE"/>
        </w:rPr>
        <w:t>HMM</w:t>
      </w:r>
      <w:r w:rsidR="00553890" w:rsidRPr="00687B02">
        <w:rPr>
          <w:sz w:val="24"/>
          <w:szCs w:val="24"/>
          <w:lang w:val="de-DE"/>
        </w:rPr>
        <w:t xml:space="preserve">, maka dilakukan pelatihan pada metode </w:t>
      </w:r>
      <w:r w:rsidR="00553890" w:rsidRPr="00687B02">
        <w:rPr>
          <w:i/>
          <w:sz w:val="24"/>
          <w:szCs w:val="24"/>
          <w:lang w:val="de-DE"/>
        </w:rPr>
        <w:t>PoS Tagger</w:t>
      </w:r>
      <w:r w:rsidR="00553890" w:rsidRPr="00687B02">
        <w:rPr>
          <w:sz w:val="24"/>
          <w:szCs w:val="24"/>
          <w:lang w:val="de-DE"/>
        </w:rPr>
        <w:t xml:space="preserve"> lainnya. Pada pelatihan korpus untuk tagging PoS, korpus latih yang berisi “kata/PoS” disimpan pada folder masing-masing metode dengan nama file uji500.txt. kemudian proses pelatihan dilakukan melalui aplikasi </w:t>
      </w:r>
      <w:r w:rsidR="00553890" w:rsidRPr="00E502AE">
        <w:rPr>
          <w:i/>
          <w:sz w:val="24"/>
          <w:szCs w:val="24"/>
          <w:lang w:val="de-DE"/>
        </w:rPr>
        <w:t>phycharm</w:t>
      </w:r>
      <w:r w:rsidR="000246E8" w:rsidRPr="00E502AE">
        <w:rPr>
          <w:i/>
          <w:sz w:val="24"/>
          <w:szCs w:val="24"/>
          <w:lang w:val="de-DE"/>
        </w:rPr>
        <w:t xml:space="preserve"> community</w:t>
      </w:r>
      <w:r w:rsidR="000246E8" w:rsidRPr="00687B02">
        <w:rPr>
          <w:sz w:val="24"/>
          <w:szCs w:val="24"/>
          <w:lang w:val="de-DE"/>
        </w:rPr>
        <w:t>.</w:t>
      </w:r>
    </w:p>
    <w:p w:rsidR="00835B5F" w:rsidRPr="00687B02" w:rsidRDefault="00835B5F" w:rsidP="001F59B0">
      <w:pPr>
        <w:spacing w:line="360" w:lineRule="auto"/>
        <w:ind w:firstLine="839"/>
        <w:jc w:val="both"/>
        <w:rPr>
          <w:sz w:val="24"/>
          <w:szCs w:val="24"/>
          <w:lang w:val="de-DE"/>
        </w:rPr>
      </w:pPr>
    </w:p>
    <w:p w:rsidR="002D4DEB" w:rsidRPr="00687B02" w:rsidRDefault="002D4DEB" w:rsidP="00676E63">
      <w:pPr>
        <w:pStyle w:val="ListParagraph"/>
        <w:widowControl w:val="0"/>
        <w:numPr>
          <w:ilvl w:val="2"/>
          <w:numId w:val="34"/>
        </w:numPr>
        <w:autoSpaceDE w:val="0"/>
        <w:autoSpaceDN w:val="0"/>
        <w:adjustRightInd w:val="0"/>
        <w:spacing w:after="0" w:line="360" w:lineRule="auto"/>
        <w:ind w:left="709"/>
        <w:jc w:val="both"/>
        <w:outlineLvl w:val="2"/>
        <w:rPr>
          <w:rFonts w:ascii="Times New Roman" w:hAnsi="Times New Roman" w:cs="Times New Roman"/>
          <w:b/>
          <w:sz w:val="24"/>
          <w:szCs w:val="24"/>
          <w:lang w:val="id-ID"/>
        </w:rPr>
      </w:pPr>
      <w:bookmarkStart w:id="143" w:name="_Toc60606561"/>
      <w:r w:rsidRPr="00687B02">
        <w:rPr>
          <w:rFonts w:ascii="Times New Roman" w:hAnsi="Times New Roman" w:cs="Times New Roman"/>
          <w:b/>
          <w:sz w:val="24"/>
          <w:szCs w:val="24"/>
        </w:rPr>
        <w:t>Perancangan Pengujian</w:t>
      </w:r>
      <w:bookmarkEnd w:id="143"/>
    </w:p>
    <w:p w:rsidR="001F59B0" w:rsidRPr="00687B02" w:rsidRDefault="002D4DEB" w:rsidP="000755CE">
      <w:pPr>
        <w:pStyle w:val="ParagrifIsi"/>
        <w:ind w:firstLine="709"/>
        <w:rPr>
          <w:noProof/>
        </w:rPr>
      </w:pPr>
      <w:r w:rsidRPr="00687B02">
        <w:rPr>
          <w:lang w:val="de-DE"/>
        </w:rPr>
        <w:t>Pengujian dilakukan untuk mendapatkan nilai pengujian yang akan dianalisis  menjadi  kesimpulan  penelitian.  Pengujian  dilakukan  dengan me</w:t>
      </w:r>
      <w:r w:rsidR="001F59B0" w:rsidRPr="00687B02">
        <w:rPr>
          <w:lang w:val="de-DE"/>
        </w:rPr>
        <w:t xml:space="preserve">mbandingkan kalimat uji dan kalimat latih kemudian dilakukan </w:t>
      </w:r>
      <w:r w:rsidRPr="00687B02">
        <w:rPr>
          <w:lang w:val="de-DE"/>
        </w:rPr>
        <w:t>pengujian</w:t>
      </w:r>
      <w:r w:rsidR="00553890" w:rsidRPr="00687B02">
        <w:rPr>
          <w:lang w:val="de-DE"/>
        </w:rPr>
        <w:t xml:space="preserve"> </w:t>
      </w:r>
      <w:r w:rsidR="00553890" w:rsidRPr="00E502AE">
        <w:rPr>
          <w:i/>
          <w:lang w:val="de-DE"/>
        </w:rPr>
        <w:t>Accuracy,</w:t>
      </w:r>
      <w:r w:rsidR="00E502AE">
        <w:rPr>
          <w:i/>
          <w:lang w:val="de-DE"/>
        </w:rPr>
        <w:t xml:space="preserve"> Precision, Recal,</w:t>
      </w:r>
      <w:r w:rsidRPr="00687B02">
        <w:rPr>
          <w:lang w:val="de-DE"/>
        </w:rPr>
        <w:t xml:space="preserve"> dan </w:t>
      </w:r>
      <w:r w:rsidR="00553890" w:rsidRPr="00E502AE">
        <w:rPr>
          <w:i/>
          <w:lang w:val="de-DE"/>
        </w:rPr>
        <w:t>F-Score</w:t>
      </w:r>
      <w:r w:rsidR="00F76D10" w:rsidRPr="00687B02">
        <w:rPr>
          <w:lang w:val="de-DE"/>
        </w:rPr>
        <w:t>.</w:t>
      </w:r>
    </w:p>
    <w:p w:rsidR="00D5101D" w:rsidRPr="00687B02" w:rsidRDefault="001F59B0" w:rsidP="00777FA6">
      <w:pPr>
        <w:pStyle w:val="Heading5"/>
      </w:pPr>
      <w:r w:rsidRPr="00687B02">
        <w:t>3</w:t>
      </w:r>
      <w:r w:rsidR="00676E63" w:rsidRPr="00687B02">
        <w:t>.3.7</w:t>
      </w:r>
      <w:r w:rsidR="00F76D10" w:rsidRPr="00687B02">
        <w:t>.1</w:t>
      </w:r>
      <w:r w:rsidR="00D5101D" w:rsidRPr="00687B02">
        <w:t xml:space="preserve"> </w:t>
      </w:r>
      <w:r w:rsidR="00553890" w:rsidRPr="00687B02">
        <w:tab/>
      </w:r>
      <w:r w:rsidR="009E1D64" w:rsidRPr="00687B02">
        <w:t xml:space="preserve">Skenario </w:t>
      </w:r>
      <w:r w:rsidR="00D5101D" w:rsidRPr="00687B02">
        <w:t>Pengujian</w:t>
      </w:r>
      <w:r w:rsidR="00553890" w:rsidRPr="00687B02">
        <w:t xml:space="preserve"> </w:t>
      </w:r>
      <w:r w:rsidR="00553890" w:rsidRPr="00687B02">
        <w:rPr>
          <w:i/>
        </w:rPr>
        <w:t>Accuracy</w:t>
      </w:r>
      <w:r w:rsidR="00553890" w:rsidRPr="00687B02">
        <w:t>,</w:t>
      </w:r>
      <w:r w:rsidR="00D5101D" w:rsidRPr="00687B02">
        <w:t xml:space="preserve"> </w:t>
      </w:r>
      <w:r w:rsidR="00D5101D" w:rsidRPr="00687B02">
        <w:rPr>
          <w:i/>
        </w:rPr>
        <w:t>Recall</w:t>
      </w:r>
      <w:r w:rsidR="00D5101D" w:rsidRPr="00687B02">
        <w:t xml:space="preserve">, </w:t>
      </w:r>
      <w:r w:rsidR="00D5101D" w:rsidRPr="00687B02">
        <w:rPr>
          <w:i/>
        </w:rPr>
        <w:t>Precision</w:t>
      </w:r>
      <w:r w:rsidR="00D5101D" w:rsidRPr="00687B02">
        <w:t xml:space="preserve">, dan </w:t>
      </w:r>
      <w:r w:rsidR="00D5101D" w:rsidRPr="00687B02">
        <w:rPr>
          <w:i/>
        </w:rPr>
        <w:t>F-Measure</w:t>
      </w:r>
    </w:p>
    <w:p w:rsidR="001226D4" w:rsidRPr="00687B02" w:rsidRDefault="001226D4" w:rsidP="000246E8">
      <w:pPr>
        <w:spacing w:line="360" w:lineRule="auto"/>
        <w:ind w:firstLine="839"/>
        <w:jc w:val="both"/>
        <w:rPr>
          <w:sz w:val="24"/>
          <w:szCs w:val="24"/>
        </w:rPr>
      </w:pPr>
      <w:r w:rsidRPr="00687B02">
        <w:rPr>
          <w:sz w:val="24"/>
          <w:szCs w:val="24"/>
        </w:rPr>
        <w:t xml:space="preserve">Pada pengujian ini, </w:t>
      </w:r>
      <w:r w:rsidR="000246E8" w:rsidRPr="00687B02">
        <w:rPr>
          <w:sz w:val="24"/>
          <w:szCs w:val="24"/>
        </w:rPr>
        <w:t xml:space="preserve">dilakukan perhitungan dari setiap korpus uji dari setiap metode yang telah dilatih, dan kemudian pengujian dijalan degan menjalan aplikasi phycharm community dengan </w:t>
      </w:r>
      <w:r w:rsidR="00662CD9" w:rsidRPr="00687B02">
        <w:rPr>
          <w:sz w:val="24"/>
          <w:szCs w:val="24"/>
        </w:rPr>
        <w:t>kode program</w:t>
      </w:r>
      <w:r w:rsidR="000246E8" w:rsidRPr="00687B02">
        <w:rPr>
          <w:sz w:val="24"/>
          <w:szCs w:val="24"/>
        </w:rPr>
        <w:t xml:space="preserve"> yang telah dibuat dan dijalankan untuk mendapatkan hasil dari nilai setiap pengujian. K</w:t>
      </w:r>
      <w:r w:rsidR="00662CD9" w:rsidRPr="00687B02">
        <w:rPr>
          <w:sz w:val="24"/>
          <w:szCs w:val="24"/>
        </w:rPr>
        <w:t>ode Program</w:t>
      </w:r>
      <w:r w:rsidR="000246E8" w:rsidRPr="00687B02">
        <w:rPr>
          <w:sz w:val="24"/>
          <w:szCs w:val="24"/>
        </w:rPr>
        <w:t xml:space="preserve"> untuk setiap pengujian adalah sebagai berikut :</w:t>
      </w:r>
    </w:p>
    <w:p w:rsidR="00E02108" w:rsidRPr="00687B02" w:rsidRDefault="00E02108" w:rsidP="00E02108">
      <w:pPr>
        <w:pStyle w:val="Caption"/>
        <w:jc w:val="center"/>
        <w:rPr>
          <w:rFonts w:ascii="Times New Roman" w:hAnsi="Times New Roman" w:cs="Times New Roman"/>
          <w:i w:val="0"/>
          <w:color w:val="auto"/>
        </w:rPr>
      </w:pPr>
      <w:bookmarkStart w:id="144" w:name="_Toc60604790"/>
      <w:r w:rsidRPr="00687B02">
        <w:rPr>
          <w:rFonts w:ascii="Times New Roman" w:hAnsi="Times New Roman" w:cs="Times New Roman"/>
          <w:b/>
          <w:i w:val="0"/>
          <w:color w:val="auto"/>
          <w:sz w:val="24"/>
          <w:szCs w:val="24"/>
        </w:rPr>
        <w:t xml:space="preserve">Kode Program 3. </w:t>
      </w:r>
      <w:r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Kode_Program_3. \* ARABIC </w:instrText>
      </w:r>
      <w:r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1</w:t>
      </w:r>
      <w:r w:rsidRPr="00687B02">
        <w:rPr>
          <w:rFonts w:ascii="Times New Roman" w:hAnsi="Times New Roman" w:cs="Times New Roman"/>
          <w:b/>
          <w:i w:val="0"/>
          <w:color w:val="auto"/>
          <w:sz w:val="24"/>
          <w:szCs w:val="24"/>
        </w:rPr>
        <w:fldChar w:fldCharType="end"/>
      </w:r>
      <w:r w:rsidRPr="00687B02">
        <w:rPr>
          <w:rFonts w:ascii="Times New Roman" w:hAnsi="Times New Roman" w:cs="Times New Roman"/>
          <w:i w:val="0"/>
          <w:color w:val="auto"/>
        </w:rPr>
        <w:t xml:space="preserve"> </w:t>
      </w:r>
      <w:r w:rsidRPr="00687B02">
        <w:rPr>
          <w:rFonts w:ascii="Times New Roman" w:hAnsi="Times New Roman" w:cs="Times New Roman"/>
          <w:i w:val="0"/>
          <w:color w:val="auto"/>
          <w:sz w:val="24"/>
          <w:szCs w:val="24"/>
        </w:rPr>
        <w:t>Pengujian Metode PoS Tagger</w:t>
      </w:r>
      <w:bookmarkEnd w:id="144"/>
    </w:p>
    <w:p w:rsidR="005109E9" w:rsidRPr="00687B02" w:rsidRDefault="00835B5F" w:rsidP="00835B5F">
      <w:pPr>
        <w:pStyle w:val="HTMLPreformatted"/>
        <w:shd w:val="clear" w:color="auto" w:fill="FFFFFF"/>
        <w:rPr>
          <w:rFonts w:ascii="Times New Roman" w:hAnsi="Times New Roman" w:cs="Times New Roman"/>
          <w:color w:val="000000"/>
        </w:rPr>
      </w:pPr>
      <w:r w:rsidRPr="00687B02">
        <w:rPr>
          <w:rFonts w:ascii="Times New Roman" w:hAnsi="Times New Roman" w:cs="Times New Roman"/>
          <w:color w:val="000000"/>
        </w:rPr>
        <w:t xml:space="preserve">corp_manualasli = </w:t>
      </w:r>
      <w:r w:rsidRPr="00687B02">
        <w:rPr>
          <w:rFonts w:ascii="Times New Roman" w:hAnsi="Times New Roman" w:cs="Times New Roman"/>
          <w:b/>
          <w:bCs/>
          <w:color w:val="008080"/>
        </w:rPr>
        <w:t>"saya/PRP itu/DT belajar/VBT pemrograman/NN ./."</w:t>
      </w:r>
      <w:r w:rsidRPr="00687B02">
        <w:rPr>
          <w:rFonts w:ascii="Times New Roman" w:hAnsi="Times New Roman" w:cs="Times New Roman"/>
          <w:b/>
          <w:bCs/>
          <w:color w:val="008080"/>
        </w:rPr>
        <w:br/>
      </w:r>
      <w:r w:rsidRPr="00687B02">
        <w:rPr>
          <w:rFonts w:ascii="Times New Roman" w:hAnsi="Times New Roman" w:cs="Times New Roman"/>
          <w:color w:val="000000"/>
        </w:rPr>
        <w:t xml:space="preserve">corp_otomatisasli = </w:t>
      </w:r>
      <w:r w:rsidRPr="00687B02">
        <w:rPr>
          <w:rFonts w:ascii="Times New Roman" w:hAnsi="Times New Roman" w:cs="Times New Roman"/>
          <w:b/>
          <w:bCs/>
          <w:color w:val="008080"/>
        </w:rPr>
        <w:t>"saya/NN itu/SC belajar/VBT pemrograman/NN ./."</w:t>
      </w:r>
      <w:r w:rsidRPr="00687B02">
        <w:rPr>
          <w:rFonts w:ascii="Times New Roman" w:hAnsi="Times New Roman" w:cs="Times New Roman"/>
          <w:b/>
          <w:bCs/>
          <w:color w:val="008080"/>
        </w:rPr>
        <w:br/>
      </w:r>
      <w:r w:rsidRPr="00687B02">
        <w:rPr>
          <w:rFonts w:ascii="Times New Roman" w:hAnsi="Times New Roman" w:cs="Times New Roman"/>
          <w:b/>
          <w:bCs/>
          <w:color w:val="00808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nltk</w:t>
      </w:r>
      <w:r w:rsidRPr="00687B02">
        <w:rPr>
          <w:rFonts w:ascii="Times New Roman" w:hAnsi="Times New Roman" w:cs="Times New Roman"/>
          <w:color w:val="000000"/>
        </w:rPr>
        <w:br/>
        <w:t>cm = nltk.ConfusionMatrix(corp_manual.</w:t>
      </w:r>
      <w:r w:rsidR="00254BA8" w:rsidRPr="00687B02">
        <w:rPr>
          <w:rFonts w:ascii="Times New Roman" w:hAnsi="Times New Roman" w:cs="Times New Roman"/>
          <w:color w:val="000000"/>
        </w:rPr>
        <w:t>split(), corp_otomatis.split())</w:t>
      </w:r>
      <w:r w:rsidRPr="00687B02">
        <w:rPr>
          <w:rFonts w:ascii="Times New Roman" w:hAnsi="Times New Roman" w:cs="Times New Roman"/>
          <w:color w:val="000000"/>
        </w:rPr>
        <w:br/>
      </w:r>
      <w:r w:rsidRPr="00687B02">
        <w:rPr>
          <w:rFonts w:ascii="Times New Roman" w:hAnsi="Times New Roman" w:cs="Times New Roman"/>
          <w:b/>
          <w:bCs/>
          <w:color w:val="000080"/>
        </w:rPr>
        <w:t xml:space="preserve">from </w:t>
      </w:r>
      <w:r w:rsidRPr="00687B02">
        <w:rPr>
          <w:rFonts w:ascii="Times New Roman" w:hAnsi="Times New Roman" w:cs="Times New Roman"/>
          <w:color w:val="000000"/>
        </w:rPr>
        <w:t xml:space="preserve">nltk.metrics </w:t>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00"/>
        </w:rPr>
        <w:lastRenderedPageBreak/>
        <w:br/>
        <w:t>a = accuracy(corp_manual.</w:t>
      </w:r>
      <w:r w:rsidR="00254BA8" w:rsidRPr="00687B02">
        <w:rPr>
          <w:rFonts w:ascii="Times New Roman" w:hAnsi="Times New Roman" w:cs="Times New Roman"/>
          <w:color w:val="000000"/>
        </w:rPr>
        <w:t>split(), corp_otomatis.split())</w:t>
      </w:r>
      <w:r w:rsidRPr="00687B02">
        <w:rPr>
          <w:rFonts w:ascii="Times New Roman" w:hAnsi="Times New Roman" w:cs="Times New Roman"/>
          <w:color w:val="000000"/>
        </w:rPr>
        <w:br/>
        <w:t xml:space="preserve">reference_set = </w:t>
      </w:r>
      <w:r w:rsidRPr="00687B02">
        <w:rPr>
          <w:rFonts w:ascii="Times New Roman" w:hAnsi="Times New Roman" w:cs="Times New Roman"/>
          <w:color w:val="000080"/>
        </w:rPr>
        <w:t>set</w:t>
      </w:r>
      <w:r w:rsidRPr="00687B02">
        <w:rPr>
          <w:rFonts w:ascii="Times New Roman" w:hAnsi="Times New Roman" w:cs="Times New Roman"/>
          <w:color w:val="000000"/>
        </w:rPr>
        <w:t>(corp_manual.split())</w:t>
      </w:r>
      <w:r w:rsidRPr="00687B02">
        <w:rPr>
          <w:rFonts w:ascii="Times New Roman" w:hAnsi="Times New Roman" w:cs="Times New Roman"/>
          <w:color w:val="000000"/>
        </w:rPr>
        <w:br/>
        <w:t xml:space="preserve">test_set = </w:t>
      </w:r>
      <w:r w:rsidRPr="00687B02">
        <w:rPr>
          <w:rFonts w:ascii="Times New Roman" w:hAnsi="Times New Roman" w:cs="Times New Roman"/>
          <w:color w:val="000080"/>
        </w:rPr>
        <w:t>set</w:t>
      </w:r>
      <w:r w:rsidRPr="00687B02">
        <w:rPr>
          <w:rFonts w:ascii="Times New Roman" w:hAnsi="Times New Roman" w:cs="Times New Roman"/>
          <w:color w:val="000000"/>
        </w:rPr>
        <w:t>(corp_otomatis.split())</w:t>
      </w:r>
      <w:r w:rsidRPr="00687B02">
        <w:rPr>
          <w:rFonts w:ascii="Times New Roman" w:hAnsi="Times New Roman" w:cs="Times New Roman"/>
          <w:color w:val="000000"/>
        </w:rPr>
        <w:br/>
      </w:r>
      <w:r w:rsidRPr="00687B02">
        <w:rPr>
          <w:rFonts w:ascii="Times New Roman" w:hAnsi="Times New Roman" w:cs="Times New Roman"/>
          <w:color w:val="000000"/>
        </w:rPr>
        <w:br/>
        <w:t>p = precision(reference_set, test_set)</w:t>
      </w:r>
      <w:r w:rsidRPr="00687B02">
        <w:rPr>
          <w:rFonts w:ascii="Times New Roman" w:hAnsi="Times New Roman" w:cs="Times New Roman"/>
          <w:color w:val="000000"/>
        </w:rPr>
        <w:br/>
      </w:r>
      <w:r w:rsidRPr="00687B02">
        <w:rPr>
          <w:rFonts w:ascii="Times New Roman" w:hAnsi="Times New Roman" w:cs="Times New Roman"/>
          <w:color w:val="000000"/>
        </w:rPr>
        <w:br/>
        <w:t>r = recall(reference_set, test_set)</w:t>
      </w:r>
      <w:r w:rsidRPr="00687B02">
        <w:rPr>
          <w:rFonts w:ascii="Times New Roman" w:hAnsi="Times New Roman" w:cs="Times New Roman"/>
          <w:color w:val="000000"/>
        </w:rPr>
        <w:br/>
      </w:r>
      <w:r w:rsidRPr="00687B02">
        <w:rPr>
          <w:rFonts w:ascii="Times New Roman" w:hAnsi="Times New Roman" w:cs="Times New Roman"/>
          <w:color w:val="000000"/>
        </w:rPr>
        <w:br/>
        <w:t>f = f_measure(reference_set, test_set)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"confusion_matrix"</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(cm)</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w:t>
      </w:r>
      <w:r w:rsidRPr="00687B02">
        <w:rPr>
          <w:rFonts w:ascii="Times New Roman" w:hAnsi="Times New Roman" w:cs="Times New Roman"/>
          <w:b/>
          <w:bCs/>
          <w:color w:val="000080"/>
        </w:rPr>
        <w:t>\n</w:t>
      </w:r>
      <w:r w:rsidRPr="00687B02">
        <w:rPr>
          <w:rFonts w:ascii="Times New Roman" w:hAnsi="Times New Roman" w:cs="Times New Roman"/>
          <w:b/>
          <w:bCs/>
          <w:color w:val="008080"/>
        </w:rPr>
        <w:t>accuracy_score"</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(a)</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w:t>
      </w:r>
      <w:r w:rsidRPr="00687B02">
        <w:rPr>
          <w:rFonts w:ascii="Times New Roman" w:hAnsi="Times New Roman" w:cs="Times New Roman"/>
          <w:b/>
          <w:bCs/>
          <w:color w:val="000080"/>
        </w:rPr>
        <w:t>\n</w:t>
      </w:r>
      <w:r w:rsidRPr="00687B02">
        <w:rPr>
          <w:rFonts w:ascii="Times New Roman" w:hAnsi="Times New Roman" w:cs="Times New Roman"/>
          <w:b/>
          <w:bCs/>
          <w:color w:val="008080"/>
        </w:rPr>
        <w:t>precision_score"</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(p)</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w:t>
      </w:r>
      <w:r w:rsidRPr="00687B02">
        <w:rPr>
          <w:rFonts w:ascii="Times New Roman" w:hAnsi="Times New Roman" w:cs="Times New Roman"/>
          <w:b/>
          <w:bCs/>
          <w:color w:val="000080"/>
        </w:rPr>
        <w:t>\n</w:t>
      </w:r>
      <w:r w:rsidRPr="00687B02">
        <w:rPr>
          <w:rFonts w:ascii="Times New Roman" w:hAnsi="Times New Roman" w:cs="Times New Roman"/>
          <w:b/>
          <w:bCs/>
          <w:color w:val="008080"/>
        </w:rPr>
        <w:t>recall_score"</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(r)</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w:t>
      </w:r>
      <w:r w:rsidRPr="00687B02">
        <w:rPr>
          <w:rFonts w:ascii="Times New Roman" w:hAnsi="Times New Roman" w:cs="Times New Roman"/>
          <w:b/>
          <w:bCs/>
          <w:color w:val="000080"/>
        </w:rPr>
        <w:t>\n</w:t>
      </w:r>
      <w:r w:rsidRPr="00687B02">
        <w:rPr>
          <w:rFonts w:ascii="Times New Roman" w:hAnsi="Times New Roman" w:cs="Times New Roman"/>
          <w:b/>
          <w:bCs/>
          <w:color w:val="008080"/>
        </w:rPr>
        <w:t>f1_score"</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80"/>
        </w:rPr>
        <w:t>print</w:t>
      </w:r>
      <w:r w:rsidRPr="00687B02">
        <w:rPr>
          <w:rFonts w:ascii="Times New Roman" w:hAnsi="Times New Roman" w:cs="Times New Roman"/>
          <w:color w:val="000000"/>
        </w:rPr>
        <w:t>(f)</w:t>
      </w:r>
    </w:p>
    <w:p w:rsidR="00E4198A" w:rsidRPr="00687B02" w:rsidRDefault="005A2883" w:rsidP="005A2883">
      <w:pPr>
        <w:spacing w:line="360" w:lineRule="auto"/>
        <w:ind w:firstLine="839"/>
        <w:jc w:val="both"/>
        <w:rPr>
          <w:sz w:val="24"/>
          <w:szCs w:val="24"/>
        </w:rPr>
      </w:pPr>
      <w:r w:rsidRPr="00687B02">
        <w:rPr>
          <w:sz w:val="24"/>
          <w:szCs w:val="24"/>
        </w:rPr>
        <w:t>Setelah dilakukan pengujian menggunakan kod</w:t>
      </w:r>
      <w:r w:rsidR="00463169" w:rsidRPr="00687B02">
        <w:rPr>
          <w:sz w:val="24"/>
          <w:szCs w:val="24"/>
        </w:rPr>
        <w:t>e program</w:t>
      </w:r>
      <w:r w:rsidRPr="00687B02">
        <w:rPr>
          <w:sz w:val="24"/>
          <w:szCs w:val="24"/>
        </w:rPr>
        <w:t xml:space="preserve"> pada gambar 3.2 hasil yang di hasilk</w:t>
      </w:r>
      <w:r w:rsidR="005C1612">
        <w:rPr>
          <w:sz w:val="24"/>
          <w:szCs w:val="24"/>
        </w:rPr>
        <w:t xml:space="preserve">an akan di tulis pada tabel 3.1, </w:t>
      </w:r>
      <w:r w:rsidRPr="00687B02">
        <w:rPr>
          <w:sz w:val="24"/>
          <w:szCs w:val="24"/>
        </w:rPr>
        <w:t>hasil ini lah yang menjadi hasil dari pengujian metode PoS Tagger ini.</w:t>
      </w:r>
    </w:p>
    <w:p w:rsidR="00BE63F1" w:rsidRPr="00687B02" w:rsidRDefault="00E02108" w:rsidP="00E02108">
      <w:pPr>
        <w:pStyle w:val="Caption"/>
        <w:spacing w:line="360" w:lineRule="auto"/>
        <w:jc w:val="center"/>
        <w:rPr>
          <w:rFonts w:ascii="Times New Roman" w:hAnsi="Times New Roman" w:cs="Times New Roman"/>
          <w:i w:val="0"/>
          <w:noProof/>
          <w:color w:val="auto"/>
          <w:sz w:val="24"/>
          <w:szCs w:val="24"/>
        </w:rPr>
      </w:pPr>
      <w:bookmarkStart w:id="145" w:name="_Toc60606212"/>
      <w:r w:rsidRPr="00687B02">
        <w:rPr>
          <w:rFonts w:ascii="Times New Roman" w:hAnsi="Times New Roman" w:cs="Times New Roman"/>
          <w:b/>
          <w:i w:val="0"/>
          <w:color w:val="auto"/>
          <w:sz w:val="24"/>
          <w:szCs w:val="24"/>
        </w:rPr>
        <w:t xml:space="preserve">Tabel 3. </w:t>
      </w:r>
      <w:r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Tabel_3. \* ARABIC </w:instrText>
      </w:r>
      <w:r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1</w:t>
      </w:r>
      <w:r w:rsidRPr="00687B02">
        <w:rPr>
          <w:rFonts w:ascii="Times New Roman" w:hAnsi="Times New Roman" w:cs="Times New Roman"/>
          <w:b/>
          <w:i w:val="0"/>
          <w:color w:val="auto"/>
          <w:sz w:val="24"/>
          <w:szCs w:val="24"/>
        </w:rPr>
        <w:fldChar w:fldCharType="end"/>
      </w:r>
      <w:r w:rsidRPr="00687B02">
        <w:rPr>
          <w:rFonts w:ascii="Times New Roman" w:hAnsi="Times New Roman" w:cs="Times New Roman"/>
          <w:i w:val="0"/>
          <w:color w:val="auto"/>
          <w:sz w:val="24"/>
          <w:szCs w:val="24"/>
        </w:rPr>
        <w:t xml:space="preserve"> </w:t>
      </w:r>
      <w:r w:rsidRPr="00687B02">
        <w:rPr>
          <w:rFonts w:ascii="Times New Roman" w:hAnsi="Times New Roman" w:cs="Times New Roman"/>
          <w:i w:val="0"/>
          <w:noProof/>
          <w:color w:val="auto"/>
          <w:sz w:val="24"/>
          <w:szCs w:val="24"/>
        </w:rPr>
        <w:t>Rencana Tabel Hasil Nilai Pengujian Accuracy, Precision, Recall, dan F-Measure</w:t>
      </w:r>
      <w:bookmarkEnd w:id="145"/>
    </w:p>
    <w:tbl>
      <w:tblPr>
        <w:tblW w:w="81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98"/>
        <w:gridCol w:w="1701"/>
        <w:gridCol w:w="1701"/>
        <w:gridCol w:w="1418"/>
        <w:gridCol w:w="1276"/>
      </w:tblGrid>
      <w:tr w:rsidR="00E4198A" w:rsidRPr="00687B02" w:rsidTr="00BE63F1">
        <w:trPr>
          <w:jc w:val="center"/>
        </w:trPr>
        <w:tc>
          <w:tcPr>
            <w:tcW w:w="2098"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4198A" w:rsidRPr="00687B02" w:rsidRDefault="00E4198A" w:rsidP="00471AE3">
            <w:pPr>
              <w:spacing w:line="360" w:lineRule="auto"/>
              <w:jc w:val="center"/>
              <w:rPr>
                <w:lang w:val="sv-SE"/>
              </w:rPr>
            </w:pPr>
            <w:r w:rsidRPr="00687B02">
              <w:rPr>
                <w:lang w:val="sv-SE"/>
              </w:rPr>
              <w:t>Metode PoS Tagger</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rsidR="00E4198A" w:rsidRPr="00687B02" w:rsidRDefault="00E4198A" w:rsidP="00BE63F1">
            <w:pPr>
              <w:spacing w:line="360" w:lineRule="auto"/>
              <w:jc w:val="center"/>
            </w:pPr>
            <w:r w:rsidRPr="00687B02">
              <w:rPr>
                <w:color w:val="000000"/>
              </w:rPr>
              <w:t>Accuracy</w:t>
            </w:r>
          </w:p>
        </w:tc>
        <w:tc>
          <w:tcPr>
            <w:tcW w:w="1701"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4198A" w:rsidRPr="00687B02" w:rsidRDefault="00E4198A" w:rsidP="00BE63F1">
            <w:pPr>
              <w:jc w:val="center"/>
            </w:pPr>
            <w:r w:rsidRPr="00687B02">
              <w:t>Precision</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4198A" w:rsidRPr="00687B02" w:rsidRDefault="00E4198A" w:rsidP="00BE63F1">
            <w:pPr>
              <w:jc w:val="center"/>
            </w:pPr>
            <w:r w:rsidRPr="00687B02">
              <w:t>Recall</w:t>
            </w:r>
          </w:p>
        </w:tc>
        <w:tc>
          <w:tcPr>
            <w:tcW w:w="1276"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4198A" w:rsidRPr="00687B02" w:rsidRDefault="00BE63F1" w:rsidP="00471AE3">
            <w:pPr>
              <w:jc w:val="center"/>
            </w:pPr>
            <w:r w:rsidRPr="00687B02">
              <w:t>F-measure</w:t>
            </w:r>
          </w:p>
        </w:tc>
      </w:tr>
      <w:tr w:rsidR="00E4198A" w:rsidRPr="00687B02" w:rsidTr="00471AE3">
        <w:trPr>
          <w:jc w:val="center"/>
        </w:trPr>
        <w:tc>
          <w:tcPr>
            <w:tcW w:w="2098" w:type="dxa"/>
            <w:tcBorders>
              <w:top w:val="single" w:sz="4" w:space="0" w:color="auto"/>
              <w:left w:val="single" w:sz="4" w:space="0" w:color="auto"/>
              <w:bottom w:val="single" w:sz="4" w:space="0" w:color="auto"/>
              <w:right w:val="single" w:sz="4" w:space="0" w:color="auto"/>
            </w:tcBorders>
            <w:vAlign w:val="center"/>
            <w:hideMark/>
          </w:tcPr>
          <w:p w:rsidR="00E4198A" w:rsidRPr="00687B02" w:rsidRDefault="00E4198A" w:rsidP="00471AE3">
            <w:pPr>
              <w:spacing w:line="360" w:lineRule="auto"/>
              <w:jc w:val="center"/>
              <w:rPr>
                <w:color w:val="000000"/>
              </w:rPr>
            </w:pPr>
            <w:r w:rsidRPr="00687B02">
              <w:rPr>
                <w:color w:val="000000"/>
              </w:rPr>
              <w:t>Bigram</w:t>
            </w: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41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rPr>
                <w:color w:val="000000"/>
              </w:rPr>
            </w:pPr>
          </w:p>
        </w:tc>
        <w:tc>
          <w:tcPr>
            <w:tcW w:w="1276"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rPr>
                <w:color w:val="000000"/>
              </w:rPr>
            </w:pPr>
          </w:p>
        </w:tc>
      </w:tr>
      <w:tr w:rsidR="00E4198A" w:rsidRPr="00687B02" w:rsidTr="00471AE3">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rPr>
                <w:color w:val="000000"/>
              </w:rPr>
            </w:pPr>
            <w:r w:rsidRPr="00687B02">
              <w:rPr>
                <w:color w:val="000000"/>
              </w:rPr>
              <w:t>HMM</w:t>
            </w: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41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276"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r>
      <w:tr w:rsidR="00E4198A" w:rsidRPr="00687B02" w:rsidTr="00471AE3">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rPr>
                <w:color w:val="000000"/>
              </w:rPr>
            </w:pPr>
            <w:r w:rsidRPr="00687B02">
              <w:rPr>
                <w:color w:val="000000"/>
              </w:rPr>
              <w:t>Perceptron</w:t>
            </w: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41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276"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r>
      <w:tr w:rsidR="00E4198A" w:rsidRPr="00687B02" w:rsidTr="00471AE3">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rPr>
                <w:color w:val="000000"/>
              </w:rPr>
            </w:pPr>
            <w:r w:rsidRPr="00687B02">
              <w:rPr>
                <w:color w:val="000000"/>
              </w:rPr>
              <w:t>Trigram</w:t>
            </w: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41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276"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r>
      <w:tr w:rsidR="00E4198A" w:rsidRPr="00687B02" w:rsidTr="00471AE3">
        <w:trPr>
          <w:jc w:val="center"/>
        </w:trPr>
        <w:tc>
          <w:tcPr>
            <w:tcW w:w="209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rPr>
                <w:color w:val="000000"/>
              </w:rPr>
            </w:pPr>
            <w:r w:rsidRPr="00687B02">
              <w:rPr>
                <w:color w:val="000000"/>
              </w:rPr>
              <w:t>Unigram</w:t>
            </w: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701"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418"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c>
          <w:tcPr>
            <w:tcW w:w="1276" w:type="dxa"/>
            <w:tcBorders>
              <w:top w:val="single" w:sz="4" w:space="0" w:color="auto"/>
              <w:left w:val="single" w:sz="4" w:space="0" w:color="auto"/>
              <w:bottom w:val="single" w:sz="4" w:space="0" w:color="auto"/>
              <w:right w:val="single" w:sz="4" w:space="0" w:color="auto"/>
            </w:tcBorders>
            <w:vAlign w:val="center"/>
          </w:tcPr>
          <w:p w:rsidR="00E4198A" w:rsidRPr="00687B02" w:rsidRDefault="00E4198A" w:rsidP="00471AE3">
            <w:pPr>
              <w:spacing w:line="360" w:lineRule="auto"/>
              <w:jc w:val="center"/>
            </w:pPr>
          </w:p>
        </w:tc>
      </w:tr>
    </w:tbl>
    <w:p w:rsidR="00520E88" w:rsidRPr="00687B02" w:rsidRDefault="00520E88" w:rsidP="00C44C82">
      <w:pPr>
        <w:autoSpaceDE w:val="0"/>
        <w:autoSpaceDN w:val="0"/>
        <w:adjustRightInd w:val="0"/>
        <w:jc w:val="center"/>
        <w:rPr>
          <w:noProof/>
          <w:sz w:val="24"/>
          <w:szCs w:val="24"/>
        </w:rPr>
      </w:pPr>
    </w:p>
    <w:p w:rsidR="00B66203" w:rsidRPr="00687B02" w:rsidRDefault="00640036" w:rsidP="00B66203">
      <w:pPr>
        <w:pStyle w:val="Heading5"/>
        <w:rPr>
          <w:i/>
        </w:rPr>
      </w:pPr>
      <w:r w:rsidRPr="00687B02">
        <w:t>3.3.7</w:t>
      </w:r>
      <w:r w:rsidR="00B66203" w:rsidRPr="00687B02">
        <w:t xml:space="preserve">.2 </w:t>
      </w:r>
      <w:r w:rsidR="00B66203" w:rsidRPr="00687B02">
        <w:tab/>
        <w:t xml:space="preserve">Skenario Pengujian </w:t>
      </w:r>
      <w:r w:rsidR="00B66203" w:rsidRPr="00687B02">
        <w:rPr>
          <w:i/>
        </w:rPr>
        <w:t>K-fold Cross Validation</w:t>
      </w:r>
    </w:p>
    <w:p w:rsidR="00EB173A" w:rsidRPr="00687B02" w:rsidRDefault="00EB173A" w:rsidP="00F106F0">
      <w:pPr>
        <w:pStyle w:val="ParagrifIsi"/>
        <w:rPr>
          <w:lang w:val="en-GB"/>
        </w:rPr>
      </w:pPr>
      <w:r w:rsidRPr="00687B02">
        <w:rPr>
          <w:lang w:val="en-GB"/>
        </w:rPr>
        <w:tab/>
        <w:t xml:space="preserve">Pengujian </w:t>
      </w:r>
      <w:r w:rsidRPr="00687B02">
        <w:rPr>
          <w:i/>
          <w:lang w:val="en-GB"/>
        </w:rPr>
        <w:t xml:space="preserve">K-fold cross validation </w:t>
      </w:r>
      <w:r w:rsidRPr="00687B02">
        <w:rPr>
          <w:lang w:val="en-GB"/>
        </w:rPr>
        <w:t>dilakukan untuk menguji secara keseluruhan dari total kalimat yang digunakan yaitu sebanyak 1500 kalimat. Pengujian terdiri dari lima</w:t>
      </w:r>
      <w:r w:rsidRPr="00687B02">
        <w:rPr>
          <w:i/>
          <w:lang w:val="en-GB"/>
        </w:rPr>
        <w:t xml:space="preserve"> fold </w:t>
      </w:r>
      <w:r w:rsidRPr="00687B02">
        <w:rPr>
          <w:lang w:val="en-GB"/>
        </w:rPr>
        <w:t xml:space="preserve">dengan pembagian 20% sebagai corpus uji dan 80% sebagai corpus latih. Skenario pengujian </w:t>
      </w:r>
      <w:r w:rsidRPr="00687B02">
        <w:rPr>
          <w:i/>
          <w:lang w:val="en-GB"/>
        </w:rPr>
        <w:t xml:space="preserve">K-fold cross validation </w:t>
      </w:r>
      <w:r w:rsidRPr="00687B02">
        <w:rPr>
          <w:lang w:val="en-GB"/>
        </w:rPr>
        <w:t>dapat di</w:t>
      </w:r>
      <w:r w:rsidR="00FD77B8">
        <w:rPr>
          <w:lang w:val="en-GB"/>
        </w:rPr>
        <w:t>lihat lebih jelas pada tabel 3.2</w:t>
      </w:r>
      <w:r w:rsidRPr="00687B02">
        <w:rPr>
          <w:lang w:val="en-GB"/>
        </w:rPr>
        <w:t>.</w:t>
      </w:r>
      <w:r w:rsidR="005214FE" w:rsidRPr="00687B02">
        <w:rPr>
          <w:lang w:val="en-GB"/>
        </w:rPr>
        <w:tab/>
      </w:r>
    </w:p>
    <w:p w:rsidR="004F7D44" w:rsidRPr="00687B02" w:rsidRDefault="004F7D44" w:rsidP="00F106F0">
      <w:pPr>
        <w:pStyle w:val="ParagrifIsi"/>
        <w:rPr>
          <w:lang w:val="en-GB"/>
        </w:rPr>
      </w:pPr>
    </w:p>
    <w:p w:rsidR="00A13404" w:rsidRPr="00687B02" w:rsidRDefault="00A13404" w:rsidP="00F106F0">
      <w:pPr>
        <w:pStyle w:val="ParagrifIsi"/>
        <w:rPr>
          <w:lang w:val="en-GB"/>
        </w:rPr>
      </w:pPr>
    </w:p>
    <w:p w:rsidR="00A13404" w:rsidRPr="00687B02" w:rsidRDefault="00A13404" w:rsidP="00F106F0">
      <w:pPr>
        <w:pStyle w:val="ParagrifIsi"/>
        <w:rPr>
          <w:lang w:val="en-GB"/>
        </w:rPr>
      </w:pPr>
    </w:p>
    <w:p w:rsidR="005214FE" w:rsidRPr="00687B02" w:rsidRDefault="005214FE" w:rsidP="00E02108">
      <w:pPr>
        <w:keepNext/>
        <w:autoSpaceDE w:val="0"/>
        <w:autoSpaceDN w:val="0"/>
        <w:adjustRightInd w:val="0"/>
        <w:rPr>
          <w:i/>
          <w:noProof/>
          <w:sz w:val="24"/>
          <w:szCs w:val="24"/>
        </w:rPr>
      </w:pPr>
      <w:r w:rsidRPr="00687B02">
        <w:lastRenderedPageBreak/>
        <w:t xml:space="preserve"> </w:t>
      </w:r>
    </w:p>
    <w:p w:rsidR="00E02108" w:rsidRPr="00687B02" w:rsidRDefault="00E02108" w:rsidP="00E02108">
      <w:pPr>
        <w:pStyle w:val="Caption"/>
        <w:spacing w:line="360" w:lineRule="auto"/>
        <w:jc w:val="center"/>
        <w:rPr>
          <w:rFonts w:ascii="Times New Roman" w:hAnsi="Times New Roman" w:cs="Times New Roman"/>
          <w:color w:val="auto"/>
          <w:sz w:val="24"/>
          <w:szCs w:val="24"/>
        </w:rPr>
      </w:pPr>
      <w:bookmarkStart w:id="146" w:name="_Toc60606213"/>
      <w:r w:rsidRPr="00687B02">
        <w:rPr>
          <w:rFonts w:ascii="Times New Roman" w:hAnsi="Times New Roman" w:cs="Times New Roman"/>
          <w:b/>
          <w:i w:val="0"/>
          <w:color w:val="auto"/>
          <w:sz w:val="24"/>
          <w:szCs w:val="24"/>
        </w:rPr>
        <w:t xml:space="preserve">Tabel 3. </w:t>
      </w:r>
      <w:r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Tabel_3. \* ARABIC </w:instrText>
      </w:r>
      <w:r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2</w:t>
      </w:r>
      <w:r w:rsidRPr="00687B02">
        <w:rPr>
          <w:rFonts w:ascii="Times New Roman" w:hAnsi="Times New Roman" w:cs="Times New Roman"/>
          <w:b/>
          <w:i w:val="0"/>
          <w:color w:val="auto"/>
          <w:sz w:val="24"/>
          <w:szCs w:val="24"/>
        </w:rPr>
        <w:fldChar w:fldCharType="end"/>
      </w:r>
      <w:r w:rsidRPr="00687B02">
        <w:rPr>
          <w:rFonts w:ascii="Times New Roman" w:hAnsi="Times New Roman" w:cs="Times New Roman"/>
          <w:noProof/>
          <w:color w:val="auto"/>
          <w:sz w:val="24"/>
          <w:szCs w:val="24"/>
        </w:rPr>
        <w:t xml:space="preserve"> Tabel Pengujian 5 </w:t>
      </w:r>
      <w:r w:rsidRPr="00687B02">
        <w:rPr>
          <w:rFonts w:ascii="Times New Roman" w:hAnsi="Times New Roman" w:cs="Times New Roman"/>
          <w:i w:val="0"/>
          <w:noProof/>
          <w:color w:val="auto"/>
          <w:sz w:val="24"/>
          <w:szCs w:val="24"/>
        </w:rPr>
        <w:t>Fold Cross Validation</w:t>
      </w:r>
      <w:bookmarkEnd w:id="146"/>
    </w:p>
    <w:tbl>
      <w:tblPr>
        <w:tblStyle w:val="TableGrid"/>
        <w:tblW w:w="0" w:type="auto"/>
        <w:tblLook w:val="04A0" w:firstRow="1" w:lastRow="0" w:firstColumn="1" w:lastColumn="0" w:noHBand="0" w:noVBand="1"/>
      </w:tblPr>
      <w:tblGrid>
        <w:gridCol w:w="1586"/>
        <w:gridCol w:w="1586"/>
        <w:gridCol w:w="1586"/>
        <w:gridCol w:w="1586"/>
        <w:gridCol w:w="1586"/>
      </w:tblGrid>
      <w:tr w:rsidR="00B9034D" w:rsidRPr="00687B02" w:rsidTr="00BE63F1">
        <w:tc>
          <w:tcPr>
            <w:tcW w:w="1586" w:type="dxa"/>
            <w:shd w:val="clear" w:color="auto" w:fill="C6D9F1" w:themeFill="text2" w:themeFillTint="33"/>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Korpus</w:t>
            </w:r>
          </w:p>
        </w:tc>
        <w:tc>
          <w:tcPr>
            <w:tcW w:w="1586" w:type="dxa"/>
            <w:shd w:val="clear" w:color="auto" w:fill="C6D9F1" w:themeFill="text2" w:themeFillTint="33"/>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Accuracy</w:t>
            </w:r>
          </w:p>
        </w:tc>
        <w:tc>
          <w:tcPr>
            <w:tcW w:w="1586" w:type="dxa"/>
            <w:shd w:val="clear" w:color="auto" w:fill="C6D9F1" w:themeFill="text2" w:themeFillTint="33"/>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Precision</w:t>
            </w:r>
          </w:p>
        </w:tc>
        <w:tc>
          <w:tcPr>
            <w:tcW w:w="1586" w:type="dxa"/>
            <w:shd w:val="clear" w:color="auto" w:fill="C6D9F1" w:themeFill="text2" w:themeFillTint="33"/>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Recall</w:t>
            </w:r>
          </w:p>
        </w:tc>
        <w:tc>
          <w:tcPr>
            <w:tcW w:w="1586" w:type="dxa"/>
            <w:shd w:val="clear" w:color="auto" w:fill="C6D9F1" w:themeFill="text2" w:themeFillTint="33"/>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F-Measure</w:t>
            </w:r>
          </w:p>
        </w:tc>
      </w:tr>
      <w:tr w:rsidR="00B9034D" w:rsidRPr="00687B02" w:rsidTr="00B9034D">
        <w:tc>
          <w:tcPr>
            <w:tcW w:w="1586" w:type="dxa"/>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1-300</w:t>
            </w: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r>
      <w:tr w:rsidR="00B9034D" w:rsidRPr="00687B02" w:rsidTr="00B9034D">
        <w:tc>
          <w:tcPr>
            <w:tcW w:w="1586" w:type="dxa"/>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301-600</w:t>
            </w: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r>
      <w:tr w:rsidR="00B9034D" w:rsidRPr="00687B02" w:rsidTr="00B9034D">
        <w:tc>
          <w:tcPr>
            <w:tcW w:w="1586" w:type="dxa"/>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601-900</w:t>
            </w: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r>
      <w:tr w:rsidR="00B9034D" w:rsidRPr="00687B02" w:rsidTr="00B9034D">
        <w:tc>
          <w:tcPr>
            <w:tcW w:w="1586" w:type="dxa"/>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901-1200</w:t>
            </w: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r>
      <w:tr w:rsidR="00B9034D" w:rsidRPr="00687B02" w:rsidTr="00B9034D">
        <w:tc>
          <w:tcPr>
            <w:tcW w:w="1586" w:type="dxa"/>
          </w:tcPr>
          <w:p w:rsidR="00B9034D" w:rsidRPr="00687B02" w:rsidRDefault="00B9034D" w:rsidP="005214FE">
            <w:pPr>
              <w:autoSpaceDE w:val="0"/>
              <w:autoSpaceDN w:val="0"/>
              <w:adjustRightInd w:val="0"/>
              <w:jc w:val="center"/>
              <w:rPr>
                <w:rFonts w:cs="Times New Roman"/>
                <w:noProof/>
                <w:sz w:val="24"/>
                <w:szCs w:val="24"/>
              </w:rPr>
            </w:pPr>
            <w:r w:rsidRPr="00687B02">
              <w:rPr>
                <w:rFonts w:cs="Times New Roman"/>
                <w:noProof/>
                <w:sz w:val="24"/>
                <w:szCs w:val="24"/>
              </w:rPr>
              <w:t>1200-1500</w:t>
            </w: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c>
          <w:tcPr>
            <w:tcW w:w="1586" w:type="dxa"/>
          </w:tcPr>
          <w:p w:rsidR="00B9034D" w:rsidRPr="00687B02" w:rsidRDefault="00B9034D" w:rsidP="005214FE">
            <w:pPr>
              <w:autoSpaceDE w:val="0"/>
              <w:autoSpaceDN w:val="0"/>
              <w:adjustRightInd w:val="0"/>
              <w:jc w:val="center"/>
              <w:rPr>
                <w:rFonts w:cs="Times New Roman"/>
                <w:noProof/>
                <w:sz w:val="24"/>
                <w:szCs w:val="24"/>
              </w:rPr>
            </w:pPr>
          </w:p>
        </w:tc>
      </w:tr>
      <w:tr w:rsidR="001D05C8" w:rsidRPr="00687B02" w:rsidTr="003652B5">
        <w:tc>
          <w:tcPr>
            <w:tcW w:w="1586" w:type="dxa"/>
            <w:shd w:val="clear" w:color="auto" w:fill="FABF8F" w:themeFill="accent6" w:themeFillTint="99"/>
          </w:tcPr>
          <w:p w:rsidR="001D05C8" w:rsidRPr="00687B02" w:rsidRDefault="001D05C8" w:rsidP="005214FE">
            <w:pPr>
              <w:autoSpaceDE w:val="0"/>
              <w:autoSpaceDN w:val="0"/>
              <w:adjustRightInd w:val="0"/>
              <w:jc w:val="center"/>
              <w:rPr>
                <w:rFonts w:cs="Times New Roman"/>
                <w:noProof/>
                <w:sz w:val="24"/>
                <w:szCs w:val="24"/>
              </w:rPr>
            </w:pPr>
            <w:r w:rsidRPr="00687B02">
              <w:rPr>
                <w:rFonts w:cs="Times New Roman"/>
                <w:noProof/>
                <w:sz w:val="24"/>
                <w:szCs w:val="24"/>
              </w:rPr>
              <w:t>Rata-rata</w:t>
            </w:r>
          </w:p>
        </w:tc>
        <w:tc>
          <w:tcPr>
            <w:tcW w:w="1586" w:type="dxa"/>
            <w:shd w:val="clear" w:color="auto" w:fill="FABF8F" w:themeFill="accent6" w:themeFillTint="99"/>
          </w:tcPr>
          <w:p w:rsidR="001D05C8" w:rsidRPr="00687B02" w:rsidRDefault="001D05C8" w:rsidP="005214FE">
            <w:pPr>
              <w:autoSpaceDE w:val="0"/>
              <w:autoSpaceDN w:val="0"/>
              <w:adjustRightInd w:val="0"/>
              <w:jc w:val="center"/>
              <w:rPr>
                <w:rFonts w:cs="Times New Roman"/>
                <w:noProof/>
                <w:sz w:val="24"/>
                <w:szCs w:val="24"/>
              </w:rPr>
            </w:pPr>
          </w:p>
        </w:tc>
        <w:tc>
          <w:tcPr>
            <w:tcW w:w="1586" w:type="dxa"/>
            <w:shd w:val="clear" w:color="auto" w:fill="FABF8F" w:themeFill="accent6" w:themeFillTint="99"/>
          </w:tcPr>
          <w:p w:rsidR="001D05C8" w:rsidRPr="00687B02" w:rsidRDefault="001D05C8" w:rsidP="005214FE">
            <w:pPr>
              <w:autoSpaceDE w:val="0"/>
              <w:autoSpaceDN w:val="0"/>
              <w:adjustRightInd w:val="0"/>
              <w:jc w:val="center"/>
              <w:rPr>
                <w:rFonts w:cs="Times New Roman"/>
                <w:noProof/>
                <w:sz w:val="24"/>
                <w:szCs w:val="24"/>
              </w:rPr>
            </w:pPr>
          </w:p>
        </w:tc>
        <w:tc>
          <w:tcPr>
            <w:tcW w:w="1586" w:type="dxa"/>
            <w:shd w:val="clear" w:color="auto" w:fill="FABF8F" w:themeFill="accent6" w:themeFillTint="99"/>
          </w:tcPr>
          <w:p w:rsidR="001D05C8" w:rsidRPr="00687B02" w:rsidRDefault="001D05C8" w:rsidP="005214FE">
            <w:pPr>
              <w:autoSpaceDE w:val="0"/>
              <w:autoSpaceDN w:val="0"/>
              <w:adjustRightInd w:val="0"/>
              <w:jc w:val="center"/>
              <w:rPr>
                <w:rFonts w:cs="Times New Roman"/>
                <w:noProof/>
                <w:sz w:val="24"/>
                <w:szCs w:val="24"/>
              </w:rPr>
            </w:pPr>
          </w:p>
        </w:tc>
        <w:tc>
          <w:tcPr>
            <w:tcW w:w="1586" w:type="dxa"/>
            <w:shd w:val="clear" w:color="auto" w:fill="FABF8F" w:themeFill="accent6" w:themeFillTint="99"/>
          </w:tcPr>
          <w:p w:rsidR="001D05C8" w:rsidRPr="00687B02" w:rsidRDefault="001D05C8" w:rsidP="005214FE">
            <w:pPr>
              <w:autoSpaceDE w:val="0"/>
              <w:autoSpaceDN w:val="0"/>
              <w:adjustRightInd w:val="0"/>
              <w:jc w:val="center"/>
              <w:rPr>
                <w:rFonts w:cs="Times New Roman"/>
                <w:noProof/>
                <w:sz w:val="24"/>
                <w:szCs w:val="24"/>
              </w:rPr>
            </w:pPr>
          </w:p>
        </w:tc>
      </w:tr>
    </w:tbl>
    <w:p w:rsidR="005214FE" w:rsidRPr="00687B02" w:rsidRDefault="005214FE" w:rsidP="00F106F0">
      <w:pPr>
        <w:pStyle w:val="ParagrifIsi"/>
        <w:rPr>
          <w:lang w:val="en-GB"/>
        </w:rPr>
      </w:pPr>
    </w:p>
    <w:p w:rsidR="00085025" w:rsidRPr="00687B02" w:rsidRDefault="00FD77B8" w:rsidP="00E02108">
      <w:pPr>
        <w:pStyle w:val="ParagrifIsi"/>
        <w:ind w:firstLine="839"/>
        <w:rPr>
          <w:lang w:val="en-GB"/>
        </w:rPr>
      </w:pPr>
      <w:r>
        <w:rPr>
          <w:lang w:val="en-GB"/>
        </w:rPr>
        <w:t xml:space="preserve">Pada skenario tabel pengujian yaitu tabel 3.2 akan dimasukkan pada lampiran A, B, C, D, dan E. </w:t>
      </w:r>
      <w:r w:rsidR="00085025" w:rsidRPr="00687B02">
        <w:rPr>
          <w:lang w:val="en-GB"/>
        </w:rPr>
        <w:t xml:space="preserve">Hasil perhitungan </w:t>
      </w:r>
      <w:r w:rsidR="006A3D36" w:rsidRPr="00687B02">
        <w:rPr>
          <w:lang w:val="en-GB"/>
        </w:rPr>
        <w:t xml:space="preserve">rata-rata </w:t>
      </w:r>
      <w:r w:rsidR="00CA7D40" w:rsidRPr="00687B02">
        <w:rPr>
          <w:lang w:val="en-GB"/>
        </w:rPr>
        <w:t xml:space="preserve">dari nilai </w:t>
      </w:r>
      <w:r w:rsidR="00085025" w:rsidRPr="00687B02">
        <w:rPr>
          <w:i/>
          <w:lang w:val="en-GB"/>
        </w:rPr>
        <w:t>accuracy, precision, recall,</w:t>
      </w:r>
      <w:r w:rsidR="00085025" w:rsidRPr="00687B02">
        <w:rPr>
          <w:lang w:val="en-GB"/>
        </w:rPr>
        <w:t xml:space="preserve"> dan </w:t>
      </w:r>
      <w:r w:rsidR="00085025" w:rsidRPr="00687B02">
        <w:rPr>
          <w:i/>
          <w:lang w:val="en-GB"/>
        </w:rPr>
        <w:t>F-measure</w:t>
      </w:r>
      <w:r w:rsidR="00085025" w:rsidRPr="00687B02">
        <w:rPr>
          <w:lang w:val="en-GB"/>
        </w:rPr>
        <w:t xml:space="preserve"> dari kelima fold yang didapatkan kemudian dimasukkan ke da</w:t>
      </w:r>
      <w:r>
        <w:rPr>
          <w:lang w:val="en-GB"/>
        </w:rPr>
        <w:t>lam tabel seperti pada tabel 3.3</w:t>
      </w:r>
      <w:r w:rsidR="00085025" w:rsidRPr="00687B02">
        <w:rPr>
          <w:lang w:val="en-GB"/>
        </w:rPr>
        <w:t>.</w:t>
      </w:r>
    </w:p>
    <w:p w:rsidR="00E02108" w:rsidRPr="00687B02" w:rsidRDefault="00E02108" w:rsidP="00E02108">
      <w:pPr>
        <w:pStyle w:val="Caption"/>
        <w:spacing w:line="360" w:lineRule="auto"/>
        <w:jc w:val="center"/>
        <w:rPr>
          <w:rFonts w:ascii="Times New Roman" w:hAnsi="Times New Roman" w:cs="Times New Roman"/>
          <w:i w:val="0"/>
          <w:color w:val="auto"/>
          <w:sz w:val="24"/>
          <w:szCs w:val="24"/>
        </w:rPr>
      </w:pPr>
      <w:bookmarkStart w:id="147" w:name="_Toc60606214"/>
      <w:r w:rsidRPr="00687B02">
        <w:rPr>
          <w:rFonts w:ascii="Times New Roman" w:hAnsi="Times New Roman" w:cs="Times New Roman"/>
          <w:b/>
          <w:i w:val="0"/>
          <w:color w:val="auto"/>
          <w:sz w:val="24"/>
          <w:szCs w:val="24"/>
        </w:rPr>
        <w:t xml:space="preserve">Tabel 3. </w:t>
      </w:r>
      <w:r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Tabel_3. \* ARABIC </w:instrText>
      </w:r>
      <w:r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3</w:t>
      </w:r>
      <w:r w:rsidRPr="00687B02">
        <w:rPr>
          <w:rFonts w:ascii="Times New Roman" w:hAnsi="Times New Roman" w:cs="Times New Roman"/>
          <w:b/>
          <w:i w:val="0"/>
          <w:color w:val="auto"/>
          <w:sz w:val="24"/>
          <w:szCs w:val="24"/>
        </w:rPr>
        <w:fldChar w:fldCharType="end"/>
      </w:r>
      <w:r w:rsidRPr="00687B02">
        <w:rPr>
          <w:rFonts w:ascii="Times New Roman" w:hAnsi="Times New Roman" w:cs="Times New Roman"/>
          <w:i w:val="0"/>
          <w:color w:val="auto"/>
          <w:sz w:val="24"/>
          <w:szCs w:val="24"/>
        </w:rPr>
        <w:t xml:space="preserve"> </w:t>
      </w:r>
      <w:r w:rsidRPr="00687B02">
        <w:rPr>
          <w:rFonts w:ascii="Times New Roman" w:hAnsi="Times New Roman" w:cs="Times New Roman"/>
          <w:i w:val="0"/>
          <w:noProof/>
          <w:color w:val="auto"/>
          <w:sz w:val="24"/>
          <w:szCs w:val="24"/>
        </w:rPr>
        <w:t>Rencana Tabel Hasil Perhitungan Accuracy, Precision, Recall, dan F-measure Pengujian K-Fold Cross Validation</w:t>
      </w:r>
      <w:bookmarkEnd w:id="147"/>
    </w:p>
    <w:tbl>
      <w:tblPr>
        <w:tblStyle w:val="TableGrid"/>
        <w:tblW w:w="0" w:type="auto"/>
        <w:tblLook w:val="04A0" w:firstRow="1" w:lastRow="0" w:firstColumn="1" w:lastColumn="0" w:noHBand="0" w:noVBand="1"/>
      </w:tblPr>
      <w:tblGrid>
        <w:gridCol w:w="1586"/>
        <w:gridCol w:w="1586"/>
        <w:gridCol w:w="1586"/>
        <w:gridCol w:w="1586"/>
        <w:gridCol w:w="1586"/>
      </w:tblGrid>
      <w:tr w:rsidR="001D05C8" w:rsidRPr="00687B02" w:rsidTr="002F3762">
        <w:tc>
          <w:tcPr>
            <w:tcW w:w="1586" w:type="dxa"/>
            <w:shd w:val="clear" w:color="auto" w:fill="C6D9F1" w:themeFill="text2" w:themeFillTint="33"/>
            <w:vAlign w:val="center"/>
          </w:tcPr>
          <w:p w:rsidR="001D05C8" w:rsidRPr="00687B02" w:rsidRDefault="001D05C8" w:rsidP="002F3762">
            <w:pPr>
              <w:pStyle w:val="ParagrifIsi"/>
              <w:jc w:val="center"/>
              <w:rPr>
                <w:rFonts w:cs="Times New Roman"/>
                <w:lang w:val="en-GB"/>
              </w:rPr>
            </w:pPr>
            <w:r w:rsidRPr="00687B02">
              <w:rPr>
                <w:rFonts w:cs="Times New Roman"/>
                <w:lang w:val="en-GB"/>
              </w:rPr>
              <w:t>Metode PoS Tagger</w:t>
            </w:r>
          </w:p>
        </w:tc>
        <w:tc>
          <w:tcPr>
            <w:tcW w:w="1586" w:type="dxa"/>
            <w:shd w:val="clear" w:color="auto" w:fill="C6D9F1" w:themeFill="text2" w:themeFillTint="33"/>
            <w:vAlign w:val="center"/>
          </w:tcPr>
          <w:p w:rsidR="001D05C8" w:rsidRPr="00687B02" w:rsidRDefault="001D05C8" w:rsidP="002F3762">
            <w:pPr>
              <w:pStyle w:val="ParagrifIsi"/>
              <w:jc w:val="center"/>
              <w:rPr>
                <w:rFonts w:cs="Times New Roman"/>
                <w:lang w:val="en-GB"/>
              </w:rPr>
            </w:pPr>
            <w:r w:rsidRPr="00687B02">
              <w:rPr>
                <w:rFonts w:cs="Times New Roman"/>
                <w:lang w:val="en-GB"/>
              </w:rPr>
              <w:t>Accuracy</w:t>
            </w:r>
          </w:p>
        </w:tc>
        <w:tc>
          <w:tcPr>
            <w:tcW w:w="1586" w:type="dxa"/>
            <w:shd w:val="clear" w:color="auto" w:fill="C6D9F1" w:themeFill="text2" w:themeFillTint="33"/>
            <w:vAlign w:val="center"/>
          </w:tcPr>
          <w:p w:rsidR="001D05C8" w:rsidRPr="00687B02" w:rsidRDefault="001D05C8" w:rsidP="002F3762">
            <w:pPr>
              <w:pStyle w:val="ParagrifIsi"/>
              <w:jc w:val="center"/>
              <w:rPr>
                <w:rFonts w:cs="Times New Roman"/>
                <w:lang w:val="en-GB"/>
              </w:rPr>
            </w:pPr>
            <w:r w:rsidRPr="00687B02">
              <w:rPr>
                <w:rFonts w:cs="Times New Roman"/>
                <w:lang w:val="en-GB"/>
              </w:rPr>
              <w:t>Precision</w:t>
            </w:r>
          </w:p>
        </w:tc>
        <w:tc>
          <w:tcPr>
            <w:tcW w:w="1586" w:type="dxa"/>
            <w:shd w:val="clear" w:color="auto" w:fill="C6D9F1" w:themeFill="text2" w:themeFillTint="33"/>
            <w:vAlign w:val="center"/>
          </w:tcPr>
          <w:p w:rsidR="001D05C8" w:rsidRPr="00687B02" w:rsidRDefault="001D05C8" w:rsidP="002F3762">
            <w:pPr>
              <w:pStyle w:val="ParagrifIsi"/>
              <w:jc w:val="center"/>
              <w:rPr>
                <w:rFonts w:cs="Times New Roman"/>
                <w:lang w:val="en-GB"/>
              </w:rPr>
            </w:pPr>
            <w:r w:rsidRPr="00687B02">
              <w:rPr>
                <w:rFonts w:cs="Times New Roman"/>
                <w:lang w:val="en-GB"/>
              </w:rPr>
              <w:t>Recall</w:t>
            </w:r>
          </w:p>
        </w:tc>
        <w:tc>
          <w:tcPr>
            <w:tcW w:w="1586" w:type="dxa"/>
            <w:shd w:val="clear" w:color="auto" w:fill="C6D9F1" w:themeFill="text2" w:themeFillTint="33"/>
            <w:vAlign w:val="center"/>
          </w:tcPr>
          <w:p w:rsidR="001D05C8" w:rsidRPr="00687B02" w:rsidRDefault="001D05C8" w:rsidP="002F3762">
            <w:pPr>
              <w:pStyle w:val="ParagrifIsi"/>
              <w:jc w:val="center"/>
              <w:rPr>
                <w:rFonts w:cs="Times New Roman"/>
                <w:lang w:val="en-GB"/>
              </w:rPr>
            </w:pPr>
            <w:r w:rsidRPr="00687B02">
              <w:rPr>
                <w:rFonts w:cs="Times New Roman"/>
                <w:lang w:val="en-GB"/>
              </w:rPr>
              <w:t>F-measure</w:t>
            </w:r>
          </w:p>
        </w:tc>
      </w:tr>
      <w:tr w:rsidR="001D05C8" w:rsidRPr="00687B02" w:rsidTr="002F3762">
        <w:tc>
          <w:tcPr>
            <w:tcW w:w="1586" w:type="dxa"/>
            <w:vAlign w:val="center"/>
          </w:tcPr>
          <w:p w:rsidR="001D05C8" w:rsidRPr="00687B02" w:rsidRDefault="001D05C8" w:rsidP="002F3762">
            <w:pPr>
              <w:pStyle w:val="ParagrifIsi"/>
              <w:jc w:val="center"/>
              <w:rPr>
                <w:rFonts w:cs="Times New Roman"/>
                <w:lang w:val="en-GB"/>
              </w:rPr>
            </w:pPr>
            <w:r w:rsidRPr="00687B02">
              <w:rPr>
                <w:rFonts w:cs="Times New Roman"/>
                <w:lang w:val="en-GB"/>
              </w:rPr>
              <w:t>Bigram</w:t>
            </w: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r>
      <w:tr w:rsidR="001D05C8" w:rsidRPr="00687B02" w:rsidTr="002F3762">
        <w:tc>
          <w:tcPr>
            <w:tcW w:w="1586" w:type="dxa"/>
            <w:vAlign w:val="center"/>
          </w:tcPr>
          <w:p w:rsidR="001D05C8" w:rsidRPr="00687B02" w:rsidRDefault="001D05C8" w:rsidP="002F3762">
            <w:pPr>
              <w:pStyle w:val="ParagrifIsi"/>
              <w:jc w:val="center"/>
              <w:rPr>
                <w:rFonts w:cs="Times New Roman"/>
                <w:lang w:val="en-GB"/>
              </w:rPr>
            </w:pPr>
            <w:r w:rsidRPr="00687B02">
              <w:rPr>
                <w:rFonts w:cs="Times New Roman"/>
                <w:lang w:val="en-GB"/>
              </w:rPr>
              <w:t>HMM</w:t>
            </w: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r>
      <w:tr w:rsidR="001D05C8" w:rsidRPr="00687B02" w:rsidTr="002F3762">
        <w:tc>
          <w:tcPr>
            <w:tcW w:w="1586" w:type="dxa"/>
            <w:vAlign w:val="center"/>
          </w:tcPr>
          <w:p w:rsidR="001D05C8" w:rsidRPr="00687B02" w:rsidRDefault="001D05C8" w:rsidP="002F3762">
            <w:pPr>
              <w:pStyle w:val="ParagrifIsi"/>
              <w:jc w:val="center"/>
              <w:rPr>
                <w:rFonts w:cs="Times New Roman"/>
                <w:lang w:val="en-GB"/>
              </w:rPr>
            </w:pPr>
            <w:r w:rsidRPr="00687B02">
              <w:rPr>
                <w:rFonts w:cs="Times New Roman"/>
                <w:lang w:val="en-GB"/>
              </w:rPr>
              <w:t>Perceptron</w:t>
            </w: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r>
      <w:tr w:rsidR="001D05C8" w:rsidRPr="00687B02" w:rsidTr="002F3762">
        <w:tc>
          <w:tcPr>
            <w:tcW w:w="1586" w:type="dxa"/>
            <w:vAlign w:val="center"/>
          </w:tcPr>
          <w:p w:rsidR="001D05C8" w:rsidRPr="00687B02" w:rsidRDefault="001D05C8" w:rsidP="002F3762">
            <w:pPr>
              <w:pStyle w:val="ParagrifIsi"/>
              <w:jc w:val="center"/>
              <w:rPr>
                <w:rFonts w:cs="Times New Roman"/>
                <w:lang w:val="en-GB"/>
              </w:rPr>
            </w:pPr>
            <w:r w:rsidRPr="00687B02">
              <w:rPr>
                <w:rFonts w:cs="Times New Roman"/>
                <w:lang w:val="en-GB"/>
              </w:rPr>
              <w:t>Trigram</w:t>
            </w: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r>
      <w:tr w:rsidR="001D05C8" w:rsidRPr="00687B02" w:rsidTr="002F3762">
        <w:tc>
          <w:tcPr>
            <w:tcW w:w="1586" w:type="dxa"/>
            <w:vAlign w:val="center"/>
          </w:tcPr>
          <w:p w:rsidR="001D05C8" w:rsidRPr="00687B02" w:rsidRDefault="001D05C8" w:rsidP="002F3762">
            <w:pPr>
              <w:pStyle w:val="ParagrifIsi"/>
              <w:jc w:val="center"/>
              <w:rPr>
                <w:rFonts w:cs="Times New Roman"/>
                <w:lang w:val="en-GB"/>
              </w:rPr>
            </w:pPr>
            <w:r w:rsidRPr="00687B02">
              <w:rPr>
                <w:rFonts w:cs="Times New Roman"/>
                <w:lang w:val="en-GB"/>
              </w:rPr>
              <w:t>Unigram</w:t>
            </w: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c>
          <w:tcPr>
            <w:tcW w:w="1586" w:type="dxa"/>
            <w:vAlign w:val="center"/>
          </w:tcPr>
          <w:p w:rsidR="001D05C8" w:rsidRPr="00687B02" w:rsidRDefault="001D05C8" w:rsidP="002F3762">
            <w:pPr>
              <w:pStyle w:val="ParagrifIsi"/>
              <w:jc w:val="center"/>
              <w:rPr>
                <w:rFonts w:cs="Times New Roman"/>
                <w:lang w:val="en-GB"/>
              </w:rPr>
            </w:pPr>
          </w:p>
        </w:tc>
      </w:tr>
    </w:tbl>
    <w:p w:rsidR="00B66203" w:rsidRPr="00687B02" w:rsidRDefault="00B66203" w:rsidP="005E1904">
      <w:pPr>
        <w:autoSpaceDE w:val="0"/>
        <w:autoSpaceDN w:val="0"/>
        <w:adjustRightInd w:val="0"/>
        <w:spacing w:line="360" w:lineRule="auto"/>
        <w:rPr>
          <w:noProof/>
          <w:sz w:val="24"/>
          <w:szCs w:val="24"/>
        </w:rPr>
      </w:pPr>
    </w:p>
    <w:p w:rsidR="00E66C8F" w:rsidRPr="00687B02" w:rsidRDefault="00E66C8F" w:rsidP="00676E63">
      <w:pPr>
        <w:pStyle w:val="ListParagraph"/>
        <w:widowControl w:val="0"/>
        <w:numPr>
          <w:ilvl w:val="2"/>
          <w:numId w:val="35"/>
        </w:numPr>
        <w:autoSpaceDE w:val="0"/>
        <w:autoSpaceDN w:val="0"/>
        <w:adjustRightInd w:val="0"/>
        <w:spacing w:after="0" w:line="360" w:lineRule="auto"/>
        <w:ind w:left="709"/>
        <w:jc w:val="both"/>
        <w:outlineLvl w:val="2"/>
        <w:rPr>
          <w:rFonts w:ascii="Times New Roman" w:hAnsi="Times New Roman" w:cs="Times New Roman"/>
          <w:b/>
          <w:sz w:val="24"/>
          <w:szCs w:val="24"/>
          <w:lang w:val="id-ID"/>
        </w:rPr>
      </w:pPr>
      <w:bookmarkStart w:id="148" w:name="_Toc60606562"/>
      <w:r w:rsidRPr="00687B02">
        <w:rPr>
          <w:rFonts w:ascii="Times New Roman" w:hAnsi="Times New Roman" w:cs="Times New Roman"/>
          <w:b/>
          <w:sz w:val="24"/>
          <w:szCs w:val="24"/>
        </w:rPr>
        <w:t>Analisis Hasil Pengujian</w:t>
      </w:r>
      <w:bookmarkEnd w:id="148"/>
    </w:p>
    <w:p w:rsidR="00E4198A" w:rsidRPr="00687B02" w:rsidRDefault="005862E5" w:rsidP="005862E5">
      <w:pPr>
        <w:spacing w:line="360" w:lineRule="auto"/>
        <w:ind w:firstLine="709"/>
        <w:jc w:val="both"/>
        <w:rPr>
          <w:sz w:val="24"/>
          <w:szCs w:val="24"/>
        </w:rPr>
      </w:pPr>
      <w:r w:rsidRPr="00687B02">
        <w:rPr>
          <w:sz w:val="24"/>
          <w:szCs w:val="24"/>
        </w:rPr>
        <w:t>Pada tahap ini, hasil pengujian sistem dianalisis dan dipresentasikan ke dalam grafik untuk mempermudah penarikan kesimpulan.</w:t>
      </w:r>
    </w:p>
    <w:p w:rsidR="00E66C8F" w:rsidRPr="00687B02" w:rsidRDefault="00E66C8F" w:rsidP="00E66C8F">
      <w:pPr>
        <w:spacing w:line="360" w:lineRule="auto"/>
        <w:jc w:val="both"/>
        <w:rPr>
          <w:sz w:val="24"/>
          <w:szCs w:val="24"/>
        </w:rPr>
      </w:pPr>
    </w:p>
    <w:p w:rsidR="00E66C8F" w:rsidRPr="00687B02" w:rsidRDefault="00E22702" w:rsidP="00676E63">
      <w:pPr>
        <w:pStyle w:val="ListParagraph"/>
        <w:widowControl w:val="0"/>
        <w:numPr>
          <w:ilvl w:val="2"/>
          <w:numId w:val="36"/>
        </w:numPr>
        <w:autoSpaceDE w:val="0"/>
        <w:autoSpaceDN w:val="0"/>
        <w:adjustRightInd w:val="0"/>
        <w:spacing w:after="0" w:line="360" w:lineRule="auto"/>
        <w:ind w:left="709"/>
        <w:jc w:val="both"/>
        <w:outlineLvl w:val="2"/>
        <w:rPr>
          <w:rFonts w:ascii="Times New Roman" w:hAnsi="Times New Roman" w:cs="Times New Roman"/>
          <w:b/>
          <w:sz w:val="24"/>
          <w:szCs w:val="24"/>
          <w:lang w:val="id-ID"/>
        </w:rPr>
      </w:pPr>
      <w:bookmarkStart w:id="149" w:name="_Toc60606563"/>
      <w:r w:rsidRPr="00687B02">
        <w:rPr>
          <w:rFonts w:ascii="Times New Roman" w:hAnsi="Times New Roman" w:cs="Times New Roman"/>
          <w:b/>
          <w:sz w:val="24"/>
          <w:szCs w:val="24"/>
        </w:rPr>
        <w:t>Kesimpula</w:t>
      </w:r>
      <w:r w:rsidR="00BA2435" w:rsidRPr="00687B02">
        <w:rPr>
          <w:rFonts w:ascii="Times New Roman" w:hAnsi="Times New Roman" w:cs="Times New Roman"/>
          <w:b/>
          <w:sz w:val="24"/>
          <w:szCs w:val="24"/>
        </w:rPr>
        <w:t>n</w:t>
      </w:r>
      <w:r w:rsidR="00E66C8F" w:rsidRPr="00687B02">
        <w:rPr>
          <w:rFonts w:ascii="Times New Roman" w:hAnsi="Times New Roman" w:cs="Times New Roman"/>
          <w:b/>
          <w:sz w:val="24"/>
          <w:szCs w:val="24"/>
        </w:rPr>
        <w:t xml:space="preserve"> Hasil Pengujian</w:t>
      </w:r>
      <w:bookmarkEnd w:id="149"/>
    </w:p>
    <w:p w:rsidR="00E66C8F" w:rsidRPr="00687B02" w:rsidRDefault="00E66C8F" w:rsidP="00E66C8F">
      <w:pPr>
        <w:spacing w:line="360" w:lineRule="auto"/>
        <w:ind w:firstLine="720"/>
        <w:jc w:val="both"/>
        <w:rPr>
          <w:sz w:val="24"/>
          <w:szCs w:val="24"/>
        </w:rPr>
      </w:pPr>
      <w:r w:rsidRPr="00687B02">
        <w:rPr>
          <w:sz w:val="24"/>
          <w:szCs w:val="24"/>
        </w:rPr>
        <w:t xml:space="preserve">Kesimpulan </w:t>
      </w:r>
      <w:r w:rsidR="005862E5" w:rsidRPr="00687B02">
        <w:rPr>
          <w:sz w:val="24"/>
          <w:szCs w:val="24"/>
        </w:rPr>
        <w:t>dibuat</w:t>
      </w:r>
      <w:r w:rsidRPr="00687B02">
        <w:rPr>
          <w:sz w:val="24"/>
          <w:szCs w:val="24"/>
        </w:rPr>
        <w:t xml:space="preserve"> berdasarkan</w:t>
      </w:r>
      <w:r w:rsidR="00284DF2">
        <w:rPr>
          <w:sz w:val="24"/>
          <w:szCs w:val="24"/>
        </w:rPr>
        <w:t xml:space="preserve"> tahapan-tahapa</w:t>
      </w:r>
      <w:r w:rsidR="005862E5" w:rsidRPr="00687B02">
        <w:rPr>
          <w:sz w:val="24"/>
          <w:szCs w:val="24"/>
        </w:rPr>
        <w:t>n yang telah dilakukan sebelumnya dengan melihat</w:t>
      </w:r>
      <w:r w:rsidR="000246E8" w:rsidRPr="00687B02">
        <w:rPr>
          <w:sz w:val="24"/>
          <w:szCs w:val="24"/>
        </w:rPr>
        <w:t xml:space="preserve"> nilai</w:t>
      </w:r>
      <w:r w:rsidR="005862E5" w:rsidRPr="00687B02">
        <w:rPr>
          <w:sz w:val="24"/>
          <w:szCs w:val="24"/>
        </w:rPr>
        <w:t xml:space="preserve"> rata-rata pengujian dari setiap metode PoS Tagger.</w:t>
      </w:r>
    </w:p>
    <w:p w:rsidR="0087508F" w:rsidRPr="00687B02" w:rsidRDefault="0087508F" w:rsidP="0087508F"/>
    <w:p w:rsidR="00152F01" w:rsidRPr="00687B02" w:rsidRDefault="00152F01" w:rsidP="0087508F">
      <w:pPr>
        <w:sectPr w:rsidR="00152F01" w:rsidRPr="00687B02" w:rsidSect="008C3418">
          <w:headerReference w:type="default" r:id="rId54"/>
          <w:footerReference w:type="default" r:id="rId55"/>
          <w:headerReference w:type="first" r:id="rId56"/>
          <w:footerReference w:type="first" r:id="rId57"/>
          <w:pgSz w:w="11909" w:h="16834" w:code="9"/>
          <w:pgMar w:top="1701" w:right="1701" w:bottom="1701" w:left="2268" w:header="1134" w:footer="1134" w:gutter="0"/>
          <w:cols w:space="720"/>
          <w:titlePg/>
          <w:docGrid w:linePitch="272"/>
        </w:sectPr>
      </w:pPr>
    </w:p>
    <w:p w:rsidR="008D1E5F" w:rsidRPr="00687B02" w:rsidRDefault="00DD6B92" w:rsidP="00141BBF">
      <w:pPr>
        <w:pStyle w:val="Heading1"/>
        <w:rPr>
          <w:rFonts w:cs="Times New Roman"/>
          <w:lang w:val="id-ID"/>
        </w:rPr>
      </w:pPr>
      <w:bookmarkStart w:id="150" w:name="_Toc60606564"/>
      <w:r w:rsidRPr="00687B02">
        <w:rPr>
          <w:rFonts w:cs="Times New Roman"/>
          <w:lang w:val="id-ID"/>
        </w:rPr>
        <w:lastRenderedPageBreak/>
        <w:t>BAB IV</w:t>
      </w:r>
      <w:r w:rsidR="00D9145C" w:rsidRPr="00687B02">
        <w:rPr>
          <w:rFonts w:cs="Times New Roman"/>
          <w:lang w:val="de-DE"/>
        </w:rPr>
        <w:br/>
      </w:r>
      <w:bookmarkStart w:id="151" w:name="_Toc354687557"/>
      <w:bookmarkStart w:id="152" w:name="_Toc354688528"/>
      <w:bookmarkStart w:id="153" w:name="_Toc536547883"/>
      <w:bookmarkStart w:id="154" w:name="_Toc23160114"/>
      <w:r w:rsidR="00D9145C" w:rsidRPr="00687B02">
        <w:rPr>
          <w:rFonts w:cs="Times New Roman"/>
          <w:lang w:val="de-DE"/>
        </w:rPr>
        <w:t xml:space="preserve">Hasil dan </w:t>
      </w:r>
      <w:bookmarkEnd w:id="151"/>
      <w:bookmarkEnd w:id="152"/>
      <w:bookmarkEnd w:id="153"/>
      <w:r w:rsidR="00D9145C" w:rsidRPr="00687B02">
        <w:rPr>
          <w:rFonts w:cs="Times New Roman"/>
          <w:lang w:val="de-DE"/>
        </w:rPr>
        <w:t>pengujian</w:t>
      </w:r>
      <w:bookmarkStart w:id="155" w:name="_Toc536547884"/>
      <w:bookmarkStart w:id="156" w:name="_Toc23160115"/>
      <w:bookmarkEnd w:id="150"/>
      <w:bookmarkEnd w:id="154"/>
    </w:p>
    <w:p w:rsidR="005A7786" w:rsidRPr="00687B02" w:rsidRDefault="005A7786" w:rsidP="008A61DF">
      <w:pPr>
        <w:pStyle w:val="Heading2"/>
        <w:numPr>
          <w:ilvl w:val="1"/>
          <w:numId w:val="6"/>
        </w:numPr>
      </w:pPr>
      <w:bookmarkStart w:id="157" w:name="_Toc60606565"/>
      <w:bookmarkEnd w:id="155"/>
      <w:bookmarkEnd w:id="156"/>
      <w:r w:rsidRPr="00687B02">
        <w:t>Hasil Penelitian</w:t>
      </w:r>
      <w:bookmarkEnd w:id="157"/>
    </w:p>
    <w:p w:rsidR="00E02108" w:rsidRPr="00687B02" w:rsidRDefault="00A24694" w:rsidP="00E02108">
      <w:pPr>
        <w:pStyle w:val="ParagrifIsi"/>
        <w:ind w:firstLine="720"/>
      </w:pPr>
      <w:bookmarkStart w:id="158" w:name="_Toc499630956"/>
      <w:bookmarkStart w:id="159" w:name="_Toc499631532"/>
      <w:bookmarkStart w:id="160" w:name="_Toc501551235"/>
      <w:bookmarkStart w:id="161" w:name="_Toc502056904"/>
      <w:bookmarkStart w:id="162" w:name="_Toc503782291"/>
      <w:bookmarkStart w:id="163" w:name="_Toc532291998"/>
      <w:bookmarkStart w:id="164" w:name="_Toc23160121"/>
      <w:r w:rsidRPr="00687B02">
        <w:t>Hasil pengembangan Tag PoS bahasa Melayu Pontianak yaitu tabel PoS dengan jumlah sebanyak 22 set PoS. Set PoS bahasa Melayu Pontiana</w:t>
      </w:r>
      <w:r w:rsidR="00E02108" w:rsidRPr="00687B02">
        <w:t>k dapat dilihat pada tabel 4.1.</w:t>
      </w:r>
    </w:p>
    <w:p w:rsidR="00E02108" w:rsidRPr="00687B02" w:rsidRDefault="00E02108" w:rsidP="00E02108">
      <w:pPr>
        <w:pStyle w:val="ParagrifIsi"/>
        <w:ind w:firstLine="720"/>
        <w:jc w:val="center"/>
      </w:pPr>
      <w:bookmarkStart w:id="165" w:name="_Toc60604740"/>
      <w:r w:rsidRPr="00687B02">
        <w:rPr>
          <w:b/>
        </w:rPr>
        <w:t xml:space="preserve">Tabel 4. </w:t>
      </w:r>
      <w:r w:rsidRPr="00687B02">
        <w:rPr>
          <w:b/>
        </w:rPr>
        <w:fldChar w:fldCharType="begin"/>
      </w:r>
      <w:r w:rsidRPr="00687B02">
        <w:rPr>
          <w:b/>
        </w:rPr>
        <w:instrText xml:space="preserve"> SEQ Tabel_4. \* ARABIC </w:instrText>
      </w:r>
      <w:r w:rsidRPr="00687B02">
        <w:rPr>
          <w:b/>
        </w:rPr>
        <w:fldChar w:fldCharType="separate"/>
      </w:r>
      <w:r w:rsidR="001B5269">
        <w:rPr>
          <w:b/>
          <w:noProof/>
        </w:rPr>
        <w:t>1</w:t>
      </w:r>
      <w:r w:rsidRPr="00687B02">
        <w:rPr>
          <w:b/>
        </w:rPr>
        <w:fldChar w:fldCharType="end"/>
      </w:r>
      <w:r w:rsidRPr="00687B02">
        <w:rPr>
          <w:i/>
          <w:noProof/>
        </w:rPr>
        <w:t xml:space="preserve"> Set </w:t>
      </w:r>
      <w:r w:rsidRPr="00687B02">
        <w:rPr>
          <w:noProof/>
        </w:rPr>
        <w:t>PoS Bahasa Melayu Pontianak</w:t>
      </w:r>
      <w:bookmarkEnd w:id="165"/>
    </w:p>
    <w:tbl>
      <w:tblPr>
        <w:tblW w:w="8789" w:type="dxa"/>
        <w:tblInd w:w="-289" w:type="dxa"/>
        <w:tblLook w:val="04A0" w:firstRow="1" w:lastRow="0" w:firstColumn="1" w:lastColumn="0" w:noHBand="0" w:noVBand="1"/>
      </w:tblPr>
      <w:tblGrid>
        <w:gridCol w:w="709"/>
        <w:gridCol w:w="1050"/>
        <w:gridCol w:w="1896"/>
        <w:gridCol w:w="5134"/>
      </w:tblGrid>
      <w:tr w:rsidR="00A24694" w:rsidRPr="00687B02" w:rsidTr="004E3B34">
        <w:trPr>
          <w:trHeight w:val="300"/>
        </w:trPr>
        <w:tc>
          <w:tcPr>
            <w:tcW w:w="709" w:type="dxa"/>
            <w:tcBorders>
              <w:top w:val="single" w:sz="4" w:space="0" w:color="auto"/>
              <w:left w:val="single" w:sz="4" w:space="0" w:color="auto"/>
              <w:bottom w:val="single" w:sz="4" w:space="0" w:color="auto"/>
              <w:right w:val="single" w:sz="4" w:space="0" w:color="auto"/>
            </w:tcBorders>
            <w:shd w:val="clear" w:color="auto" w:fill="D9E1F2"/>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No</w:t>
            </w:r>
          </w:p>
        </w:tc>
        <w:tc>
          <w:tcPr>
            <w:tcW w:w="1050" w:type="dxa"/>
            <w:tcBorders>
              <w:top w:val="single" w:sz="4" w:space="0" w:color="auto"/>
              <w:left w:val="nil"/>
              <w:bottom w:val="single" w:sz="4" w:space="0" w:color="auto"/>
              <w:right w:val="single" w:sz="4" w:space="0" w:color="auto"/>
            </w:tcBorders>
            <w:shd w:val="clear" w:color="auto" w:fill="D9E1F2"/>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tag</w:t>
            </w:r>
          </w:p>
        </w:tc>
        <w:tc>
          <w:tcPr>
            <w:tcW w:w="1896" w:type="dxa"/>
            <w:tcBorders>
              <w:top w:val="single" w:sz="4" w:space="0" w:color="auto"/>
              <w:left w:val="nil"/>
              <w:bottom w:val="single" w:sz="4" w:space="0" w:color="auto"/>
              <w:right w:val="single" w:sz="4" w:space="0" w:color="auto"/>
            </w:tcBorders>
            <w:shd w:val="clear" w:color="auto" w:fill="D9E1F2"/>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Deskripsi</w:t>
            </w:r>
          </w:p>
        </w:tc>
        <w:tc>
          <w:tcPr>
            <w:tcW w:w="5134" w:type="dxa"/>
            <w:tcBorders>
              <w:top w:val="single" w:sz="4" w:space="0" w:color="auto"/>
              <w:left w:val="nil"/>
              <w:bottom w:val="single" w:sz="4" w:space="0" w:color="auto"/>
              <w:right w:val="single" w:sz="4" w:space="0" w:color="auto"/>
            </w:tcBorders>
            <w:shd w:val="clear" w:color="auto" w:fill="D9E1F2"/>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Contoh</w:t>
            </w:r>
          </w:p>
        </w:tc>
      </w:tr>
      <w:tr w:rsidR="00A24694" w:rsidRPr="00687B02" w:rsidTr="004E3B34">
        <w:trPr>
          <w:trHeight w:val="9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w:t>
            </w:r>
          </w:p>
        </w:tc>
        <w:tc>
          <w:tcPr>
            <w:tcW w:w="1050"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NN</w:t>
            </w:r>
          </w:p>
        </w:tc>
        <w:tc>
          <w:tcPr>
            <w:tcW w:w="1896"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nouns</w:t>
            </w:r>
          </w:p>
        </w:tc>
        <w:tc>
          <w:tcPr>
            <w:tcW w:w="5134"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kata benda</w:t>
            </w:r>
          </w:p>
        </w:tc>
      </w:tr>
      <w:tr w:rsidR="00A24694" w:rsidRPr="00687B02" w:rsidTr="004E3B34">
        <w:trPr>
          <w:trHeight w:val="224"/>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2</w:t>
            </w:r>
          </w:p>
        </w:tc>
        <w:tc>
          <w:tcPr>
            <w:tcW w:w="1050"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NNP</w:t>
            </w:r>
          </w:p>
        </w:tc>
        <w:tc>
          <w:tcPr>
            <w:tcW w:w="1896"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proper nouns</w:t>
            </w:r>
          </w:p>
        </w:tc>
        <w:tc>
          <w:tcPr>
            <w:tcW w:w="5134"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 xml:space="preserve">nama, nnama benda atau nama orang, </w:t>
            </w:r>
          </w:p>
        </w:tc>
      </w:tr>
      <w:tr w:rsidR="00A24694" w:rsidRPr="00687B02" w:rsidTr="004E3B34">
        <w:trPr>
          <w:trHeight w:val="87"/>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3</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PRP</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Personal Nouns</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Saya,  aku, dia, kami, orang</w:t>
            </w:r>
          </w:p>
        </w:tc>
      </w:tr>
      <w:tr w:rsidR="00A24694" w:rsidRPr="00687B02" w:rsidTr="004E3B34">
        <w:trPr>
          <w:trHeight w:val="519"/>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4</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VB</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Verbs</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Makan, tidur, menyanyi, bermain, terdiam, berputar-putar</w:t>
            </w:r>
          </w:p>
        </w:tc>
      </w:tr>
      <w:tr w:rsidR="00A24694" w:rsidRPr="00687B02"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5</w:t>
            </w:r>
          </w:p>
        </w:tc>
        <w:tc>
          <w:tcPr>
            <w:tcW w:w="1050"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JJ</w:t>
            </w:r>
          </w:p>
        </w:tc>
        <w:tc>
          <w:tcPr>
            <w:tcW w:w="1896"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adjective</w:t>
            </w:r>
          </w:p>
        </w:tc>
        <w:tc>
          <w:tcPr>
            <w:tcW w:w="5134"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kata sifat</w:t>
            </w:r>
          </w:p>
        </w:tc>
      </w:tr>
      <w:tr w:rsidR="00A24694" w:rsidRPr="00687B02"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6</w:t>
            </w:r>
          </w:p>
        </w:tc>
        <w:tc>
          <w:tcPr>
            <w:tcW w:w="1050"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RB</w:t>
            </w:r>
          </w:p>
        </w:tc>
        <w:tc>
          <w:tcPr>
            <w:tcW w:w="1896"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adverb</w:t>
            </w:r>
          </w:p>
        </w:tc>
        <w:tc>
          <w:tcPr>
            <w:tcW w:w="5134" w:type="dxa"/>
            <w:tcBorders>
              <w:top w:val="nil"/>
              <w:left w:val="nil"/>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kata keterangan</w:t>
            </w:r>
          </w:p>
        </w:tc>
      </w:tr>
      <w:tr w:rsidR="00A24694" w:rsidRPr="00687B02" w:rsidTr="004E3B34">
        <w:trPr>
          <w:trHeight w:val="827"/>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7</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CD</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Cardinal Number</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ratusan, ribuan, number, satu, dua, kesatu, ketiga, angka bilangan Rp, $, Kedua- duanya, ketiga-tiganya, sini, situ, sana</w:t>
            </w:r>
          </w:p>
        </w:tc>
      </w:tr>
      <w:tr w:rsidR="00A24694" w:rsidRPr="00687B02" w:rsidTr="004E3B34">
        <w:trPr>
          <w:trHeight w:val="411"/>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8</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CDA</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Kata Bantu Bilangan</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Biji, Ekor, Orang, Buah orang, ton, helai, lembar</w:t>
            </w:r>
          </w:p>
        </w:tc>
      </w:tr>
      <w:tr w:rsidR="00A24694" w:rsidRPr="00687B02" w:rsidTr="004E3B34">
        <w:trPr>
          <w:trHeight w:val="35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9</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CDI</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Irregular Numeral</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Beberapa, Segala, Semua, BANYAK</w:t>
            </w:r>
          </w:p>
        </w:tc>
      </w:tr>
      <w:tr w:rsidR="00A24694" w:rsidRPr="00687B02" w:rsidTr="004E3B34">
        <w:trPr>
          <w:trHeight w:val="385"/>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10</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CON</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Conjunction</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Dan, Atau, Tetapi, sejak, jika, seandainya, supaya, meski, seolah-olah, sebab, maka, tanpa, dengan, bahwa, yang, lebih ... daripada ..., semoga</w:t>
            </w:r>
          </w:p>
        </w:tc>
      </w:tr>
      <w:tr w:rsidR="00A24694" w:rsidRPr="00687B02" w:rsidTr="004E3B34">
        <w:trPr>
          <w:trHeight w:val="269"/>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11</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DT</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Determiners</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Para,  ini, masing- masing, itu, sang Sri, Sang, Yang, ini, itu, sini, situ</w:t>
            </w:r>
          </w:p>
        </w:tc>
      </w:tr>
      <w:tr w:rsidR="00A24694" w:rsidRPr="00687B02"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12</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IN</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Preposition</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ke, di, dari, pada, tentang</w:t>
            </w:r>
          </w:p>
        </w:tc>
      </w:tr>
      <w:tr w:rsidR="00A24694" w:rsidRPr="00687B02"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13</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MD</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Auxiliary(modal)</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akan, boleh, sudah, harus, mesti, Bisa</w:t>
            </w:r>
          </w:p>
        </w:tc>
      </w:tr>
      <w:tr w:rsidR="00A24694" w:rsidRPr="00687B02" w:rsidTr="004E3B34">
        <w:trPr>
          <w:trHeight w:val="60"/>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14</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RP</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 xml:space="preserve">Particle </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Kah, lah, tah, pun, Aduh, astaga, ah, hai, oi</w:t>
            </w:r>
          </w:p>
        </w:tc>
      </w:tr>
      <w:tr w:rsidR="00A24694" w:rsidRPr="00687B02" w:rsidTr="004E3B34">
        <w:trPr>
          <w:trHeight w:val="108"/>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15</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WH</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WH-Determiners</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Apa,  siapa, barangsiapa,Apa,  siapa, mengapa, bagaimana, berapa</w:t>
            </w:r>
          </w:p>
        </w:tc>
      </w:tr>
      <w:tr w:rsidR="00A24694" w:rsidRPr="00687B02" w:rsidTr="004E3B34">
        <w:trPr>
          <w:trHeight w:val="405"/>
        </w:trPr>
        <w:tc>
          <w:tcPr>
            <w:tcW w:w="709" w:type="dxa"/>
            <w:tcBorders>
              <w:top w:val="nil"/>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16</w:t>
            </w:r>
          </w:p>
        </w:tc>
        <w:tc>
          <w:tcPr>
            <w:tcW w:w="1050"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NEG</w:t>
            </w:r>
          </w:p>
        </w:tc>
        <w:tc>
          <w:tcPr>
            <w:tcW w:w="1896"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Negations</w:t>
            </w:r>
          </w:p>
        </w:tc>
        <w:tc>
          <w:tcPr>
            <w:tcW w:w="5134" w:type="dxa"/>
            <w:tcBorders>
              <w:top w:val="nil"/>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Bukan, tidak, belum, jangan</w:t>
            </w:r>
          </w:p>
        </w:tc>
      </w:tr>
      <w:tr w:rsidR="00A24694" w:rsidRPr="00687B02" w:rsidTr="004E3B34">
        <w:trPr>
          <w:trHeight w:val="450"/>
        </w:trPr>
        <w:tc>
          <w:tcPr>
            <w:tcW w:w="709" w:type="dxa"/>
            <w:tcBorders>
              <w:top w:val="single" w:sz="4" w:space="0" w:color="auto"/>
              <w:left w:val="single" w:sz="4" w:space="0" w:color="auto"/>
              <w:bottom w:val="single" w:sz="4" w:space="0" w:color="auto"/>
              <w:right w:val="single" w:sz="4" w:space="0" w:color="auto"/>
            </w:tcBorders>
            <w:noWrap/>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17</w:t>
            </w:r>
          </w:p>
        </w:tc>
        <w:tc>
          <w:tcPr>
            <w:tcW w:w="1050" w:type="dxa"/>
            <w:tcBorders>
              <w:top w:val="single" w:sz="4" w:space="0" w:color="auto"/>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FW</w:t>
            </w:r>
          </w:p>
        </w:tc>
        <w:tc>
          <w:tcPr>
            <w:tcW w:w="1896" w:type="dxa"/>
            <w:tcBorders>
              <w:top w:val="single" w:sz="4" w:space="0" w:color="auto"/>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Foreign Word</w:t>
            </w:r>
          </w:p>
        </w:tc>
        <w:tc>
          <w:tcPr>
            <w:tcW w:w="5134" w:type="dxa"/>
            <w:tcBorders>
              <w:top w:val="single" w:sz="4" w:space="0" w:color="auto"/>
              <w:left w:val="nil"/>
              <w:bottom w:val="single" w:sz="4" w:space="0" w:color="auto"/>
              <w:right w:val="single" w:sz="4" w:space="0" w:color="auto"/>
            </w:tcBorders>
            <w:vAlign w:val="center"/>
            <w:hideMark/>
          </w:tcPr>
          <w:p w:rsidR="00A24694" w:rsidRPr="00687B02" w:rsidRDefault="00A24694" w:rsidP="00D41432">
            <w:pPr>
              <w:jc w:val="center"/>
              <w:rPr>
                <w:rFonts w:eastAsia="Times New Roman"/>
                <w:color w:val="000000"/>
                <w:lang w:eastAsia="id-ID"/>
              </w:rPr>
            </w:pPr>
            <w:r w:rsidRPr="00687B02">
              <w:rPr>
                <w:rFonts w:eastAsia="Times New Roman"/>
                <w:color w:val="000000"/>
                <w:lang w:eastAsia="id-ID"/>
              </w:rPr>
              <w:t>Music, tidak ketahui</w:t>
            </w:r>
          </w:p>
        </w:tc>
      </w:tr>
      <w:tr w:rsidR="004E3B34" w:rsidRPr="00687B02" w:rsidTr="004E3B34">
        <w:trPr>
          <w:trHeight w:val="450"/>
        </w:trPr>
        <w:tc>
          <w:tcPr>
            <w:tcW w:w="709" w:type="dxa"/>
            <w:tcBorders>
              <w:top w:val="single" w:sz="4" w:space="0" w:color="auto"/>
              <w:left w:val="single" w:sz="4" w:space="0" w:color="auto"/>
              <w:bottom w:val="single" w:sz="4" w:space="0" w:color="auto"/>
              <w:right w:val="single" w:sz="4" w:space="0" w:color="auto"/>
            </w:tcBorders>
            <w:noWrap/>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18</w:t>
            </w:r>
          </w:p>
        </w:tc>
        <w:tc>
          <w:tcPr>
            <w:tcW w:w="1050" w:type="dxa"/>
            <w:tcBorders>
              <w:top w:val="single" w:sz="4" w:space="0" w:color="auto"/>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SYM</w:t>
            </w:r>
          </w:p>
        </w:tc>
        <w:tc>
          <w:tcPr>
            <w:tcW w:w="1896" w:type="dxa"/>
            <w:tcBorders>
              <w:top w:val="single" w:sz="4" w:space="0" w:color="auto"/>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Symbol</w:t>
            </w:r>
          </w:p>
        </w:tc>
        <w:tc>
          <w:tcPr>
            <w:tcW w:w="5134" w:type="dxa"/>
            <w:tcBorders>
              <w:top w:val="single" w:sz="4" w:space="0" w:color="auto"/>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 , …, : ; , ( ) {}[]\ &lt;&gt; - + = ` ~ Kg, Gr, Cm , ..., ?, .</w:t>
            </w:r>
          </w:p>
        </w:tc>
      </w:tr>
      <w:tr w:rsidR="004E3B34" w:rsidRPr="00687B02" w:rsidTr="004E3B34">
        <w:trPr>
          <w:trHeight w:val="256"/>
        </w:trPr>
        <w:tc>
          <w:tcPr>
            <w:tcW w:w="709" w:type="dxa"/>
            <w:tcBorders>
              <w:top w:val="nil"/>
              <w:left w:val="single" w:sz="4" w:space="0" w:color="auto"/>
              <w:bottom w:val="single" w:sz="4" w:space="0" w:color="auto"/>
              <w:right w:val="single" w:sz="4" w:space="0" w:color="auto"/>
            </w:tcBorders>
            <w:noWrap/>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19</w:t>
            </w:r>
          </w:p>
        </w:tc>
        <w:tc>
          <w:tcPr>
            <w:tcW w:w="1050"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TITIK</w:t>
            </w:r>
          </w:p>
        </w:tc>
        <w:tc>
          <w:tcPr>
            <w:tcW w:w="5134"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r>
      <w:tr w:rsidR="004E3B34" w:rsidRPr="00687B02" w:rsidTr="004E3B34">
        <w:trPr>
          <w:trHeight w:val="205"/>
        </w:trPr>
        <w:tc>
          <w:tcPr>
            <w:tcW w:w="709" w:type="dxa"/>
            <w:tcBorders>
              <w:top w:val="nil"/>
              <w:left w:val="single" w:sz="4" w:space="0" w:color="auto"/>
              <w:bottom w:val="single" w:sz="4" w:space="0" w:color="auto"/>
              <w:right w:val="single" w:sz="4" w:space="0" w:color="auto"/>
            </w:tcBorders>
            <w:noWrap/>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20</w:t>
            </w:r>
          </w:p>
        </w:tc>
        <w:tc>
          <w:tcPr>
            <w:tcW w:w="1050"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KOMA</w:t>
            </w:r>
          </w:p>
        </w:tc>
        <w:tc>
          <w:tcPr>
            <w:tcW w:w="5134"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r>
      <w:tr w:rsidR="004E3B34" w:rsidRPr="00687B02" w:rsidTr="004E3B34">
        <w:trPr>
          <w:trHeight w:val="77"/>
        </w:trPr>
        <w:tc>
          <w:tcPr>
            <w:tcW w:w="709" w:type="dxa"/>
            <w:tcBorders>
              <w:top w:val="nil"/>
              <w:left w:val="single" w:sz="4" w:space="0" w:color="auto"/>
              <w:bottom w:val="single" w:sz="4" w:space="0" w:color="auto"/>
              <w:right w:val="single" w:sz="4" w:space="0" w:color="auto"/>
            </w:tcBorders>
            <w:noWrap/>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21</w:t>
            </w:r>
          </w:p>
        </w:tc>
        <w:tc>
          <w:tcPr>
            <w:tcW w:w="1050"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Tanda Tanya</w:t>
            </w:r>
          </w:p>
        </w:tc>
        <w:tc>
          <w:tcPr>
            <w:tcW w:w="5134"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r>
      <w:tr w:rsidR="004E3B34" w:rsidRPr="00687B02" w:rsidTr="004E3B34">
        <w:trPr>
          <w:trHeight w:val="162"/>
        </w:trPr>
        <w:tc>
          <w:tcPr>
            <w:tcW w:w="709" w:type="dxa"/>
            <w:tcBorders>
              <w:top w:val="nil"/>
              <w:left w:val="single" w:sz="4" w:space="0" w:color="auto"/>
              <w:bottom w:val="single" w:sz="4" w:space="0" w:color="auto"/>
              <w:right w:val="single" w:sz="4" w:space="0" w:color="auto"/>
            </w:tcBorders>
            <w:noWrap/>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22</w:t>
            </w:r>
          </w:p>
        </w:tc>
        <w:tc>
          <w:tcPr>
            <w:tcW w:w="1050"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c>
          <w:tcPr>
            <w:tcW w:w="1896"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Tanda seru</w:t>
            </w:r>
          </w:p>
        </w:tc>
        <w:tc>
          <w:tcPr>
            <w:tcW w:w="5134" w:type="dxa"/>
            <w:tcBorders>
              <w:top w:val="nil"/>
              <w:left w:val="nil"/>
              <w:bottom w:val="single" w:sz="4" w:space="0" w:color="auto"/>
              <w:right w:val="single" w:sz="4" w:space="0" w:color="auto"/>
            </w:tcBorders>
            <w:vAlign w:val="center"/>
          </w:tcPr>
          <w:p w:rsidR="004E3B34" w:rsidRPr="00687B02" w:rsidRDefault="004E3B34" w:rsidP="004E3B34">
            <w:pPr>
              <w:jc w:val="center"/>
              <w:rPr>
                <w:rFonts w:eastAsia="Times New Roman"/>
                <w:color w:val="000000"/>
                <w:lang w:eastAsia="id-ID"/>
              </w:rPr>
            </w:pPr>
            <w:r w:rsidRPr="00687B02">
              <w:rPr>
                <w:rFonts w:eastAsia="Times New Roman"/>
                <w:color w:val="000000"/>
                <w:lang w:eastAsia="id-ID"/>
              </w:rPr>
              <w:t>!</w:t>
            </w:r>
          </w:p>
        </w:tc>
      </w:tr>
    </w:tbl>
    <w:p w:rsidR="00D211EA" w:rsidRPr="00687B02" w:rsidRDefault="00D211EA"/>
    <w:p w:rsidR="00C737DD" w:rsidRPr="00687B02" w:rsidRDefault="00C737DD" w:rsidP="006D6C85">
      <w:pPr>
        <w:autoSpaceDE w:val="0"/>
        <w:autoSpaceDN w:val="0"/>
        <w:adjustRightInd w:val="0"/>
        <w:spacing w:line="360" w:lineRule="auto"/>
        <w:ind w:firstLine="720"/>
        <w:jc w:val="both"/>
        <w:rPr>
          <w:noProof/>
          <w:sz w:val="24"/>
          <w:szCs w:val="24"/>
        </w:rPr>
      </w:pPr>
      <w:r w:rsidRPr="00687B02">
        <w:rPr>
          <w:noProof/>
          <w:sz w:val="24"/>
          <w:szCs w:val="24"/>
        </w:rPr>
        <w:t xml:space="preserve">Set Pos ini didapatkan </w:t>
      </w:r>
      <w:r w:rsidR="005C1612">
        <w:rPr>
          <w:noProof/>
          <w:sz w:val="24"/>
          <w:szCs w:val="24"/>
        </w:rPr>
        <w:t>dari hasil perbandingan yang telah dilakukan dengan</w:t>
      </w:r>
      <w:r w:rsidRPr="00687B02">
        <w:rPr>
          <w:noProof/>
          <w:sz w:val="24"/>
          <w:szCs w:val="24"/>
        </w:rPr>
        <w:t xml:space="preserve"> membandingkan 10 tipe pos dari penelitian lainnya sehingga men</w:t>
      </w:r>
      <w:r w:rsidR="00FD77B8">
        <w:rPr>
          <w:noProof/>
          <w:sz w:val="24"/>
          <w:szCs w:val="24"/>
        </w:rPr>
        <w:t>ghasilkan set pos pada tabel 4.1</w:t>
      </w:r>
      <w:r w:rsidRPr="00687B02">
        <w:rPr>
          <w:noProof/>
          <w:sz w:val="24"/>
          <w:szCs w:val="24"/>
        </w:rPr>
        <w:t xml:space="preserve"> yang berjumlah 22.</w:t>
      </w:r>
    </w:p>
    <w:p w:rsidR="0055248B" w:rsidRPr="00687B02" w:rsidRDefault="0055248B" w:rsidP="005C1612">
      <w:pPr>
        <w:pStyle w:val="Heading3"/>
      </w:pPr>
      <w:bookmarkStart w:id="166" w:name="_Toc60606566"/>
      <w:r w:rsidRPr="00687B02">
        <w:lastRenderedPageBreak/>
        <w:t xml:space="preserve">Pembuatan Korpus untuk </w:t>
      </w:r>
      <w:r w:rsidRPr="00687B02">
        <w:rPr>
          <w:i/>
        </w:rPr>
        <w:t>Tagging</w:t>
      </w:r>
      <w:r w:rsidRPr="00687B02">
        <w:t xml:space="preserve"> PoS</w:t>
      </w:r>
      <w:bookmarkEnd w:id="166"/>
    </w:p>
    <w:p w:rsidR="0055248B" w:rsidRPr="00687B02" w:rsidRDefault="007A7DCC" w:rsidP="0055248B">
      <w:pPr>
        <w:spacing w:line="360" w:lineRule="auto"/>
        <w:ind w:firstLine="720"/>
        <w:jc w:val="both"/>
        <w:rPr>
          <w:sz w:val="24"/>
          <w:szCs w:val="24"/>
        </w:rPr>
      </w:pPr>
      <w:r w:rsidRPr="00687B02">
        <w:rPr>
          <w:sz w:val="24"/>
          <w:szCs w:val="24"/>
        </w:rPr>
        <w:t>Korpus</w:t>
      </w:r>
      <w:r w:rsidR="0055248B" w:rsidRPr="00687B02">
        <w:rPr>
          <w:sz w:val="24"/>
          <w:szCs w:val="24"/>
        </w:rPr>
        <w:t xml:space="preserve"> Sebanyak </w:t>
      </w:r>
      <w:r w:rsidR="004C6A54" w:rsidRPr="00687B02">
        <w:rPr>
          <w:sz w:val="24"/>
          <w:szCs w:val="24"/>
        </w:rPr>
        <w:t>1</w:t>
      </w:r>
      <w:r w:rsidR="0055248B" w:rsidRPr="00687B02">
        <w:rPr>
          <w:sz w:val="24"/>
          <w:szCs w:val="24"/>
        </w:rPr>
        <w:t xml:space="preserve">500 teks kalimat yang digunakan sebagai korpus latih yang berasal dari buku Sepok Satu ditandai kelas katanya secara manual. Korpus latih untuk </w:t>
      </w:r>
      <w:r w:rsidR="0055248B" w:rsidRPr="00687B02">
        <w:rPr>
          <w:i/>
          <w:sz w:val="24"/>
          <w:szCs w:val="24"/>
        </w:rPr>
        <w:t xml:space="preserve">tagging </w:t>
      </w:r>
      <w:r w:rsidR="0055248B" w:rsidRPr="00687B02">
        <w:rPr>
          <w:sz w:val="24"/>
          <w:szCs w:val="24"/>
        </w:rPr>
        <w:t>PoS yang berisi “kata/PoS” dapat dilihat pada gambar 4.1.</w:t>
      </w:r>
    </w:p>
    <w:p w:rsidR="0055248B" w:rsidRPr="00687B02" w:rsidRDefault="0055248B" w:rsidP="006D6C85">
      <w:pPr>
        <w:pStyle w:val="Caption"/>
        <w:jc w:val="center"/>
        <w:rPr>
          <w:rFonts w:ascii="Times New Roman" w:hAnsi="Times New Roman" w:cs="Times New Roman"/>
          <w:i w:val="0"/>
          <w:color w:val="auto"/>
          <w:sz w:val="24"/>
          <w:szCs w:val="24"/>
        </w:rPr>
      </w:pPr>
      <w:r w:rsidRPr="00687B02">
        <w:rPr>
          <w:rFonts w:ascii="Times New Roman" w:hAnsi="Times New Roman" w:cs="Times New Roman"/>
          <w:noProof/>
        </w:rPr>
        <w:drawing>
          <wp:inline distT="0" distB="0" distL="0" distR="0" wp14:anchorId="635F2474" wp14:editId="54066A21">
            <wp:extent cx="5041900" cy="91186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1900" cy="911860"/>
                    </a:xfrm>
                    <a:prstGeom prst="rect">
                      <a:avLst/>
                    </a:prstGeom>
                  </pic:spPr>
                </pic:pic>
              </a:graphicData>
            </a:graphic>
          </wp:inline>
        </w:drawing>
      </w:r>
      <w:r w:rsidR="006D6C85" w:rsidRPr="00687B02">
        <w:rPr>
          <w:rFonts w:ascii="Times New Roman" w:hAnsi="Times New Roman" w:cs="Times New Roman"/>
          <w:sz w:val="24"/>
          <w:szCs w:val="24"/>
        </w:rPr>
        <w:br/>
      </w:r>
      <w:bookmarkStart w:id="167" w:name="_Toc60132360"/>
      <w:r w:rsidR="006D6C85" w:rsidRPr="00687B02">
        <w:rPr>
          <w:rFonts w:ascii="Times New Roman" w:hAnsi="Times New Roman" w:cs="Times New Roman"/>
          <w:b/>
          <w:i w:val="0"/>
          <w:color w:val="auto"/>
          <w:sz w:val="24"/>
          <w:szCs w:val="24"/>
        </w:rPr>
        <w:t xml:space="preserve">Gambar 4. </w:t>
      </w:r>
      <w:r w:rsidR="00E02108" w:rsidRPr="00687B02">
        <w:rPr>
          <w:rFonts w:ascii="Times New Roman" w:hAnsi="Times New Roman" w:cs="Times New Roman"/>
          <w:b/>
          <w:i w:val="0"/>
          <w:color w:val="auto"/>
          <w:sz w:val="24"/>
          <w:szCs w:val="24"/>
        </w:rPr>
        <w:fldChar w:fldCharType="begin"/>
      </w:r>
      <w:r w:rsidR="00E02108" w:rsidRPr="00687B02">
        <w:rPr>
          <w:rFonts w:ascii="Times New Roman" w:hAnsi="Times New Roman" w:cs="Times New Roman"/>
          <w:b/>
          <w:i w:val="0"/>
          <w:color w:val="auto"/>
          <w:sz w:val="24"/>
          <w:szCs w:val="24"/>
        </w:rPr>
        <w:instrText xml:space="preserve"> SEQ Gambar_4. \* ARABIC </w:instrText>
      </w:r>
      <w:r w:rsidR="00E02108"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1</w:t>
      </w:r>
      <w:r w:rsidR="00E02108" w:rsidRPr="00687B02">
        <w:rPr>
          <w:rFonts w:ascii="Times New Roman" w:hAnsi="Times New Roman" w:cs="Times New Roman"/>
          <w:b/>
          <w:i w:val="0"/>
          <w:color w:val="auto"/>
          <w:sz w:val="24"/>
          <w:szCs w:val="24"/>
        </w:rPr>
        <w:fldChar w:fldCharType="end"/>
      </w:r>
      <w:r w:rsidR="006D6C85" w:rsidRPr="00687B02">
        <w:rPr>
          <w:rFonts w:ascii="Times New Roman" w:hAnsi="Times New Roman" w:cs="Times New Roman"/>
          <w:color w:val="auto"/>
          <w:sz w:val="24"/>
          <w:szCs w:val="24"/>
        </w:rPr>
        <w:t xml:space="preserve"> </w:t>
      </w:r>
      <w:r w:rsidR="006D6C85" w:rsidRPr="00687B02">
        <w:rPr>
          <w:rFonts w:ascii="Times New Roman" w:hAnsi="Times New Roman" w:cs="Times New Roman"/>
          <w:i w:val="0"/>
          <w:color w:val="auto"/>
          <w:sz w:val="24"/>
          <w:szCs w:val="24"/>
        </w:rPr>
        <w:t>Korpus Latih Proses</w:t>
      </w:r>
      <w:r w:rsidR="006D6C85" w:rsidRPr="00687B02">
        <w:rPr>
          <w:rFonts w:ascii="Times New Roman" w:hAnsi="Times New Roman" w:cs="Times New Roman"/>
          <w:color w:val="auto"/>
          <w:sz w:val="24"/>
          <w:szCs w:val="24"/>
        </w:rPr>
        <w:t xml:space="preserve"> Tagging </w:t>
      </w:r>
      <w:r w:rsidR="006D6C85" w:rsidRPr="00687B02">
        <w:rPr>
          <w:rFonts w:ascii="Times New Roman" w:hAnsi="Times New Roman" w:cs="Times New Roman"/>
          <w:i w:val="0"/>
          <w:color w:val="auto"/>
          <w:sz w:val="24"/>
          <w:szCs w:val="24"/>
        </w:rPr>
        <w:t>PoS</w:t>
      </w:r>
      <w:bookmarkEnd w:id="167"/>
    </w:p>
    <w:p w:rsidR="00045F75" w:rsidRPr="00687B02" w:rsidRDefault="00045F75" w:rsidP="005C1612">
      <w:pPr>
        <w:pStyle w:val="Heading3"/>
      </w:pPr>
      <w:bookmarkStart w:id="168" w:name="_Toc60606567"/>
      <w:r w:rsidRPr="00687B02">
        <w:t xml:space="preserve">Hasil </w:t>
      </w:r>
      <w:r w:rsidRPr="00687B02">
        <w:rPr>
          <w:i/>
        </w:rPr>
        <w:t>Tagging</w:t>
      </w:r>
      <w:r w:rsidRPr="00687B02">
        <w:t xml:space="preserve"> PoS</w:t>
      </w:r>
      <w:r w:rsidR="00C50932" w:rsidRPr="00687B02">
        <w:t xml:space="preserve"> Metode HMM untuk</w:t>
      </w:r>
      <w:r w:rsidRPr="00687B02">
        <w:t xml:space="preserve"> Bahasa Melayu Pontianak</w:t>
      </w:r>
      <w:bookmarkEnd w:id="168"/>
    </w:p>
    <w:p w:rsidR="00045F75" w:rsidRPr="00687B02" w:rsidRDefault="00045F75" w:rsidP="00F106F0">
      <w:pPr>
        <w:pStyle w:val="ParagrifIsi"/>
        <w:ind w:firstLine="720"/>
      </w:pPr>
      <w:r w:rsidRPr="00687B02">
        <w:t xml:space="preserve">Selanjutnya, teks kalimat bahasa Melayu Pontianak menggunakan set PoS baru yang sudah dikembangkan. Penandaan atau </w:t>
      </w:r>
      <w:r w:rsidRPr="00687B02">
        <w:rPr>
          <w:i/>
        </w:rPr>
        <w:t>tagging</w:t>
      </w:r>
      <w:r w:rsidRPr="00687B02">
        <w:t xml:space="preserve"> PoS bertujuan untuk mencari nilai akurasi dari metode hmm. Korpus yang telah diberi label PoS dapat dilihat </w:t>
      </w:r>
      <w:r w:rsidR="00A73514" w:rsidRPr="00687B02">
        <w:t>pada gambar 4.1</w:t>
      </w:r>
    </w:p>
    <w:p w:rsidR="00045F75" w:rsidRPr="00687B02" w:rsidRDefault="00045F75" w:rsidP="00F106F0">
      <w:pPr>
        <w:pStyle w:val="ParagrifIsi"/>
        <w:rPr>
          <w:noProof/>
          <w:lang w:eastAsia="en-US"/>
        </w:rPr>
      </w:pPr>
      <w:r w:rsidRPr="00687B02">
        <w:rPr>
          <w:noProof/>
          <w:lang w:eastAsia="en-US"/>
        </w:rPr>
        <w:drawing>
          <wp:inline distT="0" distB="0" distL="0" distR="0" wp14:anchorId="152254B9" wp14:editId="611903CA">
            <wp:extent cx="4922875" cy="83328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313" b="17257"/>
                    <a:stretch/>
                  </pic:blipFill>
                  <pic:spPr bwMode="auto">
                    <a:xfrm>
                      <a:off x="0" y="0"/>
                      <a:ext cx="4959824" cy="839540"/>
                    </a:xfrm>
                    <a:prstGeom prst="rect">
                      <a:avLst/>
                    </a:prstGeom>
                    <a:ln>
                      <a:noFill/>
                    </a:ln>
                    <a:extLst>
                      <a:ext uri="{53640926-AAD7-44D8-BBD7-CCE9431645EC}">
                        <a14:shadowObscured xmlns:a14="http://schemas.microsoft.com/office/drawing/2010/main"/>
                      </a:ext>
                    </a:extLst>
                  </pic:spPr>
                </pic:pic>
              </a:graphicData>
            </a:graphic>
          </wp:inline>
        </w:drawing>
      </w:r>
    </w:p>
    <w:p w:rsidR="006D6C85" w:rsidRPr="00687B02" w:rsidRDefault="006D6C85" w:rsidP="006D6C85">
      <w:pPr>
        <w:pStyle w:val="Caption"/>
        <w:jc w:val="center"/>
        <w:rPr>
          <w:rFonts w:ascii="Times New Roman" w:hAnsi="Times New Roman" w:cs="Times New Roman"/>
          <w:i w:val="0"/>
          <w:color w:val="auto"/>
          <w:sz w:val="24"/>
          <w:szCs w:val="24"/>
        </w:rPr>
      </w:pPr>
      <w:bookmarkStart w:id="169" w:name="_Toc60132361"/>
      <w:r w:rsidRPr="00687B02">
        <w:rPr>
          <w:rFonts w:ascii="Times New Roman" w:hAnsi="Times New Roman" w:cs="Times New Roman"/>
          <w:b/>
          <w:i w:val="0"/>
          <w:color w:val="auto"/>
          <w:sz w:val="24"/>
          <w:szCs w:val="24"/>
        </w:rPr>
        <w:t xml:space="preserve">Gambar 4. </w:t>
      </w:r>
      <w:r w:rsidR="00E02108" w:rsidRPr="00687B02">
        <w:rPr>
          <w:rFonts w:ascii="Times New Roman" w:hAnsi="Times New Roman" w:cs="Times New Roman"/>
          <w:b/>
          <w:i w:val="0"/>
          <w:color w:val="auto"/>
          <w:sz w:val="24"/>
          <w:szCs w:val="24"/>
        </w:rPr>
        <w:fldChar w:fldCharType="begin"/>
      </w:r>
      <w:r w:rsidR="00E02108" w:rsidRPr="00687B02">
        <w:rPr>
          <w:rFonts w:ascii="Times New Roman" w:hAnsi="Times New Roman" w:cs="Times New Roman"/>
          <w:b/>
          <w:i w:val="0"/>
          <w:color w:val="auto"/>
          <w:sz w:val="24"/>
          <w:szCs w:val="24"/>
        </w:rPr>
        <w:instrText xml:space="preserve"> SEQ Gambar_4. \* ARABIC </w:instrText>
      </w:r>
      <w:r w:rsidR="00E02108"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2</w:t>
      </w:r>
      <w:r w:rsidR="00E02108" w:rsidRPr="00687B02">
        <w:rPr>
          <w:rFonts w:ascii="Times New Roman" w:hAnsi="Times New Roman" w:cs="Times New Roman"/>
          <w:b/>
          <w:i w:val="0"/>
          <w:color w:val="auto"/>
          <w:sz w:val="24"/>
          <w:szCs w:val="24"/>
        </w:rPr>
        <w:fldChar w:fldCharType="end"/>
      </w:r>
      <w:r w:rsidRPr="00687B02">
        <w:rPr>
          <w:rFonts w:ascii="Times New Roman" w:hAnsi="Times New Roman" w:cs="Times New Roman"/>
          <w:color w:val="auto"/>
          <w:sz w:val="24"/>
          <w:szCs w:val="24"/>
        </w:rPr>
        <w:t xml:space="preserve"> </w:t>
      </w:r>
      <w:r w:rsidRPr="00687B02">
        <w:rPr>
          <w:rFonts w:ascii="Times New Roman" w:hAnsi="Times New Roman" w:cs="Times New Roman"/>
          <w:i w:val="0"/>
          <w:color w:val="auto"/>
          <w:sz w:val="24"/>
          <w:szCs w:val="24"/>
        </w:rPr>
        <w:t>Proses Pelatihan IPOSTagger</w:t>
      </w:r>
      <w:bookmarkEnd w:id="169"/>
    </w:p>
    <w:p w:rsidR="00045F75" w:rsidRPr="00687B02" w:rsidRDefault="004C6A54" w:rsidP="004C6A54">
      <w:pPr>
        <w:spacing w:line="360" w:lineRule="auto"/>
        <w:ind w:firstLine="720"/>
        <w:jc w:val="both"/>
        <w:rPr>
          <w:sz w:val="24"/>
          <w:szCs w:val="24"/>
          <w:lang w:eastAsia="en-US"/>
        </w:rPr>
      </w:pPr>
      <w:r w:rsidRPr="00687B02">
        <w:rPr>
          <w:sz w:val="24"/>
          <w:szCs w:val="24"/>
          <w:lang w:eastAsia="en-US"/>
        </w:rPr>
        <w:t>Tiap kata dalam kalimat teks bahasa Melayu Pontianak diberi tanda”/” atau garis miring dan diikuti label PoS, penandaan dilakukan secara manual yang telah dilakukan sepe</w:t>
      </w:r>
      <w:r w:rsidR="0068173A">
        <w:rPr>
          <w:sz w:val="24"/>
          <w:szCs w:val="24"/>
          <w:lang w:eastAsia="en-US"/>
        </w:rPr>
        <w:t>rti pada gambar 4.1 kemudian di</w:t>
      </w:r>
      <w:r w:rsidRPr="00687B02">
        <w:rPr>
          <w:sz w:val="24"/>
          <w:szCs w:val="24"/>
          <w:lang w:eastAsia="en-US"/>
        </w:rPr>
        <w:t>simpan pada subfolder “</w:t>
      </w:r>
      <w:r w:rsidRPr="00687B02">
        <w:rPr>
          <w:i/>
          <w:sz w:val="24"/>
          <w:szCs w:val="24"/>
          <w:lang w:eastAsia="en-US"/>
        </w:rPr>
        <w:t>resource</w:t>
      </w:r>
      <w:r w:rsidRPr="00687B02">
        <w:rPr>
          <w:sz w:val="24"/>
          <w:szCs w:val="24"/>
          <w:lang w:eastAsia="en-US"/>
        </w:rPr>
        <w:t xml:space="preserve">” pada folder IPOSTagger dengan extensi .crp. Kemudian proses pelatihan dilakukan melalui </w:t>
      </w:r>
      <w:r w:rsidRPr="00687B02">
        <w:rPr>
          <w:i/>
          <w:sz w:val="24"/>
          <w:szCs w:val="24"/>
          <w:lang w:eastAsia="en-US"/>
        </w:rPr>
        <w:t>command prompt</w:t>
      </w:r>
      <w:r w:rsidRPr="00687B02">
        <w:rPr>
          <w:sz w:val="24"/>
          <w:szCs w:val="24"/>
          <w:lang w:eastAsia="en-US"/>
        </w:rPr>
        <w:t xml:space="preserve"> pada folder IPOSTagger seperti pada gambar 4.2. </w:t>
      </w:r>
    </w:p>
    <w:p w:rsidR="00C50932" w:rsidRPr="00687B02" w:rsidRDefault="004C6A54" w:rsidP="004C6A54">
      <w:pPr>
        <w:spacing w:line="360" w:lineRule="auto"/>
        <w:jc w:val="both"/>
        <w:rPr>
          <w:sz w:val="24"/>
          <w:szCs w:val="24"/>
          <w:lang w:eastAsia="en-US"/>
        </w:rPr>
      </w:pPr>
      <w:r w:rsidRPr="00687B02">
        <w:rPr>
          <w:sz w:val="24"/>
          <w:szCs w:val="24"/>
          <w:lang w:eastAsia="en-US"/>
        </w:rPr>
        <w:tab/>
        <w:t>Proses pelatihan korpus pada IPOSTagger menggunakan perintah “java ipostagger train” pada command prompt</w:t>
      </w:r>
      <w:r w:rsidR="00C50932" w:rsidRPr="00687B02">
        <w:rPr>
          <w:sz w:val="24"/>
          <w:szCs w:val="24"/>
          <w:lang w:eastAsia="en-US"/>
        </w:rPr>
        <w:t xml:space="preserve"> untuk melatih IPOSTagger sehingga bisa digunakan men-</w:t>
      </w:r>
      <w:r w:rsidR="00C50932" w:rsidRPr="00687B02">
        <w:rPr>
          <w:i/>
          <w:sz w:val="24"/>
          <w:szCs w:val="24"/>
          <w:lang w:eastAsia="en-US"/>
        </w:rPr>
        <w:t>tagging</w:t>
      </w:r>
      <w:r w:rsidR="00C50932" w:rsidRPr="00687B02">
        <w:rPr>
          <w:sz w:val="24"/>
          <w:szCs w:val="24"/>
          <w:lang w:eastAsia="en-US"/>
        </w:rPr>
        <w:t xml:space="preserve"> kalimat bahasa Melayu Pontianak.</w:t>
      </w:r>
    </w:p>
    <w:p w:rsidR="00C50932" w:rsidRPr="00687B02" w:rsidRDefault="00C50932" w:rsidP="005C1612">
      <w:pPr>
        <w:pStyle w:val="Heading3"/>
      </w:pPr>
      <w:bookmarkStart w:id="170" w:name="_Toc60606568"/>
      <w:r w:rsidRPr="00687B02">
        <w:t xml:space="preserve">Hasil </w:t>
      </w:r>
      <w:r w:rsidRPr="00687B02">
        <w:rPr>
          <w:i/>
        </w:rPr>
        <w:t>Tagging</w:t>
      </w:r>
      <w:r w:rsidRPr="00687B02">
        <w:t xml:space="preserve"> PoS Metode Brigram untuk Bahasa Melayu Pontianak</w:t>
      </w:r>
      <w:bookmarkEnd w:id="170"/>
    </w:p>
    <w:p w:rsidR="00E02108" w:rsidRPr="00687B02" w:rsidRDefault="00DE2C05" w:rsidP="00E02108">
      <w:pPr>
        <w:pStyle w:val="ParagrifIsi"/>
        <w:ind w:firstLine="720"/>
      </w:pPr>
      <w:r w:rsidRPr="00687B02">
        <w:t xml:space="preserve">Teks kalimat bahasa Melayu Pontianak kemudian dilakukan pengujian terhadap metode lainnya yaitu metode </w:t>
      </w:r>
      <w:r w:rsidRPr="00FD77B8">
        <w:rPr>
          <w:i/>
        </w:rPr>
        <w:t>big</w:t>
      </w:r>
      <w:r w:rsidR="00D973F4" w:rsidRPr="00FD77B8">
        <w:rPr>
          <w:i/>
        </w:rPr>
        <w:t>ram</w:t>
      </w:r>
      <w:r w:rsidR="00D973F4">
        <w:t xml:space="preserve">, </w:t>
      </w:r>
      <w:r w:rsidR="00350F86" w:rsidRPr="00687B02">
        <w:t xml:space="preserve">kalimat yang digunakan untuk latih dan pengujian sama seperti pada pengujian metode hmm, namun yang berbeda pada </w:t>
      </w:r>
      <w:r w:rsidR="00350F86" w:rsidRPr="00687B02">
        <w:lastRenderedPageBreak/>
        <w:t>pengujian ini adalah pro</w:t>
      </w:r>
      <w:r w:rsidR="00D973F4">
        <w:t xml:space="preserve">ses melakukan pengujiannya yang </w:t>
      </w:r>
      <w:r w:rsidR="00350F86" w:rsidRPr="00687B02">
        <w:t>sebelumnya menggunakan command prompt, pada kali ini menggunakan apl</w:t>
      </w:r>
      <w:r w:rsidR="00836583" w:rsidRPr="00687B02">
        <w:t xml:space="preserve">ikasi </w:t>
      </w:r>
      <w:r w:rsidR="00836583" w:rsidRPr="00FD77B8">
        <w:rPr>
          <w:i/>
        </w:rPr>
        <w:t>phycharm community</w:t>
      </w:r>
      <w:r w:rsidR="00836583" w:rsidRPr="00687B02">
        <w:t>, kode program</w:t>
      </w:r>
      <w:r w:rsidR="00350F86" w:rsidRPr="00687B02">
        <w:t xml:space="preserve"> untuk menjalan proses ini, adalah sebagai berikut :</w:t>
      </w:r>
    </w:p>
    <w:p w:rsidR="00E02108" w:rsidRPr="00687B02" w:rsidRDefault="00E02108" w:rsidP="00E02108">
      <w:pPr>
        <w:pStyle w:val="ParagrifIsi"/>
        <w:ind w:firstLine="720"/>
        <w:jc w:val="center"/>
      </w:pPr>
      <w:bookmarkStart w:id="171" w:name="_Toc60604796"/>
      <w:r w:rsidRPr="00687B02">
        <w:rPr>
          <w:b/>
        </w:rPr>
        <w:t xml:space="preserve">Kode Program 4. </w:t>
      </w:r>
      <w:r w:rsidRPr="00687B02">
        <w:rPr>
          <w:b/>
        </w:rPr>
        <w:fldChar w:fldCharType="begin"/>
      </w:r>
      <w:r w:rsidRPr="00687B02">
        <w:rPr>
          <w:b/>
        </w:rPr>
        <w:instrText xml:space="preserve"> SEQ Kode_Program_4. \* ARABIC </w:instrText>
      </w:r>
      <w:r w:rsidRPr="00687B02">
        <w:rPr>
          <w:b/>
        </w:rPr>
        <w:fldChar w:fldCharType="separate"/>
      </w:r>
      <w:r w:rsidR="001B5269">
        <w:rPr>
          <w:b/>
          <w:noProof/>
        </w:rPr>
        <w:t>1</w:t>
      </w:r>
      <w:r w:rsidRPr="00687B02">
        <w:rPr>
          <w:b/>
        </w:rPr>
        <w:fldChar w:fldCharType="end"/>
      </w:r>
      <w:r w:rsidRPr="00687B02">
        <w:rPr>
          <w:color w:val="000000"/>
        </w:rPr>
        <w:t xml:space="preserve"> Melatih Data Uji Metode Bigram</w:t>
      </w:r>
      <w:bookmarkEnd w:id="171"/>
    </w:p>
    <w:p w:rsidR="001144FD" w:rsidRPr="00687B02" w:rsidRDefault="001144FD" w:rsidP="001144FD">
      <w:pPr>
        <w:pStyle w:val="HTMLPreformatted"/>
        <w:shd w:val="clear" w:color="auto" w:fill="FFFFFF"/>
        <w:rPr>
          <w:rFonts w:ascii="Times New Roman" w:hAnsi="Times New Roman" w:cs="Times New Roman"/>
          <w:color w:val="000000"/>
        </w:rPr>
      </w:pP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nltk</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bigram</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time</w:t>
      </w:r>
      <w:r w:rsidRPr="00687B02">
        <w:rPr>
          <w:rFonts w:ascii="Times New Roman" w:hAnsi="Times New Roman" w:cs="Times New Roman"/>
          <w:color w:val="000000"/>
        </w:rPr>
        <w:br/>
        <w:t>startTime = time.time()</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#kalimat uji</w:t>
      </w:r>
      <w:r w:rsidRPr="00687B02">
        <w:rPr>
          <w:rFonts w:ascii="Times New Roman" w:hAnsi="Times New Roman" w:cs="Times New Roman"/>
          <w:i/>
          <w:iCs/>
          <w:color w:val="808080"/>
        </w:rPr>
        <w:br/>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f1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"uji500.txt"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f1 :</w:t>
      </w:r>
      <w:r w:rsidRPr="00687B02">
        <w:rPr>
          <w:rFonts w:ascii="Times New Roman" w:hAnsi="Times New Roman" w:cs="Times New Roman"/>
          <w:color w:val="000000"/>
        </w:rPr>
        <w:br/>
        <w:t xml:space="preserve">    kaluji = baris.strip()</w:t>
      </w:r>
      <w:r w:rsidRPr="00687B02">
        <w:rPr>
          <w:rFonts w:ascii="Times New Roman" w:hAnsi="Times New Roman" w:cs="Times New Roman"/>
          <w:color w:val="000000"/>
        </w:rPr>
        <w:br/>
        <w:t xml:space="preserve">    kalimatuji.append(kaluji.split())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#print(kalimatuji, len(kalimatuji))</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color w:val="000000"/>
        </w:rPr>
        <w:t>train_data=[]</w:t>
      </w:r>
      <w:r w:rsidRPr="00687B02">
        <w:rPr>
          <w:rFonts w:ascii="Times New Roman" w:hAnsi="Times New Roman" w:cs="Times New Roman"/>
          <w:color w:val="000000"/>
        </w:rPr>
        <w:br/>
        <w:t xml:space="preserve">f0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"manual500.txt"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 xml:space="preserve">) </w:t>
      </w:r>
      <w:r w:rsidRPr="00687B02">
        <w:rPr>
          <w:rFonts w:ascii="Times New Roman" w:hAnsi="Times New Roman" w:cs="Times New Roman"/>
          <w:i/>
          <w:iCs/>
          <w:color w:val="808080"/>
        </w:rPr>
        <w:t>#corpustrain.txt</w:t>
      </w:r>
      <w:r w:rsidRPr="00687B02">
        <w:rPr>
          <w:rFonts w:ascii="Times New Roman" w:hAnsi="Times New Roman" w:cs="Times New Roman"/>
          <w:i/>
          <w:iCs/>
          <w:color w:val="80808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f0 :</w:t>
      </w:r>
      <w:r w:rsidRPr="00687B02">
        <w:rPr>
          <w:rFonts w:ascii="Times New Roman" w:hAnsi="Times New Roman" w:cs="Times New Roman"/>
          <w:color w:val="000000"/>
        </w:rPr>
        <w:br/>
        <w:t xml:space="preserve">    kal = baris.strip()</w:t>
      </w:r>
      <w:r w:rsidRPr="00687B02">
        <w:rPr>
          <w:rFonts w:ascii="Times New Roman" w:hAnsi="Times New Roman" w:cs="Times New Roman"/>
          <w:color w:val="000000"/>
        </w:rPr>
        <w:br/>
        <w:t xml:space="preserve">    kalimat =[nltk.tag.str2tuple(t)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t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kal.split()]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train_data.append(kalimat)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#print(train_da</w:t>
      </w:r>
      <w:r w:rsidR="003B64B5" w:rsidRPr="00687B02">
        <w:rPr>
          <w:rFonts w:ascii="Times New Roman" w:hAnsi="Times New Roman" w:cs="Times New Roman"/>
          <w:i/>
          <w:iCs/>
          <w:color w:val="808080"/>
        </w:rPr>
        <w:t>ta)</w:t>
      </w:r>
      <w:r w:rsidRPr="00687B02">
        <w:rPr>
          <w:rFonts w:ascii="Times New Roman" w:hAnsi="Times New Roman" w:cs="Times New Roman"/>
          <w:i/>
          <w:iCs/>
          <w:color w:val="808080"/>
        </w:rPr>
        <w:br/>
      </w:r>
      <w:r w:rsidRPr="00687B02">
        <w:rPr>
          <w:rFonts w:ascii="Times New Roman" w:hAnsi="Times New Roman" w:cs="Times New Roman"/>
          <w:color w:val="000000"/>
        </w:rPr>
        <w:t>databigram=[]</w:t>
      </w:r>
      <w:r w:rsidRPr="00687B02">
        <w:rPr>
          <w:rFonts w:ascii="Times New Roman" w:hAnsi="Times New Roman" w:cs="Times New Roman"/>
          <w:color w:val="000000"/>
        </w:rPr>
        <w:br/>
        <w:t>bigram_tagger = nltk.BigramTagger(train_data)</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jumkal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80"/>
        </w:rPr>
        <w:t>len</w:t>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#print("Unigram =", unigram_tagger.tag(kalimatuji[jumkal]))</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 xml:space="preserve">databigram.append([nltk.tag.tuple2str(x)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bigram_tagger.tag(kalimatuji[jumkal])])</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00"/>
        </w:rPr>
        <w:br/>
        <w:t>x=</w:t>
      </w:r>
      <w:r w:rsidRPr="00687B02">
        <w:rPr>
          <w:rFonts w:ascii="Times New Roman" w:hAnsi="Times New Roman" w:cs="Times New Roman"/>
          <w:color w:val="0000FF"/>
        </w:rPr>
        <w:t>0</w:t>
      </w:r>
      <w:r w:rsidRPr="00687B02">
        <w:rPr>
          <w:rFonts w:ascii="Times New Roman" w:hAnsi="Times New Roman" w:cs="Times New Roman"/>
          <w:color w:val="0000FF"/>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(databigram)):</w:t>
      </w:r>
      <w:r w:rsidRPr="00687B02">
        <w:rPr>
          <w:rFonts w:ascii="Times New Roman" w:hAnsi="Times New Roman" w:cs="Times New Roman"/>
          <w:color w:val="000000"/>
        </w:rPr>
        <w:br/>
        <w:t xml:space="preserve">    y=</w:t>
      </w:r>
      <w:r w:rsidRPr="00687B02">
        <w:rPr>
          <w:rFonts w:ascii="Times New Roman" w:hAnsi="Times New Roman" w:cs="Times New Roman"/>
          <w:color w:val="0000FF"/>
        </w:rPr>
        <w:t>0</w:t>
      </w:r>
      <w:r w:rsidRPr="00687B02">
        <w:rPr>
          <w:rFonts w:ascii="Times New Roman" w:hAnsi="Times New Roman" w:cs="Times New Roman"/>
          <w:color w:val="0000FF"/>
        </w:rPr>
        <w:br/>
        <w:t xml:space="preserve">    </w:t>
      </w:r>
      <w:r w:rsidRPr="00687B02">
        <w:rPr>
          <w:rFonts w:ascii="Times New Roman" w:hAnsi="Times New Roman" w:cs="Times New Roman"/>
          <w:color w:val="000000"/>
        </w:rPr>
        <w:t xml:space="preserve">txtOut = </w:t>
      </w:r>
      <w:r w:rsidRPr="00687B02">
        <w:rPr>
          <w:rFonts w:ascii="Times New Roman" w:hAnsi="Times New Roman" w:cs="Times New Roman"/>
          <w:b/>
          <w:bCs/>
          <w:color w:val="008080"/>
        </w:rPr>
        <w:t>""</w:t>
      </w:r>
      <w:r w:rsidRPr="00687B02">
        <w:rPr>
          <w:rFonts w:ascii="Times New Roman" w:hAnsi="Times New Roman" w:cs="Times New Roman"/>
          <w:b/>
          <w:bCs/>
          <w:color w:val="008080"/>
        </w:rPr>
        <w:br/>
        <w:t xml:space="preserve">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y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(databigram[x])):</w:t>
      </w:r>
      <w:r w:rsidRPr="00687B02">
        <w:rPr>
          <w:rFonts w:ascii="Times New Roman" w:hAnsi="Times New Roman" w:cs="Times New Roman"/>
          <w:color w:val="000000"/>
        </w:rPr>
        <w:br/>
        <w:t xml:space="preserve">        txtOut=txtOut + databigram[x][y]+ </w:t>
      </w:r>
      <w:r w:rsidRPr="00687B02">
        <w:rPr>
          <w:rFonts w:ascii="Times New Roman" w:hAnsi="Times New Roman" w:cs="Times New Roman"/>
          <w:b/>
          <w:bCs/>
          <w:color w:val="008080"/>
        </w:rPr>
        <w:t>' '</w:t>
      </w:r>
      <w:r w:rsidRPr="00687B02">
        <w:rPr>
          <w:rFonts w:ascii="Times New Roman" w:hAnsi="Times New Roman" w:cs="Times New Roman"/>
          <w:b/>
          <w:bCs/>
          <w:color w:val="008080"/>
        </w:rPr>
        <w:br/>
        <w:t xml:space="preserve">    </w:t>
      </w:r>
      <w:r w:rsidRPr="00687B02">
        <w:rPr>
          <w:rFonts w:ascii="Times New Roman" w:hAnsi="Times New Roman" w:cs="Times New Roman"/>
          <w:color w:val="000080"/>
        </w:rPr>
        <w:t>print</w:t>
      </w:r>
      <w:r w:rsidRPr="00687B02">
        <w:rPr>
          <w:rFonts w:ascii="Times New Roman" w:hAnsi="Times New Roman" w:cs="Times New Roman"/>
          <w:color w:val="000000"/>
        </w:rPr>
        <w:t>(txtOut [:-</w:t>
      </w:r>
      <w:r w:rsidRPr="00687B02">
        <w:rPr>
          <w:rFonts w:ascii="Times New Roman" w:hAnsi="Times New Roman" w:cs="Times New Roman"/>
          <w:color w:val="0000FF"/>
        </w:rPr>
        <w:t>1</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i/>
          <w:iCs/>
          <w:color w:val="808080"/>
        </w:rPr>
        <w:br/>
      </w:r>
      <w:r w:rsidRPr="00687B02">
        <w:rPr>
          <w:rFonts w:ascii="Times New Roman" w:hAnsi="Times New Roman" w:cs="Times New Roman"/>
          <w:b/>
          <w:bCs/>
          <w:color w:val="008080"/>
        </w:rPr>
        <w:t>"""oleh clik jawaban dulu lalu proses durasi --&gt; stop time"""</w:t>
      </w:r>
      <w:r w:rsidRPr="00687B02">
        <w:rPr>
          <w:rFonts w:ascii="Times New Roman" w:hAnsi="Times New Roman" w:cs="Times New Roman"/>
          <w:b/>
          <w:bCs/>
          <w:color w:val="00808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 xml:space="preserve">f"waktu eksekusi = </w:t>
      </w:r>
      <w:r w:rsidRPr="00687B02">
        <w:rPr>
          <w:rFonts w:ascii="Times New Roman" w:hAnsi="Times New Roman" w:cs="Times New Roman"/>
          <w:b/>
          <w:bCs/>
          <w:color w:val="000080"/>
        </w:rPr>
        <w:t>{</w:t>
      </w:r>
      <w:r w:rsidRPr="00687B02">
        <w:rPr>
          <w:rFonts w:ascii="Times New Roman" w:hAnsi="Times New Roman" w:cs="Times New Roman"/>
          <w:color w:val="000000"/>
        </w:rPr>
        <w:t>time.time()-startTime</w:t>
      </w:r>
      <w:r w:rsidRPr="00687B02">
        <w:rPr>
          <w:rFonts w:ascii="Times New Roman" w:hAnsi="Times New Roman" w:cs="Times New Roman"/>
          <w:b/>
          <w:bCs/>
          <w:color w:val="000080"/>
        </w:rPr>
        <w:t>}</w:t>
      </w:r>
      <w:r w:rsidRPr="00687B02">
        <w:rPr>
          <w:rFonts w:ascii="Times New Roman" w:hAnsi="Times New Roman" w:cs="Times New Roman"/>
          <w:b/>
          <w:bCs/>
          <w:color w:val="008080"/>
        </w:rPr>
        <w:t>"</w:t>
      </w:r>
      <w:r w:rsidRPr="00687B02">
        <w:rPr>
          <w:rFonts w:ascii="Times New Roman" w:hAnsi="Times New Roman" w:cs="Times New Roman"/>
          <w:color w:val="000000"/>
        </w:rPr>
        <w:t>)</w:t>
      </w:r>
    </w:p>
    <w:p w:rsidR="003B64B5" w:rsidRPr="00687B02" w:rsidRDefault="003B64B5" w:rsidP="003B64B5">
      <w:pPr>
        <w:pStyle w:val="HTMLPreformatted"/>
        <w:shd w:val="clear" w:color="auto" w:fill="FFFFFF"/>
        <w:jc w:val="center"/>
        <w:rPr>
          <w:rFonts w:ascii="Times New Roman" w:hAnsi="Times New Roman" w:cs="Times New Roman"/>
          <w:color w:val="000000"/>
          <w:sz w:val="24"/>
          <w:szCs w:val="24"/>
        </w:rPr>
      </w:pPr>
    </w:p>
    <w:p w:rsidR="001144FD" w:rsidRPr="00687B02" w:rsidRDefault="001144FD" w:rsidP="00350F86">
      <w:pPr>
        <w:pStyle w:val="HTMLPreformatted"/>
        <w:shd w:val="clear" w:color="auto" w:fill="FFFFFF"/>
        <w:jc w:val="center"/>
        <w:rPr>
          <w:rFonts w:ascii="Times New Roman" w:hAnsi="Times New Roman" w:cs="Times New Roman"/>
          <w:color w:val="000000"/>
        </w:rPr>
      </w:pPr>
    </w:p>
    <w:p w:rsidR="001144FD" w:rsidRPr="00687B02" w:rsidRDefault="00AD655B" w:rsidP="006D6C85">
      <w:pPr>
        <w:pStyle w:val="ParagrifIsi"/>
        <w:ind w:firstLine="839"/>
      </w:pPr>
      <w:r w:rsidRPr="00687B02">
        <w:t>Setelah menjalan kode program</w:t>
      </w:r>
      <w:r w:rsidR="00350F86" w:rsidRPr="00687B02">
        <w:t xml:space="preserve"> ini pada aplikasi </w:t>
      </w:r>
      <w:r w:rsidR="00350F86" w:rsidRPr="00FD77B8">
        <w:rPr>
          <w:i/>
        </w:rPr>
        <w:t>phycharm community</w:t>
      </w:r>
      <w:r w:rsidR="00350F86" w:rsidRPr="00687B02">
        <w:t xml:space="preserve"> maka kita akan mendapat hasil yang seperti seperti pada gambar 4.1 namun isinya </w:t>
      </w:r>
      <w:r w:rsidR="00FD77B8">
        <w:t>a</w:t>
      </w:r>
      <w:r w:rsidR="00350F86" w:rsidRPr="00687B02">
        <w:t>kan berbeda karena setiap metode memberikan hasil yang berbeda dan hasilnya adalah sebagai berikut :</w:t>
      </w:r>
    </w:p>
    <w:p w:rsidR="00350F86" w:rsidRPr="00687B02" w:rsidRDefault="00350F86" w:rsidP="00F106F0">
      <w:pPr>
        <w:pStyle w:val="ParagrifIsi"/>
      </w:pPr>
      <w:r w:rsidRPr="00687B02">
        <w:rPr>
          <w:noProof/>
          <w:lang w:eastAsia="en-US"/>
        </w:rPr>
        <w:lastRenderedPageBreak/>
        <w:drawing>
          <wp:inline distT="0" distB="0" distL="0" distR="0" wp14:anchorId="17B33A45" wp14:editId="51CF3365">
            <wp:extent cx="432435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4350" cy="914400"/>
                    </a:xfrm>
                    <a:prstGeom prst="rect">
                      <a:avLst/>
                    </a:prstGeom>
                  </pic:spPr>
                </pic:pic>
              </a:graphicData>
            </a:graphic>
          </wp:inline>
        </w:drawing>
      </w:r>
    </w:p>
    <w:p w:rsidR="00350F86" w:rsidRPr="00687B02" w:rsidRDefault="00350F86" w:rsidP="00350F86">
      <w:pPr>
        <w:pStyle w:val="Caption"/>
        <w:jc w:val="center"/>
        <w:rPr>
          <w:rFonts w:ascii="Times New Roman" w:hAnsi="Times New Roman" w:cs="Times New Roman"/>
          <w:i w:val="0"/>
          <w:color w:val="auto"/>
          <w:sz w:val="24"/>
          <w:szCs w:val="24"/>
        </w:rPr>
      </w:pPr>
      <w:bookmarkStart w:id="172" w:name="_Toc60132362"/>
      <w:r w:rsidRPr="00687B02">
        <w:rPr>
          <w:rFonts w:ascii="Times New Roman" w:hAnsi="Times New Roman" w:cs="Times New Roman"/>
          <w:b/>
          <w:i w:val="0"/>
          <w:color w:val="auto"/>
          <w:sz w:val="24"/>
          <w:szCs w:val="24"/>
        </w:rPr>
        <w:t xml:space="preserve">Gambar 4. </w:t>
      </w:r>
      <w:r w:rsidR="00E02108" w:rsidRPr="00687B02">
        <w:rPr>
          <w:rFonts w:ascii="Times New Roman" w:hAnsi="Times New Roman" w:cs="Times New Roman"/>
          <w:b/>
          <w:i w:val="0"/>
          <w:color w:val="auto"/>
          <w:sz w:val="24"/>
          <w:szCs w:val="24"/>
        </w:rPr>
        <w:fldChar w:fldCharType="begin"/>
      </w:r>
      <w:r w:rsidR="00E02108" w:rsidRPr="00687B02">
        <w:rPr>
          <w:rFonts w:ascii="Times New Roman" w:hAnsi="Times New Roman" w:cs="Times New Roman"/>
          <w:b/>
          <w:i w:val="0"/>
          <w:color w:val="auto"/>
          <w:sz w:val="24"/>
          <w:szCs w:val="24"/>
        </w:rPr>
        <w:instrText xml:space="preserve"> SEQ Gambar_4. \* ARABIC </w:instrText>
      </w:r>
      <w:r w:rsidR="00E02108"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3</w:t>
      </w:r>
      <w:r w:rsidR="00E02108" w:rsidRPr="00687B02">
        <w:rPr>
          <w:rFonts w:ascii="Times New Roman" w:hAnsi="Times New Roman" w:cs="Times New Roman"/>
          <w:b/>
          <w:i w:val="0"/>
          <w:color w:val="auto"/>
          <w:sz w:val="24"/>
          <w:szCs w:val="24"/>
        </w:rPr>
        <w:fldChar w:fldCharType="end"/>
      </w:r>
      <w:r w:rsidRPr="00687B02">
        <w:rPr>
          <w:rFonts w:ascii="Times New Roman" w:hAnsi="Times New Roman" w:cs="Times New Roman"/>
          <w:color w:val="auto"/>
          <w:sz w:val="24"/>
          <w:szCs w:val="24"/>
        </w:rPr>
        <w:t xml:space="preserve"> </w:t>
      </w:r>
      <w:r w:rsidRPr="00687B02">
        <w:rPr>
          <w:rFonts w:ascii="Times New Roman" w:hAnsi="Times New Roman" w:cs="Times New Roman"/>
          <w:i w:val="0"/>
          <w:color w:val="auto"/>
          <w:sz w:val="24"/>
          <w:szCs w:val="24"/>
        </w:rPr>
        <w:t xml:space="preserve">Hasil </w:t>
      </w:r>
      <w:r w:rsidRPr="00687B02">
        <w:rPr>
          <w:rFonts w:ascii="Times New Roman" w:hAnsi="Times New Roman" w:cs="Times New Roman"/>
          <w:color w:val="auto"/>
          <w:sz w:val="24"/>
          <w:szCs w:val="24"/>
        </w:rPr>
        <w:t>Tagging</w:t>
      </w:r>
      <w:r w:rsidRPr="00687B02">
        <w:rPr>
          <w:rFonts w:ascii="Times New Roman" w:hAnsi="Times New Roman" w:cs="Times New Roman"/>
          <w:i w:val="0"/>
          <w:color w:val="auto"/>
          <w:sz w:val="24"/>
          <w:szCs w:val="24"/>
        </w:rPr>
        <w:t xml:space="preserve"> Metode Bigram</w:t>
      </w:r>
      <w:bookmarkEnd w:id="172"/>
    </w:p>
    <w:p w:rsidR="00C50932" w:rsidRPr="00687B02" w:rsidRDefault="00350F86" w:rsidP="006D6C85">
      <w:pPr>
        <w:spacing w:line="360" w:lineRule="auto"/>
        <w:ind w:firstLine="720"/>
        <w:jc w:val="both"/>
        <w:rPr>
          <w:sz w:val="24"/>
          <w:szCs w:val="24"/>
          <w:lang w:eastAsia="en-US"/>
        </w:rPr>
      </w:pPr>
      <w:r w:rsidRPr="00687B02">
        <w:rPr>
          <w:sz w:val="24"/>
          <w:szCs w:val="24"/>
          <w:lang w:eastAsia="en-US"/>
        </w:rPr>
        <w:t>Seperti yang dapat dilihat terdapat beberapa perbedaan antara gambar 4.1 dan gambar 4.3 ini, data ini lah yang akan digunakan sebagai bahan untuk pengujian nilai akurasi dari setiap metode PoS Tagger.</w:t>
      </w:r>
    </w:p>
    <w:p w:rsidR="00C50932" w:rsidRPr="00687B02" w:rsidRDefault="00C50932" w:rsidP="005C1612">
      <w:pPr>
        <w:pStyle w:val="Heading3"/>
      </w:pPr>
      <w:bookmarkStart w:id="173" w:name="_Toc60606569"/>
      <w:r w:rsidRPr="00687B02">
        <w:t xml:space="preserve">Hasil </w:t>
      </w:r>
      <w:r w:rsidRPr="00687B02">
        <w:rPr>
          <w:i/>
        </w:rPr>
        <w:t>Tagging</w:t>
      </w:r>
      <w:r w:rsidRPr="00687B02">
        <w:t xml:space="preserve"> PoS Metode Perceptron untuk Bahasa Melayu Pontianak</w:t>
      </w:r>
      <w:bookmarkEnd w:id="173"/>
    </w:p>
    <w:p w:rsidR="00E02108" w:rsidRPr="00687B02" w:rsidRDefault="00350F86" w:rsidP="00E02108">
      <w:pPr>
        <w:pStyle w:val="ParagrifIsi"/>
        <w:ind w:firstLine="720"/>
      </w:pPr>
      <w:r w:rsidRPr="00687B02">
        <w:t xml:space="preserve">Metode </w:t>
      </w:r>
      <w:r w:rsidRPr="00FD77B8">
        <w:rPr>
          <w:i/>
        </w:rPr>
        <w:t>Perceptron</w:t>
      </w:r>
      <w:r w:rsidRPr="00687B02">
        <w:t xml:space="preserve"> untuk menjalan proses pengujian ini sama halnya dengan metode bigram, tetapi tetap hasil keluaran dari metode ini tentunya akan berbeda juga dengan </w:t>
      </w:r>
      <w:r w:rsidRPr="00FD77B8">
        <w:rPr>
          <w:i/>
        </w:rPr>
        <w:t>hmm</w:t>
      </w:r>
      <w:r w:rsidRPr="00687B02">
        <w:t xml:space="preserve">, dan </w:t>
      </w:r>
      <w:r w:rsidRPr="00FD77B8">
        <w:rPr>
          <w:i/>
        </w:rPr>
        <w:t>b</w:t>
      </w:r>
      <w:r w:rsidR="00AD655B" w:rsidRPr="00FD77B8">
        <w:rPr>
          <w:i/>
        </w:rPr>
        <w:t>igram</w:t>
      </w:r>
      <w:r w:rsidR="00AD655B" w:rsidRPr="00687B02">
        <w:t>. Dibawah ini adalah kode program</w:t>
      </w:r>
      <w:r w:rsidRPr="00687B02">
        <w:t xml:space="preserve"> untuk proses </w:t>
      </w:r>
      <w:r w:rsidRPr="00687B02">
        <w:rPr>
          <w:i/>
        </w:rPr>
        <w:t>tagging</w:t>
      </w:r>
      <w:r w:rsidRPr="00687B02">
        <w:t xml:space="preserve"> metode </w:t>
      </w:r>
      <w:r w:rsidRPr="00FD77B8">
        <w:rPr>
          <w:i/>
        </w:rPr>
        <w:t>perceptron</w:t>
      </w:r>
      <w:r w:rsidRPr="00687B02">
        <w:t>.</w:t>
      </w:r>
    </w:p>
    <w:p w:rsidR="00E02108" w:rsidRPr="00687B02" w:rsidRDefault="00E02108" w:rsidP="00E02108">
      <w:pPr>
        <w:pStyle w:val="ParagrifIsi"/>
        <w:ind w:firstLine="720"/>
        <w:jc w:val="center"/>
      </w:pPr>
      <w:bookmarkStart w:id="174" w:name="_Toc60604797"/>
      <w:r w:rsidRPr="00687B02">
        <w:rPr>
          <w:b/>
        </w:rPr>
        <w:t xml:space="preserve">Kode Program 4. </w:t>
      </w:r>
      <w:r w:rsidRPr="00687B02">
        <w:rPr>
          <w:b/>
        </w:rPr>
        <w:fldChar w:fldCharType="begin"/>
      </w:r>
      <w:r w:rsidRPr="00687B02">
        <w:rPr>
          <w:b/>
        </w:rPr>
        <w:instrText xml:space="preserve"> SEQ Kode_Program_4. \* ARABIC </w:instrText>
      </w:r>
      <w:r w:rsidRPr="00687B02">
        <w:rPr>
          <w:b/>
        </w:rPr>
        <w:fldChar w:fldCharType="separate"/>
      </w:r>
      <w:r w:rsidR="001B5269">
        <w:rPr>
          <w:b/>
          <w:noProof/>
        </w:rPr>
        <w:t>2</w:t>
      </w:r>
      <w:r w:rsidRPr="00687B02">
        <w:rPr>
          <w:b/>
        </w:rPr>
        <w:fldChar w:fldCharType="end"/>
      </w:r>
      <w:r w:rsidRPr="00687B02">
        <w:rPr>
          <w:color w:val="000000"/>
        </w:rPr>
        <w:t xml:space="preserve"> Melatih Data Uji Metode </w:t>
      </w:r>
      <w:r w:rsidRPr="00FD77B8">
        <w:rPr>
          <w:i/>
          <w:color w:val="000000"/>
        </w:rPr>
        <w:t>Perceptron</w:t>
      </w:r>
      <w:bookmarkEnd w:id="174"/>
    </w:p>
    <w:p w:rsidR="001144FD" w:rsidRPr="00687B02" w:rsidRDefault="001144FD" w:rsidP="001144FD">
      <w:pPr>
        <w:pStyle w:val="HTMLPreformatted"/>
        <w:shd w:val="clear" w:color="auto" w:fill="FFFFFF"/>
        <w:rPr>
          <w:rFonts w:ascii="Times New Roman" w:hAnsi="Times New Roman" w:cs="Times New Roman"/>
          <w:color w:val="000000"/>
        </w:rPr>
      </w:pP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perceptron</w:t>
      </w:r>
      <w:r w:rsidRPr="00687B02">
        <w:rPr>
          <w:rFonts w:ascii="Times New Roman" w:hAnsi="Times New Roman" w:cs="Times New Roman"/>
          <w:color w:val="000000"/>
        </w:rPr>
        <w:br/>
      </w:r>
      <w:r w:rsidRPr="00687B02">
        <w:rPr>
          <w:rFonts w:ascii="Times New Roman" w:hAnsi="Times New Roman" w:cs="Times New Roman"/>
          <w:b/>
          <w:bCs/>
          <w:color w:val="000080"/>
        </w:rPr>
        <w:t xml:space="preserve">from </w:t>
      </w:r>
      <w:r w:rsidRPr="00687B02">
        <w:rPr>
          <w:rFonts w:ascii="Times New Roman" w:hAnsi="Times New Roman" w:cs="Times New Roman"/>
          <w:color w:val="000000"/>
        </w:rPr>
        <w:t xml:space="preserve">nltk.tag.perceptron </w:t>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PerceptronTagger</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time</w:t>
      </w:r>
      <w:r w:rsidRPr="00687B02">
        <w:rPr>
          <w:rFonts w:ascii="Times New Roman" w:hAnsi="Times New Roman" w:cs="Times New Roman"/>
          <w:color w:val="000000"/>
        </w:rPr>
        <w:br/>
        <w:t>startTime = time.time()</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#kalimat uji</w:t>
      </w:r>
      <w:r w:rsidRPr="00687B02">
        <w:rPr>
          <w:rFonts w:ascii="Times New Roman" w:hAnsi="Times New Roman" w:cs="Times New Roman"/>
          <w:i/>
          <w:iCs/>
          <w:color w:val="808080"/>
        </w:rPr>
        <w:br/>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f1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"uji500.txt"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f1 :</w:t>
      </w:r>
      <w:r w:rsidRPr="00687B02">
        <w:rPr>
          <w:rFonts w:ascii="Times New Roman" w:hAnsi="Times New Roman" w:cs="Times New Roman"/>
          <w:color w:val="000000"/>
        </w:rPr>
        <w:br/>
        <w:t xml:space="preserve">    kaluji = baris.strip()</w:t>
      </w:r>
      <w:r w:rsidRPr="00687B02">
        <w:rPr>
          <w:rFonts w:ascii="Times New Roman" w:hAnsi="Times New Roman" w:cs="Times New Roman"/>
          <w:color w:val="000000"/>
        </w:rPr>
        <w:br/>
        <w:t xml:space="preserve">    kalimatuji.append(kaluji.split())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#print(kalimatuji, len(kalimatuji))</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color w:val="000000"/>
        </w:rPr>
        <w:t>train_data=[]</w:t>
      </w:r>
      <w:r w:rsidRPr="00687B02">
        <w:rPr>
          <w:rFonts w:ascii="Times New Roman" w:hAnsi="Times New Roman" w:cs="Times New Roman"/>
          <w:color w:val="000000"/>
        </w:rPr>
        <w:br/>
        <w:t xml:space="preserve">f0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"manual500.txt"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 xml:space="preserve">) </w:t>
      </w:r>
      <w:r w:rsidRPr="00687B02">
        <w:rPr>
          <w:rFonts w:ascii="Times New Roman" w:hAnsi="Times New Roman" w:cs="Times New Roman"/>
          <w:i/>
          <w:iCs/>
          <w:color w:val="808080"/>
        </w:rPr>
        <w:t>#corpustrain.txt</w:t>
      </w:r>
      <w:r w:rsidRPr="00687B02">
        <w:rPr>
          <w:rFonts w:ascii="Times New Roman" w:hAnsi="Times New Roman" w:cs="Times New Roman"/>
          <w:i/>
          <w:iCs/>
          <w:color w:val="80808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f0 :</w:t>
      </w:r>
      <w:r w:rsidRPr="00687B02">
        <w:rPr>
          <w:rFonts w:ascii="Times New Roman" w:hAnsi="Times New Roman" w:cs="Times New Roman"/>
          <w:color w:val="000000"/>
        </w:rPr>
        <w:br/>
        <w:t xml:space="preserve">    kal = baris.strip()</w:t>
      </w:r>
      <w:r w:rsidRPr="00687B02">
        <w:rPr>
          <w:rFonts w:ascii="Times New Roman" w:hAnsi="Times New Roman" w:cs="Times New Roman"/>
          <w:color w:val="000000"/>
        </w:rPr>
        <w:br/>
        <w:t xml:space="preserve">    kalimat =[nltk.tag.str2tuple(t)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t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kal.split()]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train_data.append(kalimat)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#print(train_data)</w:t>
      </w:r>
      <w:r w:rsidRPr="00687B02">
        <w:rPr>
          <w:rFonts w:ascii="Times New Roman" w:hAnsi="Times New Roman" w:cs="Times New Roman"/>
          <w:i/>
          <w:iCs/>
          <w:color w:val="808080"/>
        </w:rPr>
        <w:br/>
      </w:r>
      <w:r w:rsidRPr="00687B02">
        <w:rPr>
          <w:rFonts w:ascii="Times New Roman" w:hAnsi="Times New Roman" w:cs="Times New Roman"/>
          <w:color w:val="000000"/>
        </w:rPr>
        <w:t>dataperception=[]</w:t>
      </w:r>
      <w:r w:rsidRPr="00687B02">
        <w:rPr>
          <w:rFonts w:ascii="Times New Roman" w:hAnsi="Times New Roman" w:cs="Times New Roman"/>
          <w:color w:val="000000"/>
        </w:rPr>
        <w:br/>
        <w:t>tagger = PerceptronTagger(</w:t>
      </w:r>
      <w:r w:rsidRPr="00687B02">
        <w:rPr>
          <w:rFonts w:ascii="Times New Roman" w:hAnsi="Times New Roman" w:cs="Times New Roman"/>
          <w:color w:val="660099"/>
        </w:rPr>
        <w:t>load</w:t>
      </w:r>
      <w:r w:rsidRPr="00687B02">
        <w:rPr>
          <w:rFonts w:ascii="Times New Roman" w:hAnsi="Times New Roman" w:cs="Times New Roman"/>
          <w:color w:val="000000"/>
        </w:rPr>
        <w:t>=</w:t>
      </w:r>
      <w:r w:rsidRPr="00687B02">
        <w:rPr>
          <w:rFonts w:ascii="Times New Roman" w:hAnsi="Times New Roman" w:cs="Times New Roman"/>
          <w:b/>
          <w:bCs/>
          <w:color w:val="000080"/>
        </w:rPr>
        <w:t>True</w:t>
      </w:r>
      <w:r w:rsidRPr="00687B02">
        <w:rPr>
          <w:rFonts w:ascii="Times New Roman" w:hAnsi="Times New Roman" w:cs="Times New Roman"/>
          <w:color w:val="000000"/>
        </w:rPr>
        <w:t>)</w:t>
      </w:r>
      <w:r w:rsidRPr="00687B02">
        <w:rPr>
          <w:rFonts w:ascii="Times New Roman" w:hAnsi="Times New Roman" w:cs="Times New Roman"/>
          <w:color w:val="000000"/>
        </w:rPr>
        <w:br/>
        <w:t>tagger.train(train_data)</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jumkal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80"/>
        </w:rPr>
        <w:t>len</w:t>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#print("perception =", tagger.tag(kalimatuji[jumkal]))</w:t>
      </w:r>
      <w:r w:rsidRPr="00687B02">
        <w:rPr>
          <w:rFonts w:ascii="Times New Roman" w:hAnsi="Times New Roman" w:cs="Times New Roman"/>
          <w:i/>
          <w:iCs/>
          <w:color w:val="808080"/>
        </w:rPr>
        <w:br/>
        <w:t xml:space="preserve">   # dataperception.append(tagger.tag(kalimatuji[jumkal]))</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 xml:space="preserve">dataperception.append([nltk.tag.tuple2str(x)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tagger.tag(kalimatuji[jumkal])])</w:t>
      </w:r>
      <w:r w:rsidRPr="00687B02">
        <w:rPr>
          <w:rFonts w:ascii="Times New Roman" w:hAnsi="Times New Roman" w:cs="Times New Roman"/>
          <w:color w:val="000000"/>
        </w:rPr>
        <w:br/>
      </w:r>
      <w:r w:rsidRPr="00687B02">
        <w:rPr>
          <w:rFonts w:ascii="Times New Roman" w:hAnsi="Times New Roman" w:cs="Times New Roman"/>
          <w:color w:val="000000"/>
        </w:rPr>
        <w:lastRenderedPageBreak/>
        <w:br/>
      </w:r>
      <w:r w:rsidRPr="00687B02">
        <w:rPr>
          <w:rFonts w:ascii="Times New Roman" w:hAnsi="Times New Roman" w:cs="Times New Roman"/>
          <w:i/>
          <w:iCs/>
          <w:color w:val="808080"/>
        </w:rPr>
        <w:t>#cetak data</w:t>
      </w:r>
      <w:r w:rsidRPr="00687B02">
        <w:rPr>
          <w:rFonts w:ascii="Times New Roman" w:hAnsi="Times New Roman" w:cs="Times New Roman"/>
          <w:i/>
          <w:iCs/>
          <w:color w:val="808080"/>
        </w:rPr>
        <w:br/>
      </w:r>
      <w:r w:rsidRPr="00687B02">
        <w:rPr>
          <w:rFonts w:ascii="Times New Roman" w:hAnsi="Times New Roman" w:cs="Times New Roman"/>
          <w:color w:val="000000"/>
        </w:rPr>
        <w:t>x=</w:t>
      </w:r>
      <w:r w:rsidRPr="00687B02">
        <w:rPr>
          <w:rFonts w:ascii="Times New Roman" w:hAnsi="Times New Roman" w:cs="Times New Roman"/>
          <w:color w:val="0000FF"/>
        </w:rPr>
        <w:t>0</w:t>
      </w:r>
      <w:r w:rsidRPr="00687B02">
        <w:rPr>
          <w:rFonts w:ascii="Times New Roman" w:hAnsi="Times New Roman" w:cs="Times New Roman"/>
          <w:color w:val="0000FF"/>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(dataperception)):</w:t>
      </w:r>
      <w:r w:rsidRPr="00687B02">
        <w:rPr>
          <w:rFonts w:ascii="Times New Roman" w:hAnsi="Times New Roman" w:cs="Times New Roman"/>
          <w:color w:val="000000"/>
        </w:rPr>
        <w:br/>
        <w:t xml:space="preserve">    y=</w:t>
      </w:r>
      <w:r w:rsidRPr="00687B02">
        <w:rPr>
          <w:rFonts w:ascii="Times New Roman" w:hAnsi="Times New Roman" w:cs="Times New Roman"/>
          <w:color w:val="0000FF"/>
        </w:rPr>
        <w:t>0</w:t>
      </w:r>
      <w:r w:rsidRPr="00687B02">
        <w:rPr>
          <w:rFonts w:ascii="Times New Roman" w:hAnsi="Times New Roman" w:cs="Times New Roman"/>
          <w:color w:val="0000FF"/>
        </w:rPr>
        <w:br/>
        <w:t xml:space="preserve">    </w:t>
      </w:r>
      <w:r w:rsidRPr="00687B02">
        <w:rPr>
          <w:rFonts w:ascii="Times New Roman" w:hAnsi="Times New Roman" w:cs="Times New Roman"/>
          <w:color w:val="000000"/>
        </w:rPr>
        <w:t xml:space="preserve">txtOut = </w:t>
      </w:r>
      <w:r w:rsidRPr="00687B02">
        <w:rPr>
          <w:rFonts w:ascii="Times New Roman" w:hAnsi="Times New Roman" w:cs="Times New Roman"/>
          <w:b/>
          <w:bCs/>
          <w:color w:val="008080"/>
        </w:rPr>
        <w:t>""</w:t>
      </w:r>
      <w:r w:rsidRPr="00687B02">
        <w:rPr>
          <w:rFonts w:ascii="Times New Roman" w:hAnsi="Times New Roman" w:cs="Times New Roman"/>
          <w:b/>
          <w:bCs/>
          <w:color w:val="008080"/>
        </w:rPr>
        <w:br/>
        <w:t xml:space="preserve">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y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(dataperception[x])):</w:t>
      </w:r>
      <w:r w:rsidRPr="00687B02">
        <w:rPr>
          <w:rFonts w:ascii="Times New Roman" w:hAnsi="Times New Roman" w:cs="Times New Roman"/>
          <w:color w:val="000000"/>
        </w:rPr>
        <w:br/>
        <w:t xml:space="preserve">        txtOut=txtOut + dataperception[x][y]+ </w:t>
      </w:r>
      <w:r w:rsidRPr="00687B02">
        <w:rPr>
          <w:rFonts w:ascii="Times New Roman" w:hAnsi="Times New Roman" w:cs="Times New Roman"/>
          <w:b/>
          <w:bCs/>
          <w:color w:val="008080"/>
        </w:rPr>
        <w:t>' '</w:t>
      </w:r>
      <w:r w:rsidRPr="00687B02">
        <w:rPr>
          <w:rFonts w:ascii="Times New Roman" w:hAnsi="Times New Roman" w:cs="Times New Roman"/>
          <w:b/>
          <w:bCs/>
          <w:color w:val="008080"/>
        </w:rPr>
        <w:br/>
        <w:t xml:space="preserve">    </w:t>
      </w:r>
      <w:r w:rsidRPr="00687B02">
        <w:rPr>
          <w:rFonts w:ascii="Times New Roman" w:hAnsi="Times New Roman" w:cs="Times New Roman"/>
          <w:color w:val="000080"/>
        </w:rPr>
        <w:t>print</w:t>
      </w:r>
      <w:r w:rsidRPr="00687B02">
        <w:rPr>
          <w:rFonts w:ascii="Times New Roman" w:hAnsi="Times New Roman" w:cs="Times New Roman"/>
          <w:color w:val="000000"/>
        </w:rPr>
        <w:t>(txtOut [:-</w:t>
      </w:r>
      <w:r w:rsidRPr="00687B02">
        <w:rPr>
          <w:rFonts w:ascii="Times New Roman" w:hAnsi="Times New Roman" w:cs="Times New Roman"/>
          <w:color w:val="0000FF"/>
        </w:rPr>
        <w:t>1</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b/>
          <w:bCs/>
          <w:color w:val="008080"/>
        </w:rPr>
        <w:t>"""oleh clik jawaban dulu lalu proses durasi --&gt; stop time"""</w:t>
      </w:r>
      <w:r w:rsidRPr="00687B02">
        <w:rPr>
          <w:rFonts w:ascii="Times New Roman" w:hAnsi="Times New Roman" w:cs="Times New Roman"/>
          <w:b/>
          <w:bCs/>
          <w:color w:val="00808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 xml:space="preserve">f"waktu eksekusi = </w:t>
      </w:r>
      <w:r w:rsidRPr="00687B02">
        <w:rPr>
          <w:rFonts w:ascii="Times New Roman" w:hAnsi="Times New Roman" w:cs="Times New Roman"/>
          <w:b/>
          <w:bCs/>
          <w:color w:val="000080"/>
        </w:rPr>
        <w:t>{</w:t>
      </w:r>
      <w:r w:rsidRPr="00687B02">
        <w:rPr>
          <w:rFonts w:ascii="Times New Roman" w:hAnsi="Times New Roman" w:cs="Times New Roman"/>
          <w:color w:val="000000"/>
        </w:rPr>
        <w:t>time.time()-startTime</w:t>
      </w:r>
      <w:r w:rsidRPr="00687B02">
        <w:rPr>
          <w:rFonts w:ascii="Times New Roman" w:hAnsi="Times New Roman" w:cs="Times New Roman"/>
          <w:b/>
          <w:bCs/>
          <w:color w:val="000080"/>
        </w:rPr>
        <w:t>}</w:t>
      </w:r>
      <w:r w:rsidRPr="00687B02">
        <w:rPr>
          <w:rFonts w:ascii="Times New Roman" w:hAnsi="Times New Roman" w:cs="Times New Roman"/>
          <w:b/>
          <w:bCs/>
          <w:color w:val="008080"/>
        </w:rPr>
        <w:t>"</w:t>
      </w:r>
      <w:r w:rsidRPr="00687B02">
        <w:rPr>
          <w:rFonts w:ascii="Times New Roman" w:hAnsi="Times New Roman" w:cs="Times New Roman"/>
          <w:color w:val="000000"/>
        </w:rPr>
        <w:t>)</w:t>
      </w:r>
    </w:p>
    <w:p w:rsidR="00C50932" w:rsidRPr="00687B02" w:rsidRDefault="00C50932" w:rsidP="00F106F0">
      <w:pPr>
        <w:pStyle w:val="ParagrifIsi"/>
      </w:pPr>
    </w:p>
    <w:p w:rsidR="00350F86" w:rsidRPr="00687B02" w:rsidRDefault="004B14F2" w:rsidP="000755CE">
      <w:pPr>
        <w:pStyle w:val="ParagrifIsi"/>
        <w:ind w:firstLine="839"/>
      </w:pPr>
      <w:r w:rsidRPr="00687B02">
        <w:t>Set</w:t>
      </w:r>
      <w:r w:rsidR="00AD655B" w:rsidRPr="00687B02">
        <w:t>elah dilakukan kode program</w:t>
      </w:r>
      <w:r w:rsidRPr="00687B02">
        <w:t xml:space="preserve"> seperti diatas maka hasilnya akan seperti pada gambar 4.4 yang dimana hasil </w:t>
      </w:r>
      <w:r w:rsidRPr="00687B02">
        <w:rPr>
          <w:i/>
        </w:rPr>
        <w:t>tagging</w:t>
      </w:r>
      <w:r w:rsidRPr="00687B02">
        <w:t xml:space="preserve"> dari metode perceptron ini tentunya akan berbeda dengan hasil dari metode </w:t>
      </w:r>
      <w:r w:rsidRPr="005C775E">
        <w:rPr>
          <w:i/>
        </w:rPr>
        <w:t>hmm, bigram</w:t>
      </w:r>
      <w:r w:rsidRPr="00687B02">
        <w:t>.</w:t>
      </w:r>
    </w:p>
    <w:p w:rsidR="00350F86" w:rsidRPr="00687B02" w:rsidRDefault="00350F86" w:rsidP="00F106F0">
      <w:pPr>
        <w:pStyle w:val="ParagrifIsi"/>
      </w:pPr>
    </w:p>
    <w:p w:rsidR="00350F86" w:rsidRPr="00687B02" w:rsidRDefault="00350F86" w:rsidP="00F106F0">
      <w:pPr>
        <w:pStyle w:val="ParagrifIsi"/>
      </w:pPr>
      <w:r w:rsidRPr="00687B02">
        <w:rPr>
          <w:noProof/>
          <w:lang w:eastAsia="en-US"/>
        </w:rPr>
        <w:drawing>
          <wp:inline distT="0" distB="0" distL="0" distR="0" wp14:anchorId="14F38ABA" wp14:editId="5E1DBDA9">
            <wp:extent cx="5041900" cy="80137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1900" cy="801370"/>
                    </a:xfrm>
                    <a:prstGeom prst="rect">
                      <a:avLst/>
                    </a:prstGeom>
                  </pic:spPr>
                </pic:pic>
              </a:graphicData>
            </a:graphic>
          </wp:inline>
        </w:drawing>
      </w:r>
    </w:p>
    <w:p w:rsidR="00350F86" w:rsidRPr="00687B02" w:rsidRDefault="00350F86" w:rsidP="00463169">
      <w:pPr>
        <w:pStyle w:val="Caption"/>
        <w:jc w:val="center"/>
        <w:rPr>
          <w:rFonts w:ascii="Times New Roman" w:hAnsi="Times New Roman" w:cs="Times New Roman"/>
          <w:i w:val="0"/>
          <w:color w:val="auto"/>
          <w:sz w:val="24"/>
          <w:szCs w:val="24"/>
        </w:rPr>
      </w:pPr>
      <w:bookmarkStart w:id="175" w:name="_Toc60132363"/>
      <w:r w:rsidRPr="00687B02">
        <w:rPr>
          <w:rFonts w:ascii="Times New Roman" w:hAnsi="Times New Roman" w:cs="Times New Roman"/>
          <w:b/>
          <w:i w:val="0"/>
          <w:color w:val="auto"/>
          <w:sz w:val="24"/>
          <w:szCs w:val="24"/>
        </w:rPr>
        <w:t xml:space="preserve">Gambar 4. </w:t>
      </w:r>
      <w:r w:rsidR="00E02108" w:rsidRPr="00687B02">
        <w:rPr>
          <w:rFonts w:ascii="Times New Roman" w:hAnsi="Times New Roman" w:cs="Times New Roman"/>
          <w:b/>
          <w:i w:val="0"/>
          <w:color w:val="auto"/>
          <w:sz w:val="24"/>
          <w:szCs w:val="24"/>
        </w:rPr>
        <w:fldChar w:fldCharType="begin"/>
      </w:r>
      <w:r w:rsidR="00E02108" w:rsidRPr="00687B02">
        <w:rPr>
          <w:rFonts w:ascii="Times New Roman" w:hAnsi="Times New Roman" w:cs="Times New Roman"/>
          <w:b/>
          <w:i w:val="0"/>
          <w:color w:val="auto"/>
          <w:sz w:val="24"/>
          <w:szCs w:val="24"/>
        </w:rPr>
        <w:instrText xml:space="preserve"> SEQ Gambar_4. \* ARABIC </w:instrText>
      </w:r>
      <w:r w:rsidR="00E02108"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4</w:t>
      </w:r>
      <w:r w:rsidR="00E02108" w:rsidRPr="00687B02">
        <w:rPr>
          <w:rFonts w:ascii="Times New Roman" w:hAnsi="Times New Roman" w:cs="Times New Roman"/>
          <w:b/>
          <w:i w:val="0"/>
          <w:color w:val="auto"/>
          <w:sz w:val="24"/>
          <w:szCs w:val="24"/>
        </w:rPr>
        <w:fldChar w:fldCharType="end"/>
      </w:r>
      <w:r w:rsidRPr="00687B02">
        <w:rPr>
          <w:rFonts w:ascii="Times New Roman" w:hAnsi="Times New Roman" w:cs="Times New Roman"/>
          <w:color w:val="auto"/>
          <w:sz w:val="24"/>
          <w:szCs w:val="24"/>
        </w:rPr>
        <w:t xml:space="preserve"> </w:t>
      </w:r>
      <w:r w:rsidRPr="00687B02">
        <w:rPr>
          <w:rFonts w:ascii="Times New Roman" w:hAnsi="Times New Roman" w:cs="Times New Roman"/>
          <w:i w:val="0"/>
          <w:color w:val="auto"/>
          <w:sz w:val="24"/>
          <w:szCs w:val="24"/>
        </w:rPr>
        <w:t xml:space="preserve">Hasil </w:t>
      </w:r>
      <w:r w:rsidRPr="00687B02">
        <w:rPr>
          <w:rFonts w:ascii="Times New Roman" w:hAnsi="Times New Roman" w:cs="Times New Roman"/>
          <w:color w:val="auto"/>
          <w:sz w:val="24"/>
          <w:szCs w:val="24"/>
        </w:rPr>
        <w:t>Tagging</w:t>
      </w:r>
      <w:r w:rsidRPr="00687B02">
        <w:rPr>
          <w:rFonts w:ascii="Times New Roman" w:hAnsi="Times New Roman" w:cs="Times New Roman"/>
          <w:i w:val="0"/>
          <w:color w:val="auto"/>
          <w:sz w:val="24"/>
          <w:szCs w:val="24"/>
        </w:rPr>
        <w:t xml:space="preserve"> Metode </w:t>
      </w:r>
      <w:r w:rsidR="004B14F2" w:rsidRPr="00687B02">
        <w:rPr>
          <w:rFonts w:ascii="Times New Roman" w:hAnsi="Times New Roman" w:cs="Times New Roman"/>
          <w:i w:val="0"/>
          <w:color w:val="auto"/>
          <w:sz w:val="24"/>
          <w:szCs w:val="24"/>
        </w:rPr>
        <w:t>Perceptron</w:t>
      </w:r>
      <w:bookmarkEnd w:id="175"/>
    </w:p>
    <w:p w:rsidR="00463169" w:rsidRPr="00687B02" w:rsidRDefault="00463169" w:rsidP="00463169">
      <w:pPr>
        <w:rPr>
          <w:lang w:eastAsia="en-US"/>
        </w:rPr>
      </w:pPr>
    </w:p>
    <w:p w:rsidR="00C50932" w:rsidRPr="00687B02" w:rsidRDefault="00C50932" w:rsidP="005C1612">
      <w:pPr>
        <w:pStyle w:val="Heading3"/>
      </w:pPr>
      <w:bookmarkStart w:id="176" w:name="_Toc60606570"/>
      <w:r w:rsidRPr="00687B02">
        <w:t xml:space="preserve">Hasil </w:t>
      </w:r>
      <w:r w:rsidRPr="00687B02">
        <w:rPr>
          <w:i/>
        </w:rPr>
        <w:t>Tagging</w:t>
      </w:r>
      <w:r w:rsidRPr="00687B02">
        <w:t xml:space="preserve"> PoS Metode Trigram untuk Bahasa Melayu Pontianak</w:t>
      </w:r>
      <w:bookmarkEnd w:id="176"/>
    </w:p>
    <w:p w:rsidR="00E02108" w:rsidRPr="00687B02" w:rsidRDefault="004B14F2" w:rsidP="00E02108">
      <w:pPr>
        <w:pStyle w:val="ParagrifIsi"/>
        <w:ind w:firstLine="720"/>
      </w:pPr>
      <w:r w:rsidRPr="00687B02">
        <w:t xml:space="preserve">Pada metode trigram selanjutnya juga sama lakukan pengetikan </w:t>
      </w:r>
      <w:r w:rsidR="00662CD9" w:rsidRPr="00687B02">
        <w:t>kode program</w:t>
      </w:r>
      <w:r w:rsidRPr="00687B02">
        <w:t xml:space="preserve"> pada aplikasi </w:t>
      </w:r>
      <w:r w:rsidRPr="005C775E">
        <w:rPr>
          <w:i/>
        </w:rPr>
        <w:t>phycharm community</w:t>
      </w:r>
      <w:r w:rsidRPr="00687B02">
        <w:t xml:space="preserve"> kemudian jalankan dan akan m</w:t>
      </w:r>
      <w:r w:rsidR="0068173A">
        <w:t>enghasilkan hasil yang dapat di</w:t>
      </w:r>
      <w:r w:rsidRPr="00687B02">
        <w:t>lihat pada gambar 4.5.</w:t>
      </w:r>
    </w:p>
    <w:p w:rsidR="00E02108" w:rsidRPr="00687B02" w:rsidRDefault="00E02108" w:rsidP="00E02108">
      <w:pPr>
        <w:pStyle w:val="ParagrifIsi"/>
        <w:ind w:firstLine="720"/>
        <w:jc w:val="center"/>
      </w:pPr>
      <w:bookmarkStart w:id="177" w:name="_Toc60604798"/>
      <w:r w:rsidRPr="00687B02">
        <w:rPr>
          <w:b/>
        </w:rPr>
        <w:t xml:space="preserve">Kode Program 4. </w:t>
      </w:r>
      <w:r w:rsidRPr="00687B02">
        <w:rPr>
          <w:b/>
        </w:rPr>
        <w:fldChar w:fldCharType="begin"/>
      </w:r>
      <w:r w:rsidRPr="00687B02">
        <w:rPr>
          <w:b/>
        </w:rPr>
        <w:instrText xml:space="preserve"> SEQ Kode_Program_4. \* ARABIC </w:instrText>
      </w:r>
      <w:r w:rsidRPr="00687B02">
        <w:rPr>
          <w:b/>
        </w:rPr>
        <w:fldChar w:fldCharType="separate"/>
      </w:r>
      <w:r w:rsidR="001B5269">
        <w:rPr>
          <w:b/>
          <w:noProof/>
        </w:rPr>
        <w:t>3</w:t>
      </w:r>
      <w:r w:rsidRPr="00687B02">
        <w:rPr>
          <w:b/>
        </w:rPr>
        <w:fldChar w:fldCharType="end"/>
      </w:r>
      <w:r w:rsidRPr="00687B02">
        <w:rPr>
          <w:color w:val="000000"/>
        </w:rPr>
        <w:t xml:space="preserve"> Melatih Data Uji Metode Trigram</w:t>
      </w:r>
      <w:bookmarkEnd w:id="177"/>
    </w:p>
    <w:p w:rsidR="001144FD" w:rsidRPr="00687B02" w:rsidRDefault="001144FD" w:rsidP="001144FD">
      <w:pPr>
        <w:pStyle w:val="HTMLPreformatted"/>
        <w:shd w:val="clear" w:color="auto" w:fill="FFFFFF"/>
        <w:rPr>
          <w:rFonts w:ascii="Times New Roman" w:hAnsi="Times New Roman" w:cs="Times New Roman"/>
          <w:color w:val="000000"/>
        </w:rPr>
      </w:pP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nltk</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trigram</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time</w:t>
      </w:r>
      <w:r w:rsidRPr="00687B02">
        <w:rPr>
          <w:rFonts w:ascii="Times New Roman" w:hAnsi="Times New Roman" w:cs="Times New Roman"/>
          <w:color w:val="000000"/>
        </w:rPr>
        <w:br/>
        <w:t>startTime = time.time()</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#kalimat uji</w:t>
      </w:r>
      <w:r w:rsidRPr="00687B02">
        <w:rPr>
          <w:rFonts w:ascii="Times New Roman" w:hAnsi="Times New Roman" w:cs="Times New Roman"/>
          <w:i/>
          <w:iCs/>
          <w:color w:val="808080"/>
        </w:rPr>
        <w:br/>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f1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"uji500.txt"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f1 :</w:t>
      </w:r>
      <w:r w:rsidRPr="00687B02">
        <w:rPr>
          <w:rFonts w:ascii="Times New Roman" w:hAnsi="Times New Roman" w:cs="Times New Roman"/>
          <w:color w:val="000000"/>
        </w:rPr>
        <w:br/>
        <w:t xml:space="preserve">    kaluji = baris.strip()</w:t>
      </w:r>
      <w:r w:rsidRPr="00687B02">
        <w:rPr>
          <w:rFonts w:ascii="Times New Roman" w:hAnsi="Times New Roman" w:cs="Times New Roman"/>
          <w:color w:val="000000"/>
        </w:rPr>
        <w:br/>
        <w:t xml:space="preserve">    kalimatuji.append(kaluji.split())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#print(kalimatuji, len(kalimatuji))</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color w:val="000000"/>
        </w:rPr>
        <w:t>train_data=[]</w:t>
      </w:r>
      <w:r w:rsidRPr="00687B02">
        <w:rPr>
          <w:rFonts w:ascii="Times New Roman" w:hAnsi="Times New Roman" w:cs="Times New Roman"/>
          <w:color w:val="000000"/>
        </w:rPr>
        <w:br/>
        <w:t xml:space="preserve">f0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"manual500.txt"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 xml:space="preserve">) </w:t>
      </w:r>
      <w:r w:rsidRPr="00687B02">
        <w:rPr>
          <w:rFonts w:ascii="Times New Roman" w:hAnsi="Times New Roman" w:cs="Times New Roman"/>
          <w:i/>
          <w:iCs/>
          <w:color w:val="808080"/>
        </w:rPr>
        <w:t>#corpustrain.txt</w:t>
      </w:r>
      <w:r w:rsidRPr="00687B02">
        <w:rPr>
          <w:rFonts w:ascii="Times New Roman" w:hAnsi="Times New Roman" w:cs="Times New Roman"/>
          <w:i/>
          <w:iCs/>
          <w:color w:val="808080"/>
        </w:rPr>
        <w:br/>
      </w:r>
      <w:r w:rsidRPr="00687B02">
        <w:rPr>
          <w:rFonts w:ascii="Times New Roman" w:hAnsi="Times New Roman" w:cs="Times New Roman"/>
          <w:b/>
          <w:bCs/>
          <w:color w:val="000080"/>
        </w:rPr>
        <w:lastRenderedPageBreak/>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f0 :</w:t>
      </w:r>
      <w:r w:rsidRPr="00687B02">
        <w:rPr>
          <w:rFonts w:ascii="Times New Roman" w:hAnsi="Times New Roman" w:cs="Times New Roman"/>
          <w:color w:val="000000"/>
        </w:rPr>
        <w:br/>
        <w:t xml:space="preserve">    kal = baris.strip()</w:t>
      </w:r>
      <w:r w:rsidRPr="00687B02">
        <w:rPr>
          <w:rFonts w:ascii="Times New Roman" w:hAnsi="Times New Roman" w:cs="Times New Roman"/>
          <w:color w:val="000000"/>
        </w:rPr>
        <w:br/>
        <w:t xml:space="preserve">    kalimat =[nltk.tag.str2tuple(t)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t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kal.split()]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train_data.append(kalimat)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#print(train_data)</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color w:val="000000"/>
        </w:rPr>
        <w:t>datatrigram=[]</w:t>
      </w:r>
      <w:r w:rsidRPr="00687B02">
        <w:rPr>
          <w:rFonts w:ascii="Times New Roman" w:hAnsi="Times New Roman" w:cs="Times New Roman"/>
          <w:color w:val="000000"/>
        </w:rPr>
        <w:br/>
        <w:t>trigram_tagger = nltk.TrigramTagger(train_data)</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jumkal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80"/>
        </w:rPr>
        <w:t>len</w:t>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#print("Unigram =", unigram_tagger.tag(kalimatuji[jumkal]))</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 xml:space="preserve">datatrigram.append([nltk.tag.tuple2str(x)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trigram_tagger.tag(kalimatuji[jumkal])])</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00"/>
        </w:rPr>
        <w:br/>
        <w:t>x=</w:t>
      </w:r>
      <w:r w:rsidRPr="00687B02">
        <w:rPr>
          <w:rFonts w:ascii="Times New Roman" w:hAnsi="Times New Roman" w:cs="Times New Roman"/>
          <w:color w:val="0000FF"/>
        </w:rPr>
        <w:t>0</w:t>
      </w:r>
      <w:r w:rsidRPr="00687B02">
        <w:rPr>
          <w:rFonts w:ascii="Times New Roman" w:hAnsi="Times New Roman" w:cs="Times New Roman"/>
          <w:color w:val="0000FF"/>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(datatrigram)):</w:t>
      </w:r>
      <w:r w:rsidRPr="00687B02">
        <w:rPr>
          <w:rFonts w:ascii="Times New Roman" w:hAnsi="Times New Roman" w:cs="Times New Roman"/>
          <w:color w:val="000000"/>
        </w:rPr>
        <w:br/>
        <w:t xml:space="preserve">    y=</w:t>
      </w:r>
      <w:r w:rsidRPr="00687B02">
        <w:rPr>
          <w:rFonts w:ascii="Times New Roman" w:hAnsi="Times New Roman" w:cs="Times New Roman"/>
          <w:color w:val="0000FF"/>
        </w:rPr>
        <w:t>0</w:t>
      </w:r>
      <w:r w:rsidRPr="00687B02">
        <w:rPr>
          <w:rFonts w:ascii="Times New Roman" w:hAnsi="Times New Roman" w:cs="Times New Roman"/>
          <w:color w:val="0000FF"/>
        </w:rPr>
        <w:br/>
        <w:t xml:space="preserve">    </w:t>
      </w:r>
      <w:r w:rsidRPr="00687B02">
        <w:rPr>
          <w:rFonts w:ascii="Times New Roman" w:hAnsi="Times New Roman" w:cs="Times New Roman"/>
          <w:color w:val="000000"/>
        </w:rPr>
        <w:t xml:space="preserve">txtOut = </w:t>
      </w:r>
      <w:r w:rsidRPr="00687B02">
        <w:rPr>
          <w:rFonts w:ascii="Times New Roman" w:hAnsi="Times New Roman" w:cs="Times New Roman"/>
          <w:b/>
          <w:bCs/>
          <w:color w:val="008080"/>
        </w:rPr>
        <w:t>""</w:t>
      </w:r>
      <w:r w:rsidRPr="00687B02">
        <w:rPr>
          <w:rFonts w:ascii="Times New Roman" w:hAnsi="Times New Roman" w:cs="Times New Roman"/>
          <w:b/>
          <w:bCs/>
          <w:color w:val="008080"/>
        </w:rPr>
        <w:br/>
        <w:t xml:space="preserve">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y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(datatrigram[x])):</w:t>
      </w:r>
      <w:r w:rsidRPr="00687B02">
        <w:rPr>
          <w:rFonts w:ascii="Times New Roman" w:hAnsi="Times New Roman" w:cs="Times New Roman"/>
          <w:color w:val="000000"/>
        </w:rPr>
        <w:br/>
        <w:t xml:space="preserve">        txtOut=txtOut + datatrigram[x][y]+ </w:t>
      </w:r>
      <w:r w:rsidRPr="00687B02">
        <w:rPr>
          <w:rFonts w:ascii="Times New Roman" w:hAnsi="Times New Roman" w:cs="Times New Roman"/>
          <w:b/>
          <w:bCs/>
          <w:color w:val="008080"/>
        </w:rPr>
        <w:t>' '</w:t>
      </w:r>
      <w:r w:rsidRPr="00687B02">
        <w:rPr>
          <w:rFonts w:ascii="Times New Roman" w:hAnsi="Times New Roman" w:cs="Times New Roman"/>
          <w:b/>
          <w:bCs/>
          <w:color w:val="008080"/>
        </w:rPr>
        <w:br/>
        <w:t xml:space="preserve">    </w:t>
      </w:r>
      <w:r w:rsidRPr="00687B02">
        <w:rPr>
          <w:rFonts w:ascii="Times New Roman" w:hAnsi="Times New Roman" w:cs="Times New Roman"/>
          <w:color w:val="000080"/>
        </w:rPr>
        <w:t>print</w:t>
      </w:r>
      <w:r w:rsidRPr="00687B02">
        <w:rPr>
          <w:rFonts w:ascii="Times New Roman" w:hAnsi="Times New Roman" w:cs="Times New Roman"/>
          <w:color w:val="000000"/>
        </w:rPr>
        <w:t>(txtOut [:-</w:t>
      </w:r>
      <w:r w:rsidRPr="00687B02">
        <w:rPr>
          <w:rFonts w:ascii="Times New Roman" w:hAnsi="Times New Roman" w:cs="Times New Roman"/>
          <w:color w:val="0000FF"/>
        </w:rPr>
        <w:t>1</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#for kalimat in datatrigram:</w:t>
      </w:r>
      <w:r w:rsidRPr="00687B02">
        <w:rPr>
          <w:rFonts w:ascii="Times New Roman" w:hAnsi="Times New Roman" w:cs="Times New Roman"/>
          <w:i/>
          <w:iCs/>
          <w:color w:val="808080"/>
        </w:rPr>
        <w:br/>
        <w:t>#    print(kalimat)</w:t>
      </w:r>
      <w:r w:rsidRPr="00687B02">
        <w:rPr>
          <w:rFonts w:ascii="Times New Roman" w:hAnsi="Times New Roman" w:cs="Times New Roman"/>
          <w:i/>
          <w:iCs/>
          <w:color w:val="808080"/>
        </w:rPr>
        <w:br/>
        <w:t>#print(datatrigram[0])</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b/>
          <w:bCs/>
          <w:color w:val="008080"/>
        </w:rPr>
        <w:t>"""oleh clik jawaban dulu lalu proses durasi --&gt; stop time"""</w:t>
      </w:r>
      <w:r w:rsidRPr="00687B02">
        <w:rPr>
          <w:rFonts w:ascii="Times New Roman" w:hAnsi="Times New Roman" w:cs="Times New Roman"/>
          <w:b/>
          <w:bCs/>
          <w:color w:val="00808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 xml:space="preserve">f"waktu eksekusi = </w:t>
      </w:r>
      <w:r w:rsidRPr="00687B02">
        <w:rPr>
          <w:rFonts w:ascii="Times New Roman" w:hAnsi="Times New Roman" w:cs="Times New Roman"/>
          <w:b/>
          <w:bCs/>
          <w:color w:val="000080"/>
        </w:rPr>
        <w:t>{</w:t>
      </w:r>
      <w:r w:rsidRPr="00687B02">
        <w:rPr>
          <w:rFonts w:ascii="Times New Roman" w:hAnsi="Times New Roman" w:cs="Times New Roman"/>
          <w:color w:val="000000"/>
        </w:rPr>
        <w:t>time.time()-startTime</w:t>
      </w:r>
      <w:r w:rsidRPr="00687B02">
        <w:rPr>
          <w:rFonts w:ascii="Times New Roman" w:hAnsi="Times New Roman" w:cs="Times New Roman"/>
          <w:b/>
          <w:bCs/>
          <w:color w:val="000080"/>
        </w:rPr>
        <w:t>}</w:t>
      </w:r>
      <w:r w:rsidRPr="00687B02">
        <w:rPr>
          <w:rFonts w:ascii="Times New Roman" w:hAnsi="Times New Roman" w:cs="Times New Roman"/>
          <w:b/>
          <w:bCs/>
          <w:color w:val="008080"/>
        </w:rPr>
        <w:t>"</w:t>
      </w:r>
      <w:r w:rsidRPr="00687B02">
        <w:rPr>
          <w:rFonts w:ascii="Times New Roman" w:hAnsi="Times New Roman" w:cs="Times New Roman"/>
          <w:color w:val="000000"/>
        </w:rPr>
        <w:t>)</w:t>
      </w:r>
    </w:p>
    <w:p w:rsidR="001144FD" w:rsidRPr="00687B02" w:rsidRDefault="001144FD" w:rsidP="00F106F0">
      <w:pPr>
        <w:pStyle w:val="ParagrifIsi"/>
      </w:pPr>
    </w:p>
    <w:p w:rsidR="00350F86" w:rsidRPr="00687B02" w:rsidRDefault="004B14F2" w:rsidP="00BD6E82">
      <w:pPr>
        <w:pStyle w:val="ParagrifIsi"/>
        <w:ind w:firstLine="839"/>
      </w:pPr>
      <w:r w:rsidRPr="00687B02">
        <w:t xml:space="preserve">Hasil dari metode trigram ini tentunya dapat kita </w:t>
      </w:r>
      <w:r w:rsidR="00E71590">
        <w:t>lihat</w:t>
      </w:r>
      <w:r w:rsidRPr="00687B02">
        <w:t xml:space="preserve"> </w:t>
      </w:r>
      <w:r w:rsidR="00E71590">
        <w:t>pada</w:t>
      </w:r>
      <w:r w:rsidRPr="00687B02">
        <w:t xml:space="preserve"> gambar 4.5 yang dimana pada kalimat “Ade/VB kegiatan jam tujoh jam Sembilan baru dimulai .” pada teks kalimat ini dengan metode sebelumnya terdapat tagging namun pada kalimat ini tidak, dikarenakan setiap metode termasuk trigram memberikan nilai tagging yang manyatakan bahwa kalimat ini tidak ada nilai tagging, walaupun berdasarkan data latih yang sa</w:t>
      </w:r>
      <w:r w:rsidR="00BD6E82" w:rsidRPr="00687B02">
        <w:t>ma dengan metode sebelumnya.</w:t>
      </w:r>
    </w:p>
    <w:p w:rsidR="001144FD" w:rsidRPr="00687B02" w:rsidRDefault="00350F86" w:rsidP="00BD6E82">
      <w:pPr>
        <w:pStyle w:val="ParagrifIsi"/>
        <w:jc w:val="center"/>
      </w:pPr>
      <w:r w:rsidRPr="00687B02">
        <w:rPr>
          <w:noProof/>
          <w:lang w:eastAsia="en-US"/>
        </w:rPr>
        <w:drawing>
          <wp:inline distT="0" distB="0" distL="0" distR="0" wp14:anchorId="3601F029" wp14:editId="036720BA">
            <wp:extent cx="4333875" cy="847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875" cy="847725"/>
                    </a:xfrm>
                    <a:prstGeom prst="rect">
                      <a:avLst/>
                    </a:prstGeom>
                  </pic:spPr>
                </pic:pic>
              </a:graphicData>
            </a:graphic>
          </wp:inline>
        </w:drawing>
      </w:r>
    </w:p>
    <w:p w:rsidR="00C50932" w:rsidRPr="00687B02" w:rsidRDefault="00350F86" w:rsidP="004B14F2">
      <w:pPr>
        <w:pStyle w:val="Caption"/>
        <w:jc w:val="center"/>
        <w:rPr>
          <w:rFonts w:ascii="Times New Roman" w:hAnsi="Times New Roman" w:cs="Times New Roman"/>
          <w:i w:val="0"/>
          <w:color w:val="auto"/>
          <w:sz w:val="24"/>
          <w:szCs w:val="24"/>
        </w:rPr>
      </w:pPr>
      <w:bookmarkStart w:id="178" w:name="_Toc60132364"/>
      <w:r w:rsidRPr="00687B02">
        <w:rPr>
          <w:rFonts w:ascii="Times New Roman" w:hAnsi="Times New Roman" w:cs="Times New Roman"/>
          <w:b/>
          <w:i w:val="0"/>
          <w:color w:val="auto"/>
          <w:sz w:val="24"/>
          <w:szCs w:val="24"/>
        </w:rPr>
        <w:t xml:space="preserve">Gambar 4. </w:t>
      </w:r>
      <w:r w:rsidR="00E02108" w:rsidRPr="00687B02">
        <w:rPr>
          <w:rFonts w:ascii="Times New Roman" w:hAnsi="Times New Roman" w:cs="Times New Roman"/>
          <w:b/>
          <w:i w:val="0"/>
          <w:color w:val="auto"/>
          <w:sz w:val="24"/>
          <w:szCs w:val="24"/>
        </w:rPr>
        <w:fldChar w:fldCharType="begin"/>
      </w:r>
      <w:r w:rsidR="00E02108" w:rsidRPr="00687B02">
        <w:rPr>
          <w:rFonts w:ascii="Times New Roman" w:hAnsi="Times New Roman" w:cs="Times New Roman"/>
          <w:b/>
          <w:i w:val="0"/>
          <w:color w:val="auto"/>
          <w:sz w:val="24"/>
          <w:szCs w:val="24"/>
        </w:rPr>
        <w:instrText xml:space="preserve"> SEQ Gambar_4. \* ARABIC </w:instrText>
      </w:r>
      <w:r w:rsidR="00E02108"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5</w:t>
      </w:r>
      <w:r w:rsidR="00E02108" w:rsidRPr="00687B02">
        <w:rPr>
          <w:rFonts w:ascii="Times New Roman" w:hAnsi="Times New Roman" w:cs="Times New Roman"/>
          <w:b/>
          <w:i w:val="0"/>
          <w:color w:val="auto"/>
          <w:sz w:val="24"/>
          <w:szCs w:val="24"/>
        </w:rPr>
        <w:fldChar w:fldCharType="end"/>
      </w:r>
      <w:r w:rsidRPr="00687B02">
        <w:rPr>
          <w:rFonts w:ascii="Times New Roman" w:hAnsi="Times New Roman" w:cs="Times New Roman"/>
          <w:color w:val="auto"/>
          <w:sz w:val="24"/>
          <w:szCs w:val="24"/>
        </w:rPr>
        <w:t xml:space="preserve"> </w:t>
      </w:r>
      <w:r w:rsidRPr="00687B02">
        <w:rPr>
          <w:rFonts w:ascii="Times New Roman" w:hAnsi="Times New Roman" w:cs="Times New Roman"/>
          <w:i w:val="0"/>
          <w:color w:val="auto"/>
          <w:sz w:val="24"/>
          <w:szCs w:val="24"/>
        </w:rPr>
        <w:t xml:space="preserve">Hasil </w:t>
      </w:r>
      <w:r w:rsidRPr="00687B02">
        <w:rPr>
          <w:rFonts w:ascii="Times New Roman" w:hAnsi="Times New Roman" w:cs="Times New Roman"/>
          <w:color w:val="auto"/>
          <w:sz w:val="24"/>
          <w:szCs w:val="24"/>
        </w:rPr>
        <w:t>Tagging</w:t>
      </w:r>
      <w:r w:rsidRPr="00687B02">
        <w:rPr>
          <w:rFonts w:ascii="Times New Roman" w:hAnsi="Times New Roman" w:cs="Times New Roman"/>
          <w:i w:val="0"/>
          <w:color w:val="auto"/>
          <w:sz w:val="24"/>
          <w:szCs w:val="24"/>
        </w:rPr>
        <w:t xml:space="preserve"> Metode </w:t>
      </w:r>
      <w:r w:rsidR="004B14F2" w:rsidRPr="00687B02">
        <w:rPr>
          <w:rFonts w:ascii="Times New Roman" w:hAnsi="Times New Roman" w:cs="Times New Roman"/>
          <w:i w:val="0"/>
          <w:color w:val="auto"/>
          <w:sz w:val="24"/>
          <w:szCs w:val="24"/>
        </w:rPr>
        <w:t>Trigram</w:t>
      </w:r>
      <w:bookmarkEnd w:id="178"/>
    </w:p>
    <w:p w:rsidR="004B14F2" w:rsidRPr="00687B02" w:rsidRDefault="004B14F2" w:rsidP="004B14F2">
      <w:pPr>
        <w:rPr>
          <w:lang w:eastAsia="en-US"/>
        </w:rPr>
      </w:pPr>
    </w:p>
    <w:p w:rsidR="00C50932" w:rsidRPr="00687B02" w:rsidRDefault="00C50932" w:rsidP="005C1612">
      <w:pPr>
        <w:pStyle w:val="Heading3"/>
      </w:pPr>
      <w:bookmarkStart w:id="179" w:name="_Toc60606571"/>
      <w:r w:rsidRPr="00687B02">
        <w:lastRenderedPageBreak/>
        <w:t xml:space="preserve">Hasil </w:t>
      </w:r>
      <w:r w:rsidRPr="00687B02">
        <w:rPr>
          <w:i/>
        </w:rPr>
        <w:t>Tagging</w:t>
      </w:r>
      <w:r w:rsidRPr="00687B02">
        <w:t xml:space="preserve"> PoS Metode Unigram untuk Bahasa Melayu Pontianak</w:t>
      </w:r>
      <w:bookmarkEnd w:id="179"/>
    </w:p>
    <w:p w:rsidR="00E02108" w:rsidRPr="00687B02" w:rsidRDefault="009A441A" w:rsidP="00E02108">
      <w:pPr>
        <w:pStyle w:val="ParagrifIsi"/>
        <w:ind w:firstLine="720"/>
      </w:pPr>
      <w:r w:rsidRPr="00687B02">
        <w:t>Metode terakhir yang digunakan pada pen</w:t>
      </w:r>
      <w:r w:rsidR="00E71590">
        <w:t>el</w:t>
      </w:r>
      <w:r w:rsidRPr="00687B02">
        <w:t>itian ini adalah m</w:t>
      </w:r>
      <w:r w:rsidR="00E71590">
        <w:t>etode unigram. T</w:t>
      </w:r>
      <w:r w:rsidRPr="00687B02">
        <w:t xml:space="preserve">erdapat perbedaan dari </w:t>
      </w:r>
      <w:r w:rsidR="00662CD9" w:rsidRPr="00687B02">
        <w:t>kode program</w:t>
      </w:r>
      <w:r w:rsidRPr="00687B02">
        <w:t xml:space="preserve"> dan hasil yang dihasilkan dari metode ini, dibawah ini adalah kod</w:t>
      </w:r>
      <w:r w:rsidR="00662CD9" w:rsidRPr="00687B02">
        <w:t>e program</w:t>
      </w:r>
      <w:r w:rsidRPr="00687B02">
        <w:t xml:space="preserve"> untuk proses tagging metode unigram.</w:t>
      </w:r>
    </w:p>
    <w:p w:rsidR="00E02108" w:rsidRPr="00687B02" w:rsidRDefault="00E02108" w:rsidP="00E02108">
      <w:pPr>
        <w:pStyle w:val="ParagrifIsi"/>
        <w:ind w:firstLine="720"/>
        <w:jc w:val="center"/>
      </w:pPr>
      <w:bookmarkStart w:id="180" w:name="_Toc60604799"/>
      <w:r w:rsidRPr="00687B02">
        <w:rPr>
          <w:b/>
        </w:rPr>
        <w:t xml:space="preserve">Kode Program 4. </w:t>
      </w:r>
      <w:r w:rsidRPr="00687B02">
        <w:rPr>
          <w:b/>
        </w:rPr>
        <w:fldChar w:fldCharType="begin"/>
      </w:r>
      <w:r w:rsidRPr="00687B02">
        <w:rPr>
          <w:b/>
        </w:rPr>
        <w:instrText xml:space="preserve"> SEQ Kode_Program_4. \* ARABIC </w:instrText>
      </w:r>
      <w:r w:rsidRPr="00687B02">
        <w:rPr>
          <w:b/>
        </w:rPr>
        <w:fldChar w:fldCharType="separate"/>
      </w:r>
      <w:r w:rsidR="001B5269">
        <w:rPr>
          <w:b/>
          <w:noProof/>
        </w:rPr>
        <w:t>4</w:t>
      </w:r>
      <w:r w:rsidRPr="00687B02">
        <w:rPr>
          <w:b/>
        </w:rPr>
        <w:fldChar w:fldCharType="end"/>
      </w:r>
      <w:r w:rsidRPr="00687B02">
        <w:t xml:space="preserve"> Melatih Data Uji Metode Unigram</w:t>
      </w:r>
      <w:bookmarkEnd w:id="180"/>
    </w:p>
    <w:p w:rsidR="001144FD" w:rsidRPr="00687B02" w:rsidRDefault="001144FD" w:rsidP="001144FD">
      <w:pPr>
        <w:pStyle w:val="HTMLPreformatted"/>
        <w:shd w:val="clear" w:color="auto" w:fill="FFFFFF"/>
        <w:rPr>
          <w:rFonts w:ascii="Times New Roman" w:hAnsi="Times New Roman" w:cs="Times New Roman"/>
          <w:color w:val="000000"/>
        </w:rPr>
      </w:pP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nltk</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unigram</w:t>
      </w:r>
      <w:r w:rsidRPr="00687B02">
        <w:rPr>
          <w:rFonts w:ascii="Times New Roman" w:hAnsi="Times New Roman" w:cs="Times New Roman"/>
          <w:color w:val="000000"/>
        </w:rPr>
        <w:br/>
      </w:r>
      <w:r w:rsidRPr="00687B02">
        <w:rPr>
          <w:rFonts w:ascii="Times New Roman" w:hAnsi="Times New Roman" w:cs="Times New Roman"/>
          <w:b/>
          <w:bCs/>
          <w:color w:val="000080"/>
        </w:rPr>
        <w:t xml:space="preserve">import </w:t>
      </w:r>
      <w:r w:rsidRPr="00687B02">
        <w:rPr>
          <w:rFonts w:ascii="Times New Roman" w:hAnsi="Times New Roman" w:cs="Times New Roman"/>
          <w:color w:val="000000"/>
        </w:rPr>
        <w:t>time</w:t>
      </w:r>
      <w:r w:rsidRPr="00687B02">
        <w:rPr>
          <w:rFonts w:ascii="Times New Roman" w:hAnsi="Times New Roman" w:cs="Times New Roman"/>
          <w:color w:val="000000"/>
        </w:rPr>
        <w:br/>
        <w:t>startTime = time.time()</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#kalimat uji</w:t>
      </w:r>
      <w:r w:rsidRPr="00687B02">
        <w:rPr>
          <w:rFonts w:ascii="Times New Roman" w:hAnsi="Times New Roman" w:cs="Times New Roman"/>
          <w:i/>
          <w:iCs/>
          <w:color w:val="808080"/>
        </w:rPr>
        <w:br/>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f1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"uji500.txt"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f1 :</w:t>
      </w:r>
      <w:r w:rsidRPr="00687B02">
        <w:rPr>
          <w:rFonts w:ascii="Times New Roman" w:hAnsi="Times New Roman" w:cs="Times New Roman"/>
          <w:color w:val="000000"/>
        </w:rPr>
        <w:br/>
        <w:t xml:space="preserve">    kaluji = baris.strip()</w:t>
      </w:r>
      <w:r w:rsidRPr="00687B02">
        <w:rPr>
          <w:rFonts w:ascii="Times New Roman" w:hAnsi="Times New Roman" w:cs="Times New Roman"/>
          <w:color w:val="000000"/>
        </w:rPr>
        <w:br/>
        <w:t xml:space="preserve">    kalimatuji.append(kaluji.split())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#print(kalimatuji, len(kalimatuji))</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color w:val="000000"/>
        </w:rPr>
        <w:t>train_data=[]</w:t>
      </w:r>
      <w:r w:rsidRPr="00687B02">
        <w:rPr>
          <w:rFonts w:ascii="Times New Roman" w:hAnsi="Times New Roman" w:cs="Times New Roman"/>
          <w:color w:val="000000"/>
        </w:rPr>
        <w:br/>
        <w:t xml:space="preserve">f0 = </w:t>
      </w:r>
      <w:r w:rsidRPr="00687B02">
        <w:rPr>
          <w:rFonts w:ascii="Times New Roman" w:hAnsi="Times New Roman" w:cs="Times New Roman"/>
          <w:color w:val="000080"/>
        </w:rPr>
        <w:t>open</w:t>
      </w:r>
      <w:r w:rsidRPr="00687B02">
        <w:rPr>
          <w:rFonts w:ascii="Times New Roman" w:hAnsi="Times New Roman" w:cs="Times New Roman"/>
          <w:color w:val="000000"/>
        </w:rPr>
        <w:t>(</w:t>
      </w:r>
      <w:r w:rsidRPr="00687B02">
        <w:rPr>
          <w:rFonts w:ascii="Times New Roman" w:hAnsi="Times New Roman" w:cs="Times New Roman"/>
          <w:b/>
          <w:bCs/>
          <w:color w:val="008080"/>
        </w:rPr>
        <w:t>"manual500.txt"</w:t>
      </w:r>
      <w:r w:rsidRPr="00687B02">
        <w:rPr>
          <w:rFonts w:ascii="Times New Roman" w:hAnsi="Times New Roman" w:cs="Times New Roman"/>
          <w:color w:val="000000"/>
        </w:rPr>
        <w:t xml:space="preserve">, </w:t>
      </w:r>
      <w:r w:rsidRPr="00687B02">
        <w:rPr>
          <w:rFonts w:ascii="Times New Roman" w:hAnsi="Times New Roman" w:cs="Times New Roman"/>
          <w:b/>
          <w:bCs/>
          <w:color w:val="008080"/>
        </w:rPr>
        <w:t>"r"</w:t>
      </w:r>
      <w:r w:rsidRPr="00687B02">
        <w:rPr>
          <w:rFonts w:ascii="Times New Roman" w:hAnsi="Times New Roman" w:cs="Times New Roman"/>
          <w:color w:val="000000"/>
        </w:rPr>
        <w:t xml:space="preserve">) </w:t>
      </w:r>
      <w:r w:rsidRPr="00687B02">
        <w:rPr>
          <w:rFonts w:ascii="Times New Roman" w:hAnsi="Times New Roman" w:cs="Times New Roman"/>
          <w:i/>
          <w:iCs/>
          <w:color w:val="808080"/>
        </w:rPr>
        <w:t>#corpustrain.txt</w:t>
      </w:r>
      <w:r w:rsidRPr="00687B02">
        <w:rPr>
          <w:rFonts w:ascii="Times New Roman" w:hAnsi="Times New Roman" w:cs="Times New Roman"/>
          <w:i/>
          <w:iCs/>
          <w:color w:val="80808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baris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f0 :</w:t>
      </w:r>
      <w:r w:rsidRPr="00687B02">
        <w:rPr>
          <w:rFonts w:ascii="Times New Roman" w:hAnsi="Times New Roman" w:cs="Times New Roman"/>
          <w:color w:val="000000"/>
        </w:rPr>
        <w:br/>
        <w:t xml:space="preserve">    kal = baris.strip()</w:t>
      </w:r>
      <w:r w:rsidRPr="00687B02">
        <w:rPr>
          <w:rFonts w:ascii="Times New Roman" w:hAnsi="Times New Roman" w:cs="Times New Roman"/>
          <w:color w:val="000000"/>
        </w:rPr>
        <w:br/>
        <w:t xml:space="preserve">    kalimat =[nltk.tag.str2tuple(t)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t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kal.split()]</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#print(kalimat)</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train_data.append(kalimat)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00"/>
        </w:rPr>
        <w:br/>
      </w:r>
      <w:r w:rsidR="00B12E37" w:rsidRPr="00687B02">
        <w:rPr>
          <w:rFonts w:ascii="Times New Roman" w:hAnsi="Times New Roman" w:cs="Times New Roman"/>
          <w:i/>
          <w:iCs/>
          <w:color w:val="808080"/>
        </w:rPr>
        <w:t>#print(train_data)</w:t>
      </w:r>
      <w:r w:rsidRPr="00687B02">
        <w:rPr>
          <w:rFonts w:ascii="Times New Roman" w:hAnsi="Times New Roman" w:cs="Times New Roman"/>
          <w:i/>
          <w:iCs/>
          <w:color w:val="808080"/>
        </w:rPr>
        <w:br/>
      </w:r>
      <w:r w:rsidRPr="00687B02">
        <w:rPr>
          <w:rFonts w:ascii="Times New Roman" w:hAnsi="Times New Roman" w:cs="Times New Roman"/>
          <w:color w:val="000000"/>
        </w:rPr>
        <w:t>dataunigram=[]</w:t>
      </w:r>
      <w:r w:rsidRPr="00687B02">
        <w:rPr>
          <w:rFonts w:ascii="Times New Roman" w:hAnsi="Times New Roman" w:cs="Times New Roman"/>
          <w:color w:val="000000"/>
        </w:rPr>
        <w:br/>
        <w:t>unigram_tagger = nltk.UnigramTagger(train_data)</w:t>
      </w:r>
      <w:r w:rsidRPr="00687B02">
        <w:rPr>
          <w:rFonts w:ascii="Times New Roman" w:hAnsi="Times New Roman" w:cs="Times New Roman"/>
          <w:color w:val="000000"/>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jumkal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80"/>
        </w:rPr>
        <w:t>len</w:t>
      </w:r>
      <w:r w:rsidRPr="00687B02">
        <w:rPr>
          <w:rFonts w:ascii="Times New Roman" w:hAnsi="Times New Roman" w:cs="Times New Roman"/>
          <w:color w:val="000000"/>
        </w:rPr>
        <w:t>(kalimatuji)):</w:t>
      </w:r>
      <w:r w:rsidRPr="00687B02">
        <w:rPr>
          <w:rFonts w:ascii="Times New Roman" w:hAnsi="Times New Roman" w:cs="Times New Roman"/>
          <w:color w:val="000000"/>
        </w:rPr>
        <w:br/>
        <w:t xml:space="preserve">        </w:t>
      </w:r>
      <w:r w:rsidRPr="00687B02">
        <w:rPr>
          <w:rFonts w:ascii="Times New Roman" w:hAnsi="Times New Roman" w:cs="Times New Roman"/>
          <w:i/>
          <w:iCs/>
          <w:color w:val="808080"/>
        </w:rPr>
        <w:t>#print("Unigram =", unigram_tagger.tag(kalimatuji[jumkal]))</w:t>
      </w:r>
      <w:r w:rsidRPr="00687B02">
        <w:rPr>
          <w:rFonts w:ascii="Times New Roman" w:hAnsi="Times New Roman" w:cs="Times New Roman"/>
          <w:i/>
          <w:iCs/>
          <w:color w:val="808080"/>
        </w:rPr>
        <w:br/>
        <w:t xml:space="preserve">        </w:t>
      </w:r>
      <w:r w:rsidRPr="00687B02">
        <w:rPr>
          <w:rFonts w:ascii="Times New Roman" w:hAnsi="Times New Roman" w:cs="Times New Roman"/>
          <w:color w:val="000000"/>
        </w:rPr>
        <w:t xml:space="preserve">dataunigram.append([nltk.tag.tuple2str(x)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00"/>
        </w:rPr>
        <w:t>unigram_tagger.tag(kalimatuji[jumkal])])</w:t>
      </w:r>
      <w:r w:rsidRPr="00687B02">
        <w:rPr>
          <w:rFonts w:ascii="Times New Roman" w:hAnsi="Times New Roman" w:cs="Times New Roman"/>
          <w:color w:val="000000"/>
        </w:rPr>
        <w:br/>
      </w:r>
      <w:r w:rsidRPr="00687B02">
        <w:rPr>
          <w:rFonts w:ascii="Times New Roman" w:hAnsi="Times New Roman" w:cs="Times New Roman"/>
          <w:color w:val="000000"/>
        </w:rPr>
        <w:br/>
        <w:t>x=</w:t>
      </w:r>
      <w:r w:rsidRPr="00687B02">
        <w:rPr>
          <w:rFonts w:ascii="Times New Roman" w:hAnsi="Times New Roman" w:cs="Times New Roman"/>
          <w:color w:val="0000FF"/>
        </w:rPr>
        <w:t>0</w:t>
      </w:r>
      <w:r w:rsidRPr="00687B02">
        <w:rPr>
          <w:rFonts w:ascii="Times New Roman" w:hAnsi="Times New Roman" w:cs="Times New Roman"/>
          <w:color w:val="0000FF"/>
        </w:rPr>
        <w:br/>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x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(dataunigram)):</w:t>
      </w:r>
      <w:r w:rsidRPr="00687B02">
        <w:rPr>
          <w:rFonts w:ascii="Times New Roman" w:hAnsi="Times New Roman" w:cs="Times New Roman"/>
          <w:color w:val="000000"/>
        </w:rPr>
        <w:br/>
        <w:t xml:space="preserve">    y=</w:t>
      </w:r>
      <w:r w:rsidRPr="00687B02">
        <w:rPr>
          <w:rFonts w:ascii="Times New Roman" w:hAnsi="Times New Roman" w:cs="Times New Roman"/>
          <w:color w:val="0000FF"/>
        </w:rPr>
        <w:t>0</w:t>
      </w:r>
      <w:r w:rsidRPr="00687B02">
        <w:rPr>
          <w:rFonts w:ascii="Times New Roman" w:hAnsi="Times New Roman" w:cs="Times New Roman"/>
          <w:color w:val="0000FF"/>
        </w:rPr>
        <w:br/>
        <w:t xml:space="preserve">    </w:t>
      </w:r>
      <w:r w:rsidRPr="00687B02">
        <w:rPr>
          <w:rFonts w:ascii="Times New Roman" w:hAnsi="Times New Roman" w:cs="Times New Roman"/>
          <w:color w:val="000000"/>
        </w:rPr>
        <w:t xml:space="preserve">txtOut = </w:t>
      </w:r>
      <w:r w:rsidRPr="00687B02">
        <w:rPr>
          <w:rFonts w:ascii="Times New Roman" w:hAnsi="Times New Roman" w:cs="Times New Roman"/>
          <w:b/>
          <w:bCs/>
          <w:color w:val="008080"/>
        </w:rPr>
        <w:t>""</w:t>
      </w:r>
      <w:r w:rsidRPr="00687B02">
        <w:rPr>
          <w:rFonts w:ascii="Times New Roman" w:hAnsi="Times New Roman" w:cs="Times New Roman"/>
          <w:b/>
          <w:bCs/>
          <w:color w:val="008080"/>
        </w:rPr>
        <w:br/>
        <w:t xml:space="preserve">    </w:t>
      </w:r>
      <w:r w:rsidRPr="00687B02">
        <w:rPr>
          <w:rFonts w:ascii="Times New Roman" w:hAnsi="Times New Roman" w:cs="Times New Roman"/>
          <w:b/>
          <w:bCs/>
          <w:color w:val="000080"/>
        </w:rPr>
        <w:t xml:space="preserve">for </w:t>
      </w:r>
      <w:r w:rsidRPr="00687B02">
        <w:rPr>
          <w:rFonts w:ascii="Times New Roman" w:hAnsi="Times New Roman" w:cs="Times New Roman"/>
          <w:color w:val="000000"/>
        </w:rPr>
        <w:t xml:space="preserve">y </w:t>
      </w:r>
      <w:r w:rsidRPr="00687B02">
        <w:rPr>
          <w:rFonts w:ascii="Times New Roman" w:hAnsi="Times New Roman" w:cs="Times New Roman"/>
          <w:b/>
          <w:bCs/>
          <w:color w:val="000080"/>
        </w:rPr>
        <w:t xml:space="preserve">in </w:t>
      </w:r>
      <w:r w:rsidRPr="00687B02">
        <w:rPr>
          <w:rFonts w:ascii="Times New Roman" w:hAnsi="Times New Roman" w:cs="Times New Roman"/>
          <w:color w:val="000080"/>
        </w:rPr>
        <w:t>range</w:t>
      </w:r>
      <w:r w:rsidRPr="00687B02">
        <w:rPr>
          <w:rFonts w:ascii="Times New Roman" w:hAnsi="Times New Roman" w:cs="Times New Roman"/>
          <w:color w:val="000000"/>
        </w:rPr>
        <w:t>(</w:t>
      </w:r>
      <w:r w:rsidRPr="00687B02">
        <w:rPr>
          <w:rFonts w:ascii="Times New Roman" w:hAnsi="Times New Roman" w:cs="Times New Roman"/>
          <w:color w:val="0000FF"/>
        </w:rPr>
        <w:t>0</w:t>
      </w:r>
      <w:r w:rsidRPr="00687B02">
        <w:rPr>
          <w:rFonts w:ascii="Times New Roman" w:hAnsi="Times New Roman" w:cs="Times New Roman"/>
          <w:color w:val="000000"/>
        </w:rPr>
        <w:t xml:space="preserve">, </w:t>
      </w:r>
      <w:r w:rsidRPr="00687B02">
        <w:rPr>
          <w:rFonts w:ascii="Times New Roman" w:hAnsi="Times New Roman" w:cs="Times New Roman"/>
          <w:color w:val="000080"/>
        </w:rPr>
        <w:t>len</w:t>
      </w:r>
      <w:r w:rsidRPr="00687B02">
        <w:rPr>
          <w:rFonts w:ascii="Times New Roman" w:hAnsi="Times New Roman" w:cs="Times New Roman"/>
          <w:color w:val="000000"/>
        </w:rPr>
        <w:t>(dataunigram[x])):</w:t>
      </w:r>
      <w:r w:rsidRPr="00687B02">
        <w:rPr>
          <w:rFonts w:ascii="Times New Roman" w:hAnsi="Times New Roman" w:cs="Times New Roman"/>
          <w:color w:val="000000"/>
        </w:rPr>
        <w:br/>
        <w:t xml:space="preserve">        txtOut=txtOut + dataunigram[x][y]+ </w:t>
      </w:r>
      <w:r w:rsidRPr="00687B02">
        <w:rPr>
          <w:rFonts w:ascii="Times New Roman" w:hAnsi="Times New Roman" w:cs="Times New Roman"/>
          <w:b/>
          <w:bCs/>
          <w:color w:val="008080"/>
        </w:rPr>
        <w:t>' '</w:t>
      </w:r>
      <w:r w:rsidRPr="00687B02">
        <w:rPr>
          <w:rFonts w:ascii="Times New Roman" w:hAnsi="Times New Roman" w:cs="Times New Roman"/>
          <w:b/>
          <w:bCs/>
          <w:color w:val="008080"/>
        </w:rPr>
        <w:br/>
        <w:t xml:space="preserve">    </w:t>
      </w:r>
      <w:r w:rsidRPr="00687B02">
        <w:rPr>
          <w:rFonts w:ascii="Times New Roman" w:hAnsi="Times New Roman" w:cs="Times New Roman"/>
          <w:color w:val="000080"/>
        </w:rPr>
        <w:t>print</w:t>
      </w:r>
      <w:r w:rsidRPr="00687B02">
        <w:rPr>
          <w:rFonts w:ascii="Times New Roman" w:hAnsi="Times New Roman" w:cs="Times New Roman"/>
          <w:color w:val="000000"/>
        </w:rPr>
        <w:t>(txtOut [:-</w:t>
      </w:r>
      <w:r w:rsidRPr="00687B02">
        <w:rPr>
          <w:rFonts w:ascii="Times New Roman" w:hAnsi="Times New Roman" w:cs="Times New Roman"/>
          <w:color w:val="0000FF"/>
        </w:rPr>
        <w:t>1</w:t>
      </w:r>
      <w:r w:rsidRPr="00687B02">
        <w:rPr>
          <w:rFonts w:ascii="Times New Roman" w:hAnsi="Times New Roman" w:cs="Times New Roman"/>
          <w:color w:val="000000"/>
        </w:rPr>
        <w:t>])</w:t>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color w:val="000000"/>
        </w:rPr>
        <w:br/>
      </w:r>
      <w:r w:rsidRPr="00687B02">
        <w:rPr>
          <w:rFonts w:ascii="Times New Roman" w:hAnsi="Times New Roman" w:cs="Times New Roman"/>
          <w:i/>
          <w:iCs/>
          <w:color w:val="808080"/>
        </w:rPr>
        <w:t>#for kalimat in dataunigram:</w:t>
      </w:r>
      <w:r w:rsidRPr="00687B02">
        <w:rPr>
          <w:rFonts w:ascii="Times New Roman" w:hAnsi="Times New Roman" w:cs="Times New Roman"/>
          <w:i/>
          <w:iCs/>
          <w:color w:val="808080"/>
        </w:rPr>
        <w:br/>
        <w:t>#    print(kalimat)</w:t>
      </w:r>
      <w:r w:rsidRPr="00687B02">
        <w:rPr>
          <w:rFonts w:ascii="Times New Roman" w:hAnsi="Times New Roman" w:cs="Times New Roman"/>
          <w:i/>
          <w:iCs/>
          <w:color w:val="808080"/>
        </w:rPr>
        <w:br/>
        <w:t>#print(dataunigram[0])</w:t>
      </w:r>
      <w:r w:rsidRPr="00687B02">
        <w:rPr>
          <w:rFonts w:ascii="Times New Roman" w:hAnsi="Times New Roman" w:cs="Times New Roman"/>
          <w:i/>
          <w:iCs/>
          <w:color w:val="808080"/>
        </w:rPr>
        <w:br/>
      </w:r>
      <w:r w:rsidRPr="00687B02">
        <w:rPr>
          <w:rFonts w:ascii="Times New Roman" w:hAnsi="Times New Roman" w:cs="Times New Roman"/>
          <w:i/>
          <w:iCs/>
          <w:color w:val="808080"/>
        </w:rPr>
        <w:br/>
      </w:r>
      <w:r w:rsidRPr="00687B02">
        <w:rPr>
          <w:rFonts w:ascii="Times New Roman" w:hAnsi="Times New Roman" w:cs="Times New Roman"/>
          <w:b/>
          <w:bCs/>
          <w:color w:val="008080"/>
        </w:rPr>
        <w:t>"""oleh clik jawaban dulu lalu proses durasi --&gt; stop time"""</w:t>
      </w:r>
      <w:r w:rsidRPr="00687B02">
        <w:rPr>
          <w:rFonts w:ascii="Times New Roman" w:hAnsi="Times New Roman" w:cs="Times New Roman"/>
          <w:b/>
          <w:bCs/>
          <w:color w:val="008080"/>
        </w:rPr>
        <w:br/>
      </w:r>
      <w:r w:rsidRPr="00687B02">
        <w:rPr>
          <w:rFonts w:ascii="Times New Roman" w:hAnsi="Times New Roman" w:cs="Times New Roman"/>
          <w:color w:val="000080"/>
        </w:rPr>
        <w:t>print</w:t>
      </w:r>
      <w:r w:rsidRPr="00687B02">
        <w:rPr>
          <w:rFonts w:ascii="Times New Roman" w:hAnsi="Times New Roman" w:cs="Times New Roman"/>
          <w:color w:val="000000"/>
        </w:rPr>
        <w:t>(</w:t>
      </w:r>
      <w:r w:rsidRPr="00687B02">
        <w:rPr>
          <w:rFonts w:ascii="Times New Roman" w:hAnsi="Times New Roman" w:cs="Times New Roman"/>
          <w:b/>
          <w:bCs/>
          <w:color w:val="008080"/>
        </w:rPr>
        <w:t xml:space="preserve">f"waktu eksekusi = </w:t>
      </w:r>
      <w:r w:rsidRPr="00687B02">
        <w:rPr>
          <w:rFonts w:ascii="Times New Roman" w:hAnsi="Times New Roman" w:cs="Times New Roman"/>
          <w:b/>
          <w:bCs/>
          <w:color w:val="000080"/>
        </w:rPr>
        <w:t>{</w:t>
      </w:r>
      <w:r w:rsidRPr="00687B02">
        <w:rPr>
          <w:rFonts w:ascii="Times New Roman" w:hAnsi="Times New Roman" w:cs="Times New Roman"/>
          <w:color w:val="000000"/>
        </w:rPr>
        <w:t>time.time()-startTime</w:t>
      </w:r>
      <w:r w:rsidRPr="00687B02">
        <w:rPr>
          <w:rFonts w:ascii="Times New Roman" w:hAnsi="Times New Roman" w:cs="Times New Roman"/>
          <w:b/>
          <w:bCs/>
          <w:color w:val="000080"/>
        </w:rPr>
        <w:t>}</w:t>
      </w:r>
      <w:r w:rsidRPr="00687B02">
        <w:rPr>
          <w:rFonts w:ascii="Times New Roman" w:hAnsi="Times New Roman" w:cs="Times New Roman"/>
          <w:b/>
          <w:bCs/>
          <w:color w:val="008080"/>
        </w:rPr>
        <w:t>"</w:t>
      </w:r>
      <w:r w:rsidRPr="00687B02">
        <w:rPr>
          <w:rFonts w:ascii="Times New Roman" w:hAnsi="Times New Roman" w:cs="Times New Roman"/>
          <w:color w:val="000000"/>
        </w:rPr>
        <w:t>)</w:t>
      </w:r>
    </w:p>
    <w:p w:rsidR="00C50932" w:rsidRPr="00687B02" w:rsidRDefault="001B561E" w:rsidP="000755CE">
      <w:pPr>
        <w:pStyle w:val="ParagrifIsi"/>
        <w:ind w:firstLine="839"/>
      </w:pPr>
      <w:r w:rsidRPr="00687B02">
        <w:lastRenderedPageBreak/>
        <w:t>Setelah dilakukan proses tagging maka hasil yang didapatkan ada pada gambar 4.6 pada gambar tersebut memiliki perbedaan kel</w:t>
      </w:r>
      <w:r w:rsidR="003F5E41">
        <w:t xml:space="preserve">as kata antara satu dan lainnya, </w:t>
      </w:r>
      <w:r w:rsidRPr="00687B02">
        <w:t>pada metode trigram pada kalimat “ade kegiatan jam tujoh jam Sembilan baru dimulai.” hanya terdapat beberapa kata saja yang terdapat tagging, namun pada metode unigram ini terdapat tagging bagi setiap kata dari kalimat yang contoh tersebut.</w:t>
      </w:r>
    </w:p>
    <w:p w:rsidR="00C50932" w:rsidRPr="00687B02" w:rsidRDefault="00350F86" w:rsidP="004C6A54">
      <w:pPr>
        <w:spacing w:line="360" w:lineRule="auto"/>
        <w:jc w:val="both"/>
        <w:rPr>
          <w:lang w:eastAsia="en-US"/>
        </w:rPr>
      </w:pPr>
      <w:r w:rsidRPr="00687B02">
        <w:rPr>
          <w:noProof/>
          <w:lang w:eastAsia="en-US"/>
        </w:rPr>
        <w:drawing>
          <wp:inline distT="0" distB="0" distL="0" distR="0" wp14:anchorId="265F2C28" wp14:editId="2C2DB0EE">
            <wp:extent cx="5041900" cy="78613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1900" cy="786130"/>
                    </a:xfrm>
                    <a:prstGeom prst="rect">
                      <a:avLst/>
                    </a:prstGeom>
                  </pic:spPr>
                </pic:pic>
              </a:graphicData>
            </a:graphic>
          </wp:inline>
        </w:drawing>
      </w:r>
    </w:p>
    <w:p w:rsidR="007E106C" w:rsidRPr="00687B02" w:rsidRDefault="00350F86" w:rsidP="006D6C85">
      <w:pPr>
        <w:pStyle w:val="Caption"/>
        <w:spacing w:line="360" w:lineRule="auto"/>
        <w:jc w:val="center"/>
        <w:rPr>
          <w:rFonts w:ascii="Times New Roman" w:hAnsi="Times New Roman" w:cs="Times New Roman"/>
          <w:i w:val="0"/>
          <w:color w:val="auto"/>
          <w:sz w:val="24"/>
          <w:szCs w:val="24"/>
        </w:rPr>
      </w:pPr>
      <w:bookmarkStart w:id="181" w:name="_Toc60132365"/>
      <w:r w:rsidRPr="00687B02">
        <w:rPr>
          <w:rFonts w:ascii="Times New Roman" w:hAnsi="Times New Roman" w:cs="Times New Roman"/>
          <w:b/>
          <w:i w:val="0"/>
          <w:color w:val="auto"/>
          <w:sz w:val="24"/>
          <w:szCs w:val="24"/>
        </w:rPr>
        <w:t xml:space="preserve">Gambar 4. </w:t>
      </w:r>
      <w:r w:rsidR="00E02108" w:rsidRPr="00687B02">
        <w:rPr>
          <w:rFonts w:ascii="Times New Roman" w:hAnsi="Times New Roman" w:cs="Times New Roman"/>
          <w:b/>
          <w:i w:val="0"/>
          <w:color w:val="auto"/>
          <w:sz w:val="24"/>
          <w:szCs w:val="24"/>
        </w:rPr>
        <w:fldChar w:fldCharType="begin"/>
      </w:r>
      <w:r w:rsidR="00E02108" w:rsidRPr="00687B02">
        <w:rPr>
          <w:rFonts w:ascii="Times New Roman" w:hAnsi="Times New Roman" w:cs="Times New Roman"/>
          <w:b/>
          <w:i w:val="0"/>
          <w:color w:val="auto"/>
          <w:sz w:val="24"/>
          <w:szCs w:val="24"/>
        </w:rPr>
        <w:instrText xml:space="preserve"> SEQ Gambar_4. \* ARABIC </w:instrText>
      </w:r>
      <w:r w:rsidR="00E02108"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6</w:t>
      </w:r>
      <w:r w:rsidR="00E02108" w:rsidRPr="00687B02">
        <w:rPr>
          <w:rFonts w:ascii="Times New Roman" w:hAnsi="Times New Roman" w:cs="Times New Roman"/>
          <w:b/>
          <w:i w:val="0"/>
          <w:color w:val="auto"/>
          <w:sz w:val="24"/>
          <w:szCs w:val="24"/>
        </w:rPr>
        <w:fldChar w:fldCharType="end"/>
      </w:r>
      <w:r w:rsidRPr="00687B02">
        <w:rPr>
          <w:rFonts w:ascii="Times New Roman" w:hAnsi="Times New Roman" w:cs="Times New Roman"/>
          <w:color w:val="auto"/>
          <w:sz w:val="24"/>
          <w:szCs w:val="24"/>
        </w:rPr>
        <w:t xml:space="preserve"> </w:t>
      </w:r>
      <w:r w:rsidRPr="00687B02">
        <w:rPr>
          <w:rFonts w:ascii="Times New Roman" w:hAnsi="Times New Roman" w:cs="Times New Roman"/>
          <w:i w:val="0"/>
          <w:color w:val="auto"/>
          <w:sz w:val="24"/>
          <w:szCs w:val="24"/>
        </w:rPr>
        <w:t xml:space="preserve">Hasil </w:t>
      </w:r>
      <w:r w:rsidRPr="00687B02">
        <w:rPr>
          <w:rFonts w:ascii="Times New Roman" w:hAnsi="Times New Roman" w:cs="Times New Roman"/>
          <w:color w:val="auto"/>
          <w:sz w:val="24"/>
          <w:szCs w:val="24"/>
        </w:rPr>
        <w:t>Tagging</w:t>
      </w:r>
      <w:r w:rsidRPr="00687B02">
        <w:rPr>
          <w:rFonts w:ascii="Times New Roman" w:hAnsi="Times New Roman" w:cs="Times New Roman"/>
          <w:i w:val="0"/>
          <w:color w:val="auto"/>
          <w:sz w:val="24"/>
          <w:szCs w:val="24"/>
        </w:rPr>
        <w:t xml:space="preserve"> Metode </w:t>
      </w:r>
      <w:r w:rsidR="00DB0708" w:rsidRPr="00687B02">
        <w:rPr>
          <w:rFonts w:ascii="Times New Roman" w:hAnsi="Times New Roman" w:cs="Times New Roman"/>
          <w:i w:val="0"/>
          <w:color w:val="auto"/>
          <w:sz w:val="24"/>
          <w:szCs w:val="24"/>
        </w:rPr>
        <w:t>Unigram</w:t>
      </w:r>
      <w:bookmarkEnd w:id="181"/>
    </w:p>
    <w:p w:rsidR="00592A0B" w:rsidRPr="00687B02" w:rsidRDefault="002E24A7" w:rsidP="00A73514">
      <w:pPr>
        <w:pStyle w:val="ListParagraph"/>
        <w:keepNext/>
        <w:numPr>
          <w:ilvl w:val="1"/>
          <w:numId w:val="6"/>
        </w:numPr>
        <w:shd w:val="clear" w:color="auto" w:fill="FFFFFF"/>
        <w:spacing w:before="240" w:after="60" w:line="360" w:lineRule="auto"/>
        <w:jc w:val="both"/>
        <w:outlineLvl w:val="1"/>
        <w:rPr>
          <w:rFonts w:ascii="Times New Roman" w:hAnsi="Times New Roman" w:cs="Times New Roman"/>
          <w:b/>
          <w:iCs/>
          <w:color w:val="000000"/>
          <w:spacing w:val="-6"/>
          <w:sz w:val="24"/>
          <w:szCs w:val="24"/>
          <w:lang w:val="de-DE"/>
        </w:rPr>
      </w:pPr>
      <w:bookmarkStart w:id="182" w:name="_Toc60606572"/>
      <w:r w:rsidRPr="00687B02">
        <w:rPr>
          <w:rFonts w:ascii="Times New Roman" w:hAnsi="Times New Roman" w:cs="Times New Roman"/>
          <w:b/>
          <w:iCs/>
          <w:color w:val="000000"/>
          <w:spacing w:val="-6"/>
          <w:sz w:val="24"/>
          <w:szCs w:val="24"/>
          <w:lang w:val="de-DE"/>
        </w:rPr>
        <w:t xml:space="preserve">Hasil </w:t>
      </w:r>
      <w:r w:rsidR="00592A0B" w:rsidRPr="00687B02">
        <w:rPr>
          <w:rFonts w:ascii="Times New Roman" w:hAnsi="Times New Roman" w:cs="Times New Roman"/>
          <w:b/>
          <w:iCs/>
          <w:color w:val="000000"/>
          <w:spacing w:val="-6"/>
          <w:sz w:val="24"/>
          <w:szCs w:val="24"/>
          <w:lang w:val="de-DE"/>
        </w:rPr>
        <w:t>Pengujian</w:t>
      </w:r>
      <w:bookmarkEnd w:id="182"/>
    </w:p>
    <w:p w:rsidR="002E24A7" w:rsidRPr="00687B02" w:rsidRDefault="002E24A7" w:rsidP="002E24A7">
      <w:pPr>
        <w:pStyle w:val="ListParagraph"/>
        <w:spacing w:line="360" w:lineRule="auto"/>
        <w:ind w:left="0" w:firstLine="720"/>
        <w:jc w:val="both"/>
        <w:rPr>
          <w:rFonts w:ascii="Times New Roman" w:hAnsi="Times New Roman" w:cs="Times New Roman"/>
          <w:i/>
          <w:sz w:val="24"/>
          <w:szCs w:val="24"/>
        </w:rPr>
      </w:pPr>
      <w:r w:rsidRPr="00687B02">
        <w:rPr>
          <w:rFonts w:ascii="Times New Roman" w:hAnsi="Times New Roman" w:cs="Times New Roman"/>
          <w:sz w:val="24"/>
          <w:szCs w:val="24"/>
        </w:rPr>
        <w:t xml:space="preserve">Total kalimat yang digunakan pada pengujian yaitu sebesar 1500 kalimat. Pengujian dilakukan dengan pengujian </w:t>
      </w:r>
      <w:r w:rsidRPr="00687B02">
        <w:rPr>
          <w:rFonts w:ascii="Times New Roman" w:hAnsi="Times New Roman" w:cs="Times New Roman"/>
          <w:i/>
          <w:sz w:val="24"/>
          <w:szCs w:val="24"/>
        </w:rPr>
        <w:t xml:space="preserve">accuracy, precision, recall, </w:t>
      </w:r>
      <w:r w:rsidRPr="00687B02">
        <w:rPr>
          <w:rFonts w:ascii="Times New Roman" w:hAnsi="Times New Roman" w:cs="Times New Roman"/>
          <w:sz w:val="24"/>
          <w:szCs w:val="24"/>
        </w:rPr>
        <w:t>dan F</w:t>
      </w:r>
      <w:r w:rsidRPr="00687B02">
        <w:rPr>
          <w:rFonts w:ascii="Times New Roman" w:hAnsi="Times New Roman" w:cs="Times New Roman"/>
          <w:i/>
          <w:sz w:val="24"/>
          <w:szCs w:val="24"/>
        </w:rPr>
        <w:softHyphen/>
      </w:r>
      <w:r w:rsidRPr="00687B02">
        <w:rPr>
          <w:rFonts w:ascii="Times New Roman" w:hAnsi="Times New Roman" w:cs="Times New Roman"/>
          <w:sz w:val="24"/>
          <w:szCs w:val="24"/>
        </w:rPr>
        <w:t>-</w:t>
      </w:r>
      <w:r w:rsidRPr="00687B02">
        <w:rPr>
          <w:rFonts w:ascii="Times New Roman" w:hAnsi="Times New Roman" w:cs="Times New Roman"/>
          <w:i/>
          <w:sz w:val="24"/>
          <w:szCs w:val="24"/>
        </w:rPr>
        <w:t xml:space="preserve">measure </w:t>
      </w:r>
      <w:r w:rsidRPr="00687B02">
        <w:rPr>
          <w:rFonts w:ascii="Times New Roman" w:hAnsi="Times New Roman" w:cs="Times New Roman"/>
          <w:sz w:val="24"/>
          <w:szCs w:val="24"/>
        </w:rPr>
        <w:t>dan pengujian K-</w:t>
      </w:r>
      <w:r w:rsidRPr="00687B02">
        <w:rPr>
          <w:rFonts w:ascii="Times New Roman" w:hAnsi="Times New Roman" w:cs="Times New Roman"/>
          <w:i/>
          <w:sz w:val="24"/>
          <w:szCs w:val="24"/>
        </w:rPr>
        <w:t>fold cross validation.</w:t>
      </w:r>
    </w:p>
    <w:p w:rsidR="00C033E7" w:rsidRPr="00687B02" w:rsidRDefault="00C033E7" w:rsidP="005C1612">
      <w:pPr>
        <w:pStyle w:val="Heading3"/>
      </w:pPr>
      <w:bookmarkStart w:id="183" w:name="_Toc60606573"/>
      <w:r w:rsidRPr="00687B02">
        <w:t>Pengujian Accuracy, Precision, Recall dan F-measure</w:t>
      </w:r>
      <w:bookmarkEnd w:id="183"/>
    </w:p>
    <w:p w:rsidR="00E62FCF" w:rsidRPr="00687B02" w:rsidRDefault="00E62FCF" w:rsidP="00E62FCF">
      <w:pPr>
        <w:pStyle w:val="Heading4"/>
      </w:pPr>
      <w:r w:rsidRPr="00687B02">
        <w:rPr>
          <w:lang w:val="en-US"/>
        </w:rPr>
        <w:t xml:space="preserve">4.2.1.1 Hasil </w:t>
      </w:r>
      <w:r w:rsidRPr="00687B02">
        <w:t>Pengujian Accuracy, Precision, Recall dan F-measure</w:t>
      </w:r>
    </w:p>
    <w:p w:rsidR="00A73514" w:rsidRPr="00687B02" w:rsidRDefault="00A73514" w:rsidP="007803C9">
      <w:pPr>
        <w:pStyle w:val="ListParagraph"/>
        <w:spacing w:line="360" w:lineRule="auto"/>
        <w:ind w:left="0" w:firstLine="839"/>
        <w:jc w:val="both"/>
        <w:rPr>
          <w:rFonts w:ascii="Times New Roman" w:hAnsi="Times New Roman" w:cs="Times New Roman"/>
          <w:sz w:val="24"/>
        </w:rPr>
      </w:pPr>
      <w:r w:rsidRPr="00687B02">
        <w:rPr>
          <w:rFonts w:ascii="Times New Roman" w:hAnsi="Times New Roman" w:cs="Times New Roman"/>
          <w:sz w:val="24"/>
        </w:rPr>
        <w:t xml:space="preserve">Pengujian </w:t>
      </w:r>
      <w:r w:rsidRPr="00687B02">
        <w:rPr>
          <w:rFonts w:ascii="Times New Roman" w:hAnsi="Times New Roman" w:cs="Times New Roman"/>
          <w:i/>
          <w:sz w:val="24"/>
        </w:rPr>
        <w:t xml:space="preserve">accuracy, precision, recall, </w:t>
      </w:r>
      <w:r w:rsidR="006D6C85" w:rsidRPr="00687B02">
        <w:rPr>
          <w:rFonts w:ascii="Times New Roman" w:hAnsi="Times New Roman" w:cs="Times New Roman"/>
          <w:sz w:val="24"/>
        </w:rPr>
        <w:t xml:space="preserve">dan </w:t>
      </w:r>
      <w:r w:rsidR="006D6C85" w:rsidRPr="00687B02">
        <w:rPr>
          <w:rFonts w:ascii="Times New Roman" w:hAnsi="Times New Roman" w:cs="Times New Roman"/>
          <w:i/>
          <w:sz w:val="24"/>
        </w:rPr>
        <w:t>F-measure</w:t>
      </w:r>
      <w:r w:rsidRPr="00687B02">
        <w:rPr>
          <w:rFonts w:ascii="Times New Roman" w:hAnsi="Times New Roman" w:cs="Times New Roman"/>
          <w:sz w:val="24"/>
        </w:rPr>
        <w:t xml:space="preserve"> dilakukan dengan menggunaka</w:t>
      </w:r>
      <w:r w:rsidR="0068173A">
        <w:rPr>
          <w:rFonts w:ascii="Times New Roman" w:hAnsi="Times New Roman" w:cs="Times New Roman"/>
          <w:sz w:val="24"/>
        </w:rPr>
        <w:t>n dua buah korpus yang telah di</w:t>
      </w:r>
      <w:r w:rsidRPr="00687B02">
        <w:rPr>
          <w:rFonts w:ascii="Times New Roman" w:hAnsi="Times New Roman" w:cs="Times New Roman"/>
          <w:sz w:val="24"/>
        </w:rPr>
        <w:t xml:space="preserve">latih sebelumnya. Setiap metode mempunyai korpus latih yang sama dan korpus uji yang sama tetapi memiliki hasil berbeda, karena </w:t>
      </w:r>
      <w:r w:rsidR="00627424" w:rsidRPr="00687B02">
        <w:rPr>
          <w:rFonts w:ascii="Times New Roman" w:hAnsi="Times New Roman" w:cs="Times New Roman"/>
          <w:sz w:val="24"/>
        </w:rPr>
        <w:t xml:space="preserve">setiap metode melakukan hasil </w:t>
      </w:r>
      <w:r w:rsidR="00627424" w:rsidRPr="00687B02">
        <w:rPr>
          <w:rFonts w:ascii="Times New Roman" w:hAnsi="Times New Roman" w:cs="Times New Roman"/>
          <w:i/>
          <w:sz w:val="24"/>
        </w:rPr>
        <w:t xml:space="preserve">tagging </w:t>
      </w:r>
      <w:r w:rsidR="00627424" w:rsidRPr="00687B02">
        <w:rPr>
          <w:rFonts w:ascii="Times New Roman" w:hAnsi="Times New Roman" w:cs="Times New Roman"/>
          <w:sz w:val="24"/>
        </w:rPr>
        <w:t xml:space="preserve">pada korpus uji dengan mendapatkan data dari korpus latih. </w:t>
      </w:r>
    </w:p>
    <w:p w:rsidR="00E02108" w:rsidRPr="00687B02" w:rsidRDefault="00627424" w:rsidP="00E02108">
      <w:pPr>
        <w:pStyle w:val="ListParagraph"/>
        <w:spacing w:line="360" w:lineRule="auto"/>
        <w:ind w:left="0" w:firstLine="709"/>
        <w:jc w:val="both"/>
        <w:rPr>
          <w:rFonts w:ascii="Times New Roman" w:hAnsi="Times New Roman" w:cs="Times New Roman"/>
          <w:sz w:val="24"/>
        </w:rPr>
      </w:pPr>
      <w:r w:rsidRPr="00687B02">
        <w:rPr>
          <w:rFonts w:ascii="Times New Roman" w:hAnsi="Times New Roman" w:cs="Times New Roman"/>
          <w:sz w:val="24"/>
        </w:rPr>
        <w:t>Setelah mendapatkan data tersebut dilakukan pengujian dengan cara menggunakan k</w:t>
      </w:r>
      <w:r w:rsidR="00662CD9" w:rsidRPr="00687B02">
        <w:rPr>
          <w:rFonts w:ascii="Times New Roman" w:hAnsi="Times New Roman" w:cs="Times New Roman"/>
          <w:sz w:val="24"/>
        </w:rPr>
        <w:t>ode program</w:t>
      </w:r>
      <w:r w:rsidRPr="00687B02">
        <w:rPr>
          <w:rFonts w:ascii="Times New Roman" w:hAnsi="Times New Roman" w:cs="Times New Roman"/>
          <w:sz w:val="24"/>
        </w:rPr>
        <w:t xml:space="preserve"> pada gambar 3.1 dan menggunakan tabel 3.1 untuk melakukan pendataan dari setiap nilai akurasi yang dihasilkan dari setiap metode</w:t>
      </w:r>
      <w:r w:rsidR="000758CB" w:rsidRPr="00687B02">
        <w:rPr>
          <w:rFonts w:ascii="Times New Roman" w:hAnsi="Times New Roman" w:cs="Times New Roman"/>
          <w:sz w:val="24"/>
        </w:rPr>
        <w:t>.</w:t>
      </w:r>
    </w:p>
    <w:p w:rsidR="00E02108" w:rsidRPr="00687B02" w:rsidRDefault="00E02108" w:rsidP="00E02108">
      <w:pPr>
        <w:pStyle w:val="ListParagraph"/>
        <w:spacing w:line="360" w:lineRule="auto"/>
        <w:ind w:left="0"/>
        <w:jc w:val="center"/>
        <w:rPr>
          <w:rFonts w:ascii="Times New Roman" w:hAnsi="Times New Roman" w:cs="Times New Roman"/>
          <w:sz w:val="24"/>
          <w:szCs w:val="24"/>
        </w:rPr>
      </w:pPr>
      <w:bookmarkStart w:id="184" w:name="_Toc60604741"/>
      <w:r w:rsidRPr="00687B02">
        <w:rPr>
          <w:rFonts w:ascii="Times New Roman" w:hAnsi="Times New Roman" w:cs="Times New Roman"/>
          <w:b/>
          <w:sz w:val="24"/>
          <w:szCs w:val="24"/>
        </w:rPr>
        <w:t xml:space="preserve">Tabel 4. </w:t>
      </w:r>
      <w:r w:rsidRPr="00687B02">
        <w:rPr>
          <w:rFonts w:ascii="Times New Roman" w:hAnsi="Times New Roman" w:cs="Times New Roman"/>
          <w:b/>
          <w:sz w:val="24"/>
          <w:szCs w:val="24"/>
        </w:rPr>
        <w:fldChar w:fldCharType="begin"/>
      </w:r>
      <w:r w:rsidRPr="00687B02">
        <w:rPr>
          <w:rFonts w:ascii="Times New Roman" w:hAnsi="Times New Roman" w:cs="Times New Roman"/>
          <w:b/>
          <w:sz w:val="24"/>
          <w:szCs w:val="24"/>
        </w:rPr>
        <w:instrText xml:space="preserve"> SEQ Tabel_4. \* ARABIC </w:instrText>
      </w:r>
      <w:r w:rsidRPr="00687B02">
        <w:rPr>
          <w:rFonts w:ascii="Times New Roman" w:hAnsi="Times New Roman" w:cs="Times New Roman"/>
          <w:b/>
          <w:sz w:val="24"/>
          <w:szCs w:val="24"/>
        </w:rPr>
        <w:fldChar w:fldCharType="separate"/>
      </w:r>
      <w:r w:rsidR="001B5269">
        <w:rPr>
          <w:rFonts w:ascii="Times New Roman" w:hAnsi="Times New Roman" w:cs="Times New Roman"/>
          <w:b/>
          <w:noProof/>
          <w:sz w:val="24"/>
          <w:szCs w:val="24"/>
        </w:rPr>
        <w:t>2</w:t>
      </w:r>
      <w:r w:rsidRPr="00687B02">
        <w:rPr>
          <w:rFonts w:ascii="Times New Roman" w:hAnsi="Times New Roman" w:cs="Times New Roman"/>
          <w:b/>
          <w:sz w:val="24"/>
          <w:szCs w:val="24"/>
        </w:rPr>
        <w:fldChar w:fldCharType="end"/>
      </w:r>
      <w:r w:rsidRPr="00687B02">
        <w:rPr>
          <w:rFonts w:ascii="Times New Roman" w:hAnsi="Times New Roman" w:cs="Times New Roman"/>
          <w:sz w:val="24"/>
          <w:szCs w:val="24"/>
        </w:rPr>
        <w:t xml:space="preserve"> </w:t>
      </w:r>
      <w:r w:rsidRPr="00687B02">
        <w:rPr>
          <w:rFonts w:ascii="Times New Roman" w:hAnsi="Times New Roman" w:cs="Times New Roman"/>
          <w:noProof/>
          <w:sz w:val="24"/>
          <w:szCs w:val="24"/>
        </w:rPr>
        <w:t xml:space="preserve">Tabel Hasil Pengujian </w:t>
      </w:r>
      <w:r w:rsidRPr="00687B02">
        <w:rPr>
          <w:rFonts w:ascii="Times New Roman" w:hAnsi="Times New Roman" w:cs="Times New Roman"/>
          <w:i/>
          <w:noProof/>
          <w:sz w:val="24"/>
          <w:szCs w:val="24"/>
        </w:rPr>
        <w:t>Accuracy, Precision, Recall</w:t>
      </w:r>
      <w:r w:rsidRPr="00687B02">
        <w:rPr>
          <w:rFonts w:ascii="Times New Roman" w:hAnsi="Times New Roman" w:cs="Times New Roman"/>
          <w:noProof/>
          <w:sz w:val="24"/>
          <w:szCs w:val="24"/>
        </w:rPr>
        <w:t xml:space="preserve"> dan F-</w:t>
      </w:r>
      <w:r w:rsidRPr="00687B02">
        <w:rPr>
          <w:rFonts w:ascii="Times New Roman" w:hAnsi="Times New Roman" w:cs="Times New Roman"/>
          <w:i/>
          <w:noProof/>
          <w:sz w:val="24"/>
          <w:szCs w:val="24"/>
        </w:rPr>
        <w:t>measure</w:t>
      </w:r>
      <w:bookmarkEnd w:id="184"/>
    </w:p>
    <w:tbl>
      <w:tblPr>
        <w:tblW w:w="81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80"/>
        <w:gridCol w:w="1687"/>
        <w:gridCol w:w="1687"/>
        <w:gridCol w:w="1406"/>
        <w:gridCol w:w="1265"/>
      </w:tblGrid>
      <w:tr w:rsidR="00627424" w:rsidRPr="00687B02" w:rsidTr="001B561E">
        <w:trPr>
          <w:cantSplit/>
          <w:trHeight w:val="950"/>
          <w:jc w:val="center"/>
        </w:trPr>
        <w:tc>
          <w:tcPr>
            <w:tcW w:w="208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27424" w:rsidRPr="00687B02" w:rsidRDefault="00627424" w:rsidP="00F73EBB">
            <w:pPr>
              <w:spacing w:line="360" w:lineRule="auto"/>
              <w:jc w:val="center"/>
              <w:rPr>
                <w:b/>
                <w:sz w:val="24"/>
                <w:szCs w:val="24"/>
                <w:lang w:val="sv-SE"/>
              </w:rPr>
            </w:pPr>
            <w:r w:rsidRPr="00687B02">
              <w:rPr>
                <w:b/>
                <w:sz w:val="24"/>
                <w:szCs w:val="24"/>
                <w:lang w:val="sv-SE"/>
              </w:rPr>
              <w:t>Metode PoS Tagger</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rsidR="00627424" w:rsidRPr="00687B02" w:rsidRDefault="00F73EBB" w:rsidP="00F73EBB">
            <w:pPr>
              <w:spacing w:line="360" w:lineRule="auto"/>
              <w:jc w:val="center"/>
              <w:rPr>
                <w:b/>
                <w:sz w:val="24"/>
                <w:szCs w:val="24"/>
              </w:rPr>
            </w:pPr>
            <w:r w:rsidRPr="00687B02">
              <w:rPr>
                <w:b/>
                <w:color w:val="000000"/>
                <w:sz w:val="24"/>
                <w:szCs w:val="24"/>
              </w:rPr>
              <w:t xml:space="preserve">Accuracy </w:t>
            </w:r>
            <w:r w:rsidR="00627424" w:rsidRPr="00687B02">
              <w:rPr>
                <w:b/>
                <w:color w:val="000000"/>
                <w:sz w:val="24"/>
                <w:szCs w:val="24"/>
              </w:rPr>
              <w:t>Score</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627424" w:rsidRPr="00687B02" w:rsidRDefault="00F73EBB" w:rsidP="00F73EBB">
            <w:pPr>
              <w:jc w:val="center"/>
              <w:rPr>
                <w:b/>
                <w:sz w:val="24"/>
                <w:szCs w:val="24"/>
              </w:rPr>
            </w:pPr>
            <w:r w:rsidRPr="00687B02">
              <w:rPr>
                <w:b/>
                <w:sz w:val="24"/>
                <w:szCs w:val="24"/>
              </w:rPr>
              <w:t xml:space="preserve">Precision </w:t>
            </w:r>
            <w:r w:rsidR="00627424" w:rsidRPr="00687B02">
              <w:rPr>
                <w:b/>
                <w:sz w:val="24"/>
                <w:szCs w:val="24"/>
              </w:rPr>
              <w:t>Score</w:t>
            </w:r>
          </w:p>
        </w:tc>
        <w:tc>
          <w:tcPr>
            <w:tcW w:w="140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627424" w:rsidRPr="00687B02" w:rsidRDefault="00F73EBB" w:rsidP="00F73EBB">
            <w:pPr>
              <w:jc w:val="center"/>
              <w:rPr>
                <w:b/>
                <w:sz w:val="24"/>
                <w:szCs w:val="24"/>
              </w:rPr>
            </w:pPr>
            <w:r w:rsidRPr="00687B02">
              <w:rPr>
                <w:b/>
                <w:sz w:val="24"/>
                <w:szCs w:val="24"/>
              </w:rPr>
              <w:t xml:space="preserve">Recall </w:t>
            </w:r>
            <w:r w:rsidR="00627424" w:rsidRPr="00687B02">
              <w:rPr>
                <w:b/>
                <w:sz w:val="24"/>
                <w:szCs w:val="24"/>
              </w:rPr>
              <w:t>Score</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627424" w:rsidRPr="00687B02" w:rsidRDefault="00F73EBB" w:rsidP="00F73EBB">
            <w:pPr>
              <w:jc w:val="center"/>
              <w:rPr>
                <w:b/>
                <w:sz w:val="24"/>
                <w:szCs w:val="24"/>
              </w:rPr>
            </w:pPr>
            <w:r w:rsidRPr="00687B02">
              <w:rPr>
                <w:b/>
                <w:sz w:val="24"/>
                <w:szCs w:val="24"/>
              </w:rPr>
              <w:t xml:space="preserve">F-Measure </w:t>
            </w:r>
            <w:r w:rsidR="00627424" w:rsidRPr="00687B02">
              <w:rPr>
                <w:b/>
                <w:sz w:val="24"/>
                <w:szCs w:val="24"/>
              </w:rPr>
              <w:t>Score</w:t>
            </w:r>
          </w:p>
        </w:tc>
      </w:tr>
      <w:tr w:rsidR="00627424" w:rsidRPr="00687B02" w:rsidTr="001B561E">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hideMark/>
          </w:tcPr>
          <w:p w:rsidR="00627424" w:rsidRPr="00687B02" w:rsidRDefault="00627424" w:rsidP="00F73EBB">
            <w:pPr>
              <w:spacing w:line="360" w:lineRule="auto"/>
              <w:jc w:val="center"/>
              <w:rPr>
                <w:color w:val="000000"/>
                <w:sz w:val="24"/>
                <w:szCs w:val="24"/>
              </w:rPr>
            </w:pPr>
            <w:r w:rsidRPr="00687B02">
              <w:rPr>
                <w:color w:val="000000"/>
                <w:sz w:val="24"/>
                <w:szCs w:val="24"/>
              </w:rPr>
              <w:t>Bigram</w:t>
            </w:r>
          </w:p>
        </w:tc>
        <w:tc>
          <w:tcPr>
            <w:tcW w:w="1687" w:type="dxa"/>
            <w:tcBorders>
              <w:top w:val="single" w:sz="4" w:space="0" w:color="auto"/>
              <w:left w:val="single" w:sz="4" w:space="0" w:color="auto"/>
              <w:bottom w:val="single" w:sz="4" w:space="0" w:color="auto"/>
              <w:right w:val="single" w:sz="4" w:space="0" w:color="auto"/>
            </w:tcBorders>
            <w:vAlign w:val="center"/>
          </w:tcPr>
          <w:p w:rsidR="00627424" w:rsidRPr="00687B02" w:rsidRDefault="00627424" w:rsidP="00F73EBB">
            <w:pPr>
              <w:jc w:val="center"/>
              <w:rPr>
                <w:color w:val="000000"/>
                <w:sz w:val="24"/>
                <w:szCs w:val="24"/>
                <w:lang w:eastAsia="en-US"/>
              </w:rPr>
            </w:pPr>
            <w:r w:rsidRPr="00687B02">
              <w:rPr>
                <w:color w:val="000000"/>
                <w:sz w:val="24"/>
                <w:szCs w:val="24"/>
              </w:rPr>
              <w:t>0.950</w:t>
            </w:r>
          </w:p>
        </w:tc>
        <w:tc>
          <w:tcPr>
            <w:tcW w:w="1687" w:type="dxa"/>
            <w:tcBorders>
              <w:top w:val="single" w:sz="4" w:space="0" w:color="auto"/>
              <w:left w:val="single" w:sz="4" w:space="0" w:color="auto"/>
              <w:bottom w:val="single" w:sz="4" w:space="0" w:color="auto"/>
              <w:right w:val="single" w:sz="4" w:space="0" w:color="auto"/>
            </w:tcBorders>
            <w:vAlign w:val="center"/>
          </w:tcPr>
          <w:p w:rsidR="00627424" w:rsidRPr="00687B02" w:rsidRDefault="00627424" w:rsidP="00F73EBB">
            <w:pPr>
              <w:jc w:val="center"/>
              <w:rPr>
                <w:color w:val="000000"/>
                <w:sz w:val="24"/>
                <w:szCs w:val="24"/>
                <w:lang w:eastAsia="en-US"/>
              </w:rPr>
            </w:pPr>
            <w:r w:rsidRPr="00687B02">
              <w:rPr>
                <w:color w:val="000000"/>
                <w:sz w:val="24"/>
                <w:szCs w:val="24"/>
              </w:rPr>
              <w:t>0.921</w:t>
            </w:r>
          </w:p>
        </w:tc>
        <w:tc>
          <w:tcPr>
            <w:tcW w:w="1406" w:type="dxa"/>
            <w:tcBorders>
              <w:top w:val="single" w:sz="4" w:space="0" w:color="auto"/>
              <w:left w:val="single" w:sz="4" w:space="0" w:color="auto"/>
              <w:bottom w:val="single" w:sz="4" w:space="0" w:color="auto"/>
              <w:right w:val="single" w:sz="4" w:space="0" w:color="auto"/>
            </w:tcBorders>
            <w:vAlign w:val="center"/>
          </w:tcPr>
          <w:p w:rsidR="00627424" w:rsidRPr="00687B02" w:rsidRDefault="009F428A" w:rsidP="00F73EBB">
            <w:pPr>
              <w:jc w:val="center"/>
              <w:rPr>
                <w:color w:val="000000"/>
                <w:sz w:val="24"/>
                <w:szCs w:val="24"/>
                <w:lang w:eastAsia="en-US"/>
              </w:rPr>
            </w:pPr>
            <w:r w:rsidRPr="00687B02">
              <w:rPr>
                <w:color w:val="000000"/>
                <w:sz w:val="24"/>
                <w:szCs w:val="24"/>
              </w:rPr>
              <w:t>0.962</w:t>
            </w:r>
          </w:p>
        </w:tc>
        <w:tc>
          <w:tcPr>
            <w:tcW w:w="1265" w:type="dxa"/>
            <w:tcBorders>
              <w:top w:val="single" w:sz="4" w:space="0" w:color="auto"/>
              <w:left w:val="single" w:sz="4" w:space="0" w:color="auto"/>
              <w:bottom w:val="single" w:sz="4" w:space="0" w:color="auto"/>
              <w:right w:val="single" w:sz="4" w:space="0" w:color="auto"/>
            </w:tcBorders>
            <w:vAlign w:val="center"/>
          </w:tcPr>
          <w:p w:rsidR="00627424" w:rsidRPr="00687B02" w:rsidRDefault="009F428A" w:rsidP="00F73EBB">
            <w:pPr>
              <w:jc w:val="center"/>
              <w:rPr>
                <w:color w:val="000000"/>
                <w:sz w:val="24"/>
                <w:szCs w:val="24"/>
                <w:lang w:eastAsia="en-US"/>
              </w:rPr>
            </w:pPr>
            <w:r w:rsidRPr="00687B02">
              <w:rPr>
                <w:color w:val="000000"/>
                <w:sz w:val="24"/>
                <w:szCs w:val="24"/>
              </w:rPr>
              <w:t>0.941</w:t>
            </w:r>
          </w:p>
        </w:tc>
      </w:tr>
      <w:tr w:rsidR="00627424" w:rsidRPr="00687B02" w:rsidTr="001B561E">
        <w:trPr>
          <w:trHeight w:val="499"/>
          <w:jc w:val="center"/>
        </w:trPr>
        <w:tc>
          <w:tcPr>
            <w:tcW w:w="2080" w:type="dxa"/>
            <w:tcBorders>
              <w:top w:val="single" w:sz="4" w:space="0" w:color="auto"/>
              <w:left w:val="single" w:sz="4" w:space="0" w:color="auto"/>
              <w:bottom w:val="single" w:sz="4" w:space="0" w:color="auto"/>
              <w:right w:val="single" w:sz="4" w:space="0" w:color="auto"/>
            </w:tcBorders>
            <w:vAlign w:val="center"/>
          </w:tcPr>
          <w:p w:rsidR="00627424" w:rsidRPr="00687B02" w:rsidRDefault="00627424" w:rsidP="00F73EBB">
            <w:pPr>
              <w:spacing w:line="360" w:lineRule="auto"/>
              <w:jc w:val="center"/>
              <w:rPr>
                <w:color w:val="000000"/>
                <w:sz w:val="24"/>
                <w:szCs w:val="24"/>
              </w:rPr>
            </w:pPr>
            <w:r w:rsidRPr="00687B02">
              <w:rPr>
                <w:color w:val="000000"/>
                <w:sz w:val="24"/>
                <w:szCs w:val="24"/>
              </w:rPr>
              <w:t>HMM</w:t>
            </w:r>
          </w:p>
        </w:tc>
        <w:tc>
          <w:tcPr>
            <w:tcW w:w="1687" w:type="dxa"/>
            <w:tcBorders>
              <w:top w:val="single" w:sz="4" w:space="0" w:color="auto"/>
              <w:left w:val="single" w:sz="4" w:space="0" w:color="auto"/>
              <w:bottom w:val="single" w:sz="4" w:space="0" w:color="auto"/>
              <w:right w:val="single" w:sz="4" w:space="0" w:color="auto"/>
            </w:tcBorders>
            <w:vAlign w:val="center"/>
          </w:tcPr>
          <w:p w:rsidR="00627424" w:rsidRPr="00687B02" w:rsidRDefault="00627424" w:rsidP="00F73EBB">
            <w:pPr>
              <w:jc w:val="center"/>
              <w:rPr>
                <w:color w:val="000000"/>
                <w:sz w:val="24"/>
                <w:szCs w:val="24"/>
                <w:lang w:eastAsia="en-US"/>
              </w:rPr>
            </w:pPr>
            <w:r w:rsidRPr="00687B02">
              <w:rPr>
                <w:color w:val="000000"/>
                <w:sz w:val="24"/>
                <w:szCs w:val="24"/>
              </w:rPr>
              <w:t>0.975</w:t>
            </w:r>
          </w:p>
        </w:tc>
        <w:tc>
          <w:tcPr>
            <w:tcW w:w="1687" w:type="dxa"/>
            <w:tcBorders>
              <w:top w:val="single" w:sz="4" w:space="0" w:color="auto"/>
              <w:left w:val="single" w:sz="4" w:space="0" w:color="auto"/>
              <w:bottom w:val="single" w:sz="4" w:space="0" w:color="auto"/>
              <w:right w:val="single" w:sz="4" w:space="0" w:color="auto"/>
            </w:tcBorders>
            <w:vAlign w:val="center"/>
          </w:tcPr>
          <w:p w:rsidR="00627424" w:rsidRPr="00687B02" w:rsidRDefault="00627424" w:rsidP="00F73EBB">
            <w:pPr>
              <w:jc w:val="center"/>
              <w:rPr>
                <w:color w:val="000000"/>
                <w:sz w:val="24"/>
                <w:szCs w:val="24"/>
                <w:lang w:eastAsia="en-US"/>
              </w:rPr>
            </w:pPr>
            <w:r w:rsidRPr="00687B02">
              <w:rPr>
                <w:color w:val="000000"/>
                <w:sz w:val="24"/>
                <w:szCs w:val="24"/>
              </w:rPr>
              <w:t>0.984</w:t>
            </w:r>
          </w:p>
        </w:tc>
        <w:tc>
          <w:tcPr>
            <w:tcW w:w="1406" w:type="dxa"/>
            <w:tcBorders>
              <w:top w:val="single" w:sz="4" w:space="0" w:color="auto"/>
              <w:left w:val="single" w:sz="4" w:space="0" w:color="auto"/>
              <w:bottom w:val="single" w:sz="4" w:space="0" w:color="auto"/>
              <w:right w:val="single" w:sz="4" w:space="0" w:color="auto"/>
            </w:tcBorders>
            <w:vAlign w:val="center"/>
          </w:tcPr>
          <w:p w:rsidR="00627424" w:rsidRPr="00687B02" w:rsidRDefault="009F428A" w:rsidP="00F73EBB">
            <w:pPr>
              <w:jc w:val="center"/>
              <w:rPr>
                <w:color w:val="000000"/>
                <w:sz w:val="24"/>
                <w:szCs w:val="24"/>
                <w:lang w:eastAsia="en-US"/>
              </w:rPr>
            </w:pPr>
            <w:r w:rsidRPr="00687B02">
              <w:rPr>
                <w:color w:val="000000"/>
                <w:sz w:val="24"/>
                <w:szCs w:val="24"/>
              </w:rPr>
              <w:t>0.973</w:t>
            </w:r>
          </w:p>
        </w:tc>
        <w:tc>
          <w:tcPr>
            <w:tcW w:w="1265" w:type="dxa"/>
            <w:tcBorders>
              <w:top w:val="single" w:sz="4" w:space="0" w:color="auto"/>
              <w:left w:val="single" w:sz="4" w:space="0" w:color="auto"/>
              <w:bottom w:val="single" w:sz="4" w:space="0" w:color="auto"/>
              <w:right w:val="single" w:sz="4" w:space="0" w:color="auto"/>
            </w:tcBorders>
            <w:vAlign w:val="center"/>
          </w:tcPr>
          <w:p w:rsidR="00627424" w:rsidRPr="00687B02" w:rsidRDefault="009F428A" w:rsidP="00F73EBB">
            <w:pPr>
              <w:jc w:val="center"/>
              <w:rPr>
                <w:color w:val="000000"/>
                <w:sz w:val="24"/>
                <w:szCs w:val="24"/>
                <w:lang w:eastAsia="en-US"/>
              </w:rPr>
            </w:pPr>
            <w:r w:rsidRPr="00687B02">
              <w:rPr>
                <w:color w:val="000000"/>
                <w:sz w:val="24"/>
                <w:szCs w:val="24"/>
              </w:rPr>
              <w:t>0.978</w:t>
            </w:r>
          </w:p>
        </w:tc>
      </w:tr>
      <w:tr w:rsidR="005B6B82" w:rsidRPr="00687B02" w:rsidTr="005B6B82">
        <w:trPr>
          <w:trHeight w:val="476"/>
          <w:jc w:val="center"/>
        </w:trPr>
        <w:tc>
          <w:tcPr>
            <w:tcW w:w="208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6B82" w:rsidRPr="00687B02" w:rsidRDefault="005B6B82" w:rsidP="005B6B82">
            <w:pPr>
              <w:spacing w:line="360" w:lineRule="auto"/>
              <w:jc w:val="center"/>
              <w:rPr>
                <w:b/>
                <w:sz w:val="24"/>
                <w:szCs w:val="24"/>
                <w:lang w:val="sv-SE"/>
              </w:rPr>
            </w:pPr>
            <w:r w:rsidRPr="00687B02">
              <w:rPr>
                <w:b/>
                <w:sz w:val="24"/>
                <w:szCs w:val="24"/>
                <w:lang w:val="sv-SE"/>
              </w:rPr>
              <w:lastRenderedPageBreak/>
              <w:t>Metode PoS Tagger</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6B82" w:rsidRPr="00687B02" w:rsidRDefault="005B6B82" w:rsidP="005B6B82">
            <w:pPr>
              <w:spacing w:line="360" w:lineRule="auto"/>
              <w:jc w:val="center"/>
              <w:rPr>
                <w:b/>
                <w:sz w:val="24"/>
                <w:szCs w:val="24"/>
              </w:rPr>
            </w:pPr>
            <w:r w:rsidRPr="00687B02">
              <w:rPr>
                <w:b/>
                <w:color w:val="000000"/>
                <w:sz w:val="24"/>
                <w:szCs w:val="24"/>
              </w:rPr>
              <w:t>Accuracy Score</w:t>
            </w:r>
          </w:p>
        </w:tc>
        <w:tc>
          <w:tcPr>
            <w:tcW w:w="1687"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6B82" w:rsidRPr="00687B02" w:rsidRDefault="005B6B82" w:rsidP="005B6B82">
            <w:pPr>
              <w:jc w:val="center"/>
              <w:rPr>
                <w:b/>
                <w:sz w:val="24"/>
                <w:szCs w:val="24"/>
              </w:rPr>
            </w:pPr>
            <w:r w:rsidRPr="00687B02">
              <w:rPr>
                <w:b/>
                <w:sz w:val="24"/>
                <w:szCs w:val="24"/>
              </w:rPr>
              <w:t>Precision Score</w:t>
            </w:r>
          </w:p>
        </w:tc>
        <w:tc>
          <w:tcPr>
            <w:tcW w:w="1406"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6B82" w:rsidRPr="00687B02" w:rsidRDefault="005B6B82" w:rsidP="005B6B82">
            <w:pPr>
              <w:jc w:val="center"/>
              <w:rPr>
                <w:b/>
                <w:sz w:val="24"/>
                <w:szCs w:val="24"/>
              </w:rPr>
            </w:pPr>
            <w:r w:rsidRPr="00687B02">
              <w:rPr>
                <w:b/>
                <w:sz w:val="24"/>
                <w:szCs w:val="24"/>
              </w:rPr>
              <w:t>Recall Score</w:t>
            </w:r>
          </w:p>
        </w:tc>
        <w:tc>
          <w:tcPr>
            <w:tcW w:w="1265"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B6B82" w:rsidRPr="00687B02" w:rsidRDefault="005B6B82" w:rsidP="005B6B82">
            <w:pPr>
              <w:jc w:val="center"/>
              <w:rPr>
                <w:b/>
                <w:sz w:val="24"/>
                <w:szCs w:val="24"/>
              </w:rPr>
            </w:pPr>
            <w:r w:rsidRPr="00687B02">
              <w:rPr>
                <w:b/>
                <w:sz w:val="24"/>
                <w:szCs w:val="24"/>
              </w:rPr>
              <w:t>F-Measure Score</w:t>
            </w:r>
          </w:p>
        </w:tc>
      </w:tr>
      <w:tr w:rsidR="005B6B82" w:rsidRPr="00687B02" w:rsidTr="001B561E">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spacing w:line="360" w:lineRule="auto"/>
              <w:jc w:val="center"/>
              <w:rPr>
                <w:color w:val="000000"/>
                <w:sz w:val="24"/>
                <w:szCs w:val="24"/>
              </w:rPr>
            </w:pPr>
            <w:r w:rsidRPr="00687B02">
              <w:rPr>
                <w:color w:val="000000"/>
                <w:sz w:val="24"/>
                <w:szCs w:val="24"/>
              </w:rPr>
              <w:t>Perceptron</w:t>
            </w:r>
          </w:p>
        </w:tc>
        <w:tc>
          <w:tcPr>
            <w:tcW w:w="1687"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0.982</w:t>
            </w:r>
          </w:p>
        </w:tc>
        <w:tc>
          <w:tcPr>
            <w:tcW w:w="1687"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0.963</w:t>
            </w:r>
          </w:p>
        </w:tc>
        <w:tc>
          <w:tcPr>
            <w:tcW w:w="1406"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0.973</w:t>
            </w:r>
          </w:p>
        </w:tc>
        <w:tc>
          <w:tcPr>
            <w:tcW w:w="1265"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0.968</w:t>
            </w:r>
          </w:p>
        </w:tc>
      </w:tr>
      <w:tr w:rsidR="005B6B82" w:rsidRPr="00687B02" w:rsidTr="001B561E">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spacing w:line="360" w:lineRule="auto"/>
              <w:jc w:val="center"/>
              <w:rPr>
                <w:color w:val="000000"/>
                <w:sz w:val="24"/>
                <w:szCs w:val="24"/>
              </w:rPr>
            </w:pPr>
            <w:r w:rsidRPr="00687B02">
              <w:rPr>
                <w:color w:val="000000"/>
                <w:sz w:val="24"/>
                <w:szCs w:val="24"/>
              </w:rPr>
              <w:t>Trigram</w:t>
            </w:r>
          </w:p>
        </w:tc>
        <w:tc>
          <w:tcPr>
            <w:tcW w:w="1687"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0.964</w:t>
            </w:r>
          </w:p>
        </w:tc>
        <w:tc>
          <w:tcPr>
            <w:tcW w:w="1687"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0.936</w:t>
            </w:r>
          </w:p>
        </w:tc>
        <w:tc>
          <w:tcPr>
            <w:tcW w:w="1406"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0.980</w:t>
            </w:r>
          </w:p>
        </w:tc>
        <w:tc>
          <w:tcPr>
            <w:tcW w:w="1265"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0.957</w:t>
            </w:r>
          </w:p>
        </w:tc>
      </w:tr>
      <w:tr w:rsidR="005B6B82" w:rsidRPr="00687B02" w:rsidTr="001B561E">
        <w:trPr>
          <w:trHeight w:val="476"/>
          <w:jc w:val="center"/>
        </w:trPr>
        <w:tc>
          <w:tcPr>
            <w:tcW w:w="2080"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spacing w:line="360" w:lineRule="auto"/>
              <w:jc w:val="center"/>
              <w:rPr>
                <w:color w:val="000000"/>
                <w:sz w:val="24"/>
                <w:szCs w:val="24"/>
              </w:rPr>
            </w:pPr>
            <w:r w:rsidRPr="00687B02">
              <w:rPr>
                <w:color w:val="000000"/>
                <w:sz w:val="24"/>
                <w:szCs w:val="24"/>
              </w:rPr>
              <w:t>Unigram</w:t>
            </w:r>
          </w:p>
        </w:tc>
        <w:tc>
          <w:tcPr>
            <w:tcW w:w="1687"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0.981</w:t>
            </w:r>
          </w:p>
        </w:tc>
        <w:tc>
          <w:tcPr>
            <w:tcW w:w="1687"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0.997</w:t>
            </w:r>
          </w:p>
        </w:tc>
        <w:tc>
          <w:tcPr>
            <w:tcW w:w="1406"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0.965</w:t>
            </w:r>
          </w:p>
        </w:tc>
        <w:tc>
          <w:tcPr>
            <w:tcW w:w="1265" w:type="dxa"/>
            <w:tcBorders>
              <w:top w:val="single" w:sz="4" w:space="0" w:color="auto"/>
              <w:left w:val="single" w:sz="4" w:space="0" w:color="auto"/>
              <w:bottom w:val="single" w:sz="4" w:space="0" w:color="auto"/>
              <w:right w:val="single" w:sz="4" w:space="0" w:color="auto"/>
            </w:tcBorders>
            <w:vAlign w:val="center"/>
          </w:tcPr>
          <w:p w:rsidR="005B6B82" w:rsidRPr="00687B02" w:rsidRDefault="005B6B82" w:rsidP="005B6B82">
            <w:pPr>
              <w:jc w:val="center"/>
              <w:rPr>
                <w:color w:val="000000"/>
                <w:sz w:val="24"/>
                <w:szCs w:val="24"/>
                <w:lang w:eastAsia="en-US"/>
              </w:rPr>
            </w:pPr>
            <w:r w:rsidRPr="00687B02">
              <w:rPr>
                <w:color w:val="000000"/>
                <w:sz w:val="24"/>
                <w:szCs w:val="24"/>
              </w:rPr>
              <w:t>0.981</w:t>
            </w:r>
          </w:p>
        </w:tc>
      </w:tr>
    </w:tbl>
    <w:p w:rsidR="00942EFB" w:rsidRPr="00687B02" w:rsidRDefault="00942EFB" w:rsidP="00C44C82">
      <w:pPr>
        <w:autoSpaceDE w:val="0"/>
        <w:autoSpaceDN w:val="0"/>
        <w:adjustRightInd w:val="0"/>
        <w:spacing w:line="360" w:lineRule="auto"/>
        <w:jc w:val="both"/>
        <w:rPr>
          <w:noProof/>
          <w:sz w:val="24"/>
          <w:szCs w:val="24"/>
        </w:rPr>
      </w:pPr>
    </w:p>
    <w:p w:rsidR="00236B57" w:rsidRPr="00687B02" w:rsidRDefault="001D4AA2" w:rsidP="00236B57">
      <w:pPr>
        <w:autoSpaceDE w:val="0"/>
        <w:autoSpaceDN w:val="0"/>
        <w:adjustRightInd w:val="0"/>
        <w:spacing w:line="360" w:lineRule="auto"/>
        <w:ind w:firstLine="709"/>
        <w:jc w:val="both"/>
        <w:rPr>
          <w:noProof/>
          <w:sz w:val="24"/>
          <w:szCs w:val="24"/>
        </w:rPr>
      </w:pPr>
      <w:r w:rsidRPr="00687B02">
        <w:rPr>
          <w:noProof/>
          <w:sz w:val="24"/>
          <w:szCs w:val="24"/>
        </w:rPr>
        <w:t>Dari tabel 4.2</w:t>
      </w:r>
      <w:r w:rsidR="00942EFB" w:rsidRPr="00687B02">
        <w:rPr>
          <w:noProof/>
          <w:sz w:val="24"/>
          <w:szCs w:val="24"/>
        </w:rPr>
        <w:t xml:space="preserve"> </w:t>
      </w:r>
      <w:r w:rsidR="00A93CDC" w:rsidRPr="00687B02">
        <w:rPr>
          <w:noProof/>
          <w:sz w:val="24"/>
          <w:szCs w:val="24"/>
        </w:rPr>
        <w:t xml:space="preserve">dapat dilihat dari tabel diatas untuk nilai </w:t>
      </w:r>
      <w:r w:rsidR="00A93CDC" w:rsidRPr="007C7CBF">
        <w:rPr>
          <w:i/>
          <w:noProof/>
          <w:sz w:val="24"/>
          <w:szCs w:val="24"/>
        </w:rPr>
        <w:t>accuracy score</w:t>
      </w:r>
      <w:r w:rsidR="00A93CDC" w:rsidRPr="00687B02">
        <w:rPr>
          <w:noProof/>
          <w:sz w:val="24"/>
          <w:szCs w:val="24"/>
        </w:rPr>
        <w:t xml:space="preserve"> y</w:t>
      </w:r>
      <w:r w:rsidR="003F5E41">
        <w:rPr>
          <w:noProof/>
          <w:sz w:val="24"/>
          <w:szCs w:val="24"/>
        </w:rPr>
        <w:t xml:space="preserve">ang tertinggi adalah Perceptron, </w:t>
      </w:r>
      <w:r w:rsidR="00A93CDC" w:rsidRPr="00687B02">
        <w:rPr>
          <w:noProof/>
          <w:sz w:val="24"/>
          <w:szCs w:val="24"/>
        </w:rPr>
        <w:t xml:space="preserve">pada metode ini memiliki nilai yang lebih rendah pada pengujian </w:t>
      </w:r>
      <w:r w:rsidR="00A93CDC" w:rsidRPr="007C7CBF">
        <w:rPr>
          <w:i/>
          <w:noProof/>
          <w:sz w:val="24"/>
          <w:szCs w:val="24"/>
        </w:rPr>
        <w:t>precision, recall,</w:t>
      </w:r>
      <w:r w:rsidR="00A93CDC" w:rsidRPr="00687B02">
        <w:rPr>
          <w:noProof/>
          <w:sz w:val="24"/>
          <w:szCs w:val="24"/>
        </w:rPr>
        <w:t xml:space="preserve"> dan </w:t>
      </w:r>
      <w:r w:rsidR="00A93CDC" w:rsidRPr="007C7CBF">
        <w:rPr>
          <w:i/>
          <w:noProof/>
          <w:sz w:val="24"/>
          <w:szCs w:val="24"/>
        </w:rPr>
        <w:t>f-measure</w:t>
      </w:r>
      <w:r w:rsidR="00A93CDC" w:rsidRPr="00687B02">
        <w:rPr>
          <w:noProof/>
          <w:sz w:val="24"/>
          <w:szCs w:val="24"/>
        </w:rPr>
        <w:t xml:space="preserve">, sedangkan untuk nilai </w:t>
      </w:r>
      <w:r w:rsidR="00A93CDC" w:rsidRPr="007C7CBF">
        <w:rPr>
          <w:i/>
          <w:noProof/>
          <w:sz w:val="24"/>
          <w:szCs w:val="24"/>
        </w:rPr>
        <w:t>precision</w:t>
      </w:r>
      <w:r w:rsidR="00A93CDC" w:rsidRPr="00687B02">
        <w:rPr>
          <w:noProof/>
          <w:sz w:val="24"/>
          <w:szCs w:val="24"/>
        </w:rPr>
        <w:t xml:space="preserve"> tert</w:t>
      </w:r>
      <w:r w:rsidR="003F5E41">
        <w:rPr>
          <w:noProof/>
          <w:sz w:val="24"/>
          <w:szCs w:val="24"/>
        </w:rPr>
        <w:t xml:space="preserve">inggi yaitu dari metode Unigram, </w:t>
      </w:r>
      <w:r w:rsidR="00A93CDC" w:rsidRPr="00687B02">
        <w:rPr>
          <w:noProof/>
          <w:sz w:val="24"/>
          <w:szCs w:val="24"/>
        </w:rPr>
        <w:t xml:space="preserve">metode ini juga memiliki nilai </w:t>
      </w:r>
      <w:r w:rsidR="00A93CDC" w:rsidRPr="007C7CBF">
        <w:rPr>
          <w:i/>
          <w:noProof/>
          <w:sz w:val="24"/>
          <w:szCs w:val="24"/>
        </w:rPr>
        <w:t>accuracy</w:t>
      </w:r>
      <w:r w:rsidR="00A93CDC" w:rsidRPr="00687B02">
        <w:rPr>
          <w:noProof/>
          <w:sz w:val="24"/>
          <w:szCs w:val="24"/>
        </w:rPr>
        <w:t xml:space="preserve"> yang hanya berbeda 0,001 dari perceptron, sedangkan untuk nilai </w:t>
      </w:r>
      <w:r w:rsidR="00A93CDC" w:rsidRPr="007C7CBF">
        <w:rPr>
          <w:i/>
          <w:noProof/>
          <w:sz w:val="24"/>
          <w:szCs w:val="24"/>
        </w:rPr>
        <w:t>recall</w:t>
      </w:r>
      <w:r w:rsidR="00A93CDC" w:rsidRPr="00687B02">
        <w:rPr>
          <w:noProof/>
          <w:sz w:val="24"/>
          <w:szCs w:val="24"/>
        </w:rPr>
        <w:t xml:space="preserve"> yang tertinggi adalah metode trigram yang memiliki nilai sebesar 0,980, dan pada pengujian terakhir yaitu </w:t>
      </w:r>
      <w:r w:rsidR="00A93CDC" w:rsidRPr="007C7CBF">
        <w:rPr>
          <w:i/>
          <w:noProof/>
          <w:sz w:val="24"/>
          <w:szCs w:val="24"/>
        </w:rPr>
        <w:t>f-measure</w:t>
      </w:r>
      <w:r w:rsidR="00A93CDC" w:rsidRPr="00687B02">
        <w:rPr>
          <w:noProof/>
          <w:sz w:val="24"/>
          <w:szCs w:val="24"/>
        </w:rPr>
        <w:t xml:space="preserve"> adalah meto</w:t>
      </w:r>
      <w:r w:rsidR="007E106C" w:rsidRPr="00687B02">
        <w:rPr>
          <w:noProof/>
          <w:sz w:val="24"/>
          <w:szCs w:val="24"/>
        </w:rPr>
        <w:t>de unigram yaitu sebesar 0,981.</w:t>
      </w:r>
    </w:p>
    <w:p w:rsidR="002E24A7" w:rsidRPr="00687B02" w:rsidRDefault="007803C9" w:rsidP="00B93EC2">
      <w:pPr>
        <w:pStyle w:val="Heading4"/>
      </w:pPr>
      <w:r w:rsidRPr="00687B02">
        <w:rPr>
          <w:lang w:val="en-US"/>
        </w:rPr>
        <w:t xml:space="preserve">4.2.1.2 </w:t>
      </w:r>
      <w:r w:rsidR="00184DAD" w:rsidRPr="00687B02">
        <w:rPr>
          <w:lang w:val="en-US"/>
        </w:rPr>
        <w:t>Analisis</w:t>
      </w:r>
      <w:r w:rsidR="00B93EC2" w:rsidRPr="00687B02">
        <w:rPr>
          <w:lang w:val="en-US"/>
        </w:rPr>
        <w:t xml:space="preserve"> Hasil </w:t>
      </w:r>
      <w:r w:rsidR="002E24A7" w:rsidRPr="00687B02">
        <w:t xml:space="preserve">Pengujian </w:t>
      </w:r>
      <w:r w:rsidR="002E24A7" w:rsidRPr="007C7CBF">
        <w:rPr>
          <w:i/>
        </w:rPr>
        <w:t>Accuracy, Precision, Recall</w:t>
      </w:r>
      <w:r w:rsidR="002E24A7" w:rsidRPr="00687B02">
        <w:t xml:space="preserve"> dan F</w:t>
      </w:r>
      <w:r w:rsidR="002E24A7" w:rsidRPr="007C7CBF">
        <w:rPr>
          <w:i/>
        </w:rPr>
        <w:t>-measure</w:t>
      </w:r>
    </w:p>
    <w:p w:rsidR="00236B57" w:rsidRPr="00687B02" w:rsidRDefault="00236B57" w:rsidP="00BF166A">
      <w:pPr>
        <w:spacing w:line="360" w:lineRule="auto"/>
        <w:ind w:firstLine="839"/>
        <w:jc w:val="both"/>
        <w:rPr>
          <w:sz w:val="24"/>
          <w:szCs w:val="24"/>
        </w:rPr>
      </w:pPr>
      <w:r w:rsidRPr="00687B02">
        <w:rPr>
          <w:sz w:val="24"/>
          <w:szCs w:val="24"/>
        </w:rPr>
        <w:t>P</w:t>
      </w:r>
      <w:r w:rsidR="00DC471B" w:rsidRPr="00687B02">
        <w:rPr>
          <w:sz w:val="24"/>
          <w:szCs w:val="24"/>
        </w:rPr>
        <w:t>ada grafik gambar 4.1</w:t>
      </w:r>
      <w:r w:rsidRPr="00687B02">
        <w:rPr>
          <w:sz w:val="24"/>
          <w:szCs w:val="24"/>
        </w:rPr>
        <w:t xml:space="preserve"> hasil pengujian nilai </w:t>
      </w:r>
      <w:r w:rsidRPr="007C7CBF">
        <w:rPr>
          <w:i/>
          <w:sz w:val="24"/>
          <w:szCs w:val="24"/>
        </w:rPr>
        <w:t>a</w:t>
      </w:r>
      <w:r w:rsidR="007C7CBF" w:rsidRPr="007C7CBF">
        <w:rPr>
          <w:i/>
          <w:sz w:val="24"/>
          <w:szCs w:val="24"/>
        </w:rPr>
        <w:t>ccuracy</w:t>
      </w:r>
      <w:r w:rsidRPr="00687B02">
        <w:rPr>
          <w:sz w:val="24"/>
          <w:szCs w:val="24"/>
        </w:rPr>
        <w:t xml:space="preserve"> dengan perhitungan kalimat 500 kalimat uji dan 500 kalimat latih yang memberikan nilai yang cukup tinggi </w:t>
      </w:r>
      <w:r w:rsidR="003F5E41">
        <w:rPr>
          <w:sz w:val="24"/>
          <w:szCs w:val="24"/>
        </w:rPr>
        <w:t>dengan</w:t>
      </w:r>
      <w:r w:rsidRPr="00687B02">
        <w:rPr>
          <w:sz w:val="24"/>
          <w:szCs w:val="24"/>
        </w:rPr>
        <w:t xml:space="preserve"> nilai dari setiap metode PoS Tagger berjumlah diatas 0.9 dengan pengujian </w:t>
      </w:r>
      <w:r w:rsidRPr="007C7CBF">
        <w:rPr>
          <w:i/>
          <w:sz w:val="24"/>
          <w:szCs w:val="24"/>
        </w:rPr>
        <w:t>accuracy</w:t>
      </w:r>
      <w:r w:rsidRPr="00687B02">
        <w:rPr>
          <w:sz w:val="24"/>
          <w:szCs w:val="24"/>
        </w:rPr>
        <w:t xml:space="preserve"> tertinggi adalah perceptron dengan nilai sebesar 0,982, untuk pengujian </w:t>
      </w:r>
      <w:r w:rsidRPr="007C7CBF">
        <w:rPr>
          <w:i/>
          <w:sz w:val="24"/>
          <w:szCs w:val="24"/>
        </w:rPr>
        <w:t>precision</w:t>
      </w:r>
      <w:r w:rsidRPr="00687B02">
        <w:rPr>
          <w:sz w:val="24"/>
          <w:szCs w:val="24"/>
        </w:rPr>
        <w:t xml:space="preserve"> tertinggi adalah unigram dengan nilai sebesar 0,997, untuk pengujian </w:t>
      </w:r>
      <w:r w:rsidRPr="007C7CBF">
        <w:rPr>
          <w:i/>
          <w:sz w:val="24"/>
          <w:szCs w:val="24"/>
        </w:rPr>
        <w:t>recall</w:t>
      </w:r>
      <w:r w:rsidRPr="00687B02">
        <w:rPr>
          <w:sz w:val="24"/>
          <w:szCs w:val="24"/>
        </w:rPr>
        <w:t xml:space="preserve"> tertinggi adalah trigram dengan nilai 0,980 dan untuk pengujian </w:t>
      </w:r>
      <w:r w:rsidRPr="007C7CBF">
        <w:rPr>
          <w:i/>
          <w:sz w:val="24"/>
          <w:szCs w:val="24"/>
        </w:rPr>
        <w:t>f-measure</w:t>
      </w:r>
      <w:r w:rsidRPr="00687B02">
        <w:rPr>
          <w:sz w:val="24"/>
          <w:szCs w:val="24"/>
        </w:rPr>
        <w:t xml:space="preserve"> tertinggi adalah unigram dengan nilai sebesar 0,981 . </w:t>
      </w:r>
    </w:p>
    <w:p w:rsidR="00236B57" w:rsidRPr="00687B02" w:rsidRDefault="00236B57" w:rsidP="00236B57">
      <w:pPr>
        <w:autoSpaceDE w:val="0"/>
        <w:autoSpaceDN w:val="0"/>
        <w:adjustRightInd w:val="0"/>
        <w:spacing w:line="360" w:lineRule="auto"/>
        <w:ind w:left="-567"/>
        <w:jc w:val="both"/>
        <w:rPr>
          <w:noProof/>
          <w:sz w:val="24"/>
          <w:szCs w:val="24"/>
        </w:rPr>
      </w:pPr>
      <w:r w:rsidRPr="00687B02">
        <w:rPr>
          <w:noProof/>
          <w:lang w:eastAsia="en-US"/>
        </w:rPr>
        <w:drawing>
          <wp:inline distT="0" distB="0" distL="0" distR="0" wp14:anchorId="6FE96F5A" wp14:editId="6961C82E">
            <wp:extent cx="5615796" cy="2648309"/>
            <wp:effectExtent l="0" t="0" r="444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36B57" w:rsidRPr="00687B02" w:rsidRDefault="00BB1A88" w:rsidP="00BB1A88">
      <w:pPr>
        <w:pStyle w:val="Caption"/>
        <w:spacing w:line="360" w:lineRule="auto"/>
        <w:jc w:val="center"/>
        <w:rPr>
          <w:rFonts w:ascii="Times New Roman" w:hAnsi="Times New Roman" w:cs="Times New Roman"/>
          <w:i w:val="0"/>
          <w:noProof/>
          <w:color w:val="auto"/>
          <w:sz w:val="24"/>
          <w:szCs w:val="24"/>
        </w:rPr>
      </w:pPr>
      <w:bookmarkStart w:id="185" w:name="_Toc60604812"/>
      <w:r w:rsidRPr="00687B02">
        <w:rPr>
          <w:rFonts w:ascii="Times New Roman" w:hAnsi="Times New Roman" w:cs="Times New Roman"/>
          <w:b/>
          <w:i w:val="0"/>
          <w:color w:val="auto"/>
          <w:sz w:val="24"/>
          <w:szCs w:val="24"/>
        </w:rPr>
        <w:lastRenderedPageBreak/>
        <w:t xml:space="preserve">Grafik 4. </w:t>
      </w:r>
      <w:r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Grafik_4. \* ARABIC </w:instrText>
      </w:r>
      <w:r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1</w:t>
      </w:r>
      <w:r w:rsidRPr="00687B02">
        <w:rPr>
          <w:rFonts w:ascii="Times New Roman" w:hAnsi="Times New Roman" w:cs="Times New Roman"/>
          <w:b/>
          <w:i w:val="0"/>
          <w:color w:val="auto"/>
          <w:sz w:val="24"/>
          <w:szCs w:val="24"/>
        </w:rPr>
        <w:fldChar w:fldCharType="end"/>
      </w:r>
      <w:r w:rsidRPr="00687B02">
        <w:rPr>
          <w:rFonts w:ascii="Times New Roman" w:hAnsi="Times New Roman" w:cs="Times New Roman"/>
          <w:i w:val="0"/>
          <w:color w:val="auto"/>
          <w:sz w:val="24"/>
          <w:szCs w:val="24"/>
        </w:rPr>
        <w:t xml:space="preserve"> Hasil Pengujian </w:t>
      </w:r>
      <w:r w:rsidRPr="007C7CBF">
        <w:rPr>
          <w:rFonts w:ascii="Times New Roman" w:hAnsi="Times New Roman" w:cs="Times New Roman"/>
          <w:color w:val="auto"/>
          <w:sz w:val="24"/>
          <w:szCs w:val="24"/>
        </w:rPr>
        <w:t>Accuracy, Precision, Recall,</w:t>
      </w:r>
      <w:r w:rsidRPr="00687B02">
        <w:rPr>
          <w:rFonts w:ascii="Times New Roman" w:hAnsi="Times New Roman" w:cs="Times New Roman"/>
          <w:i w:val="0"/>
          <w:color w:val="auto"/>
          <w:sz w:val="24"/>
          <w:szCs w:val="24"/>
        </w:rPr>
        <w:t xml:space="preserve"> dan F</w:t>
      </w:r>
      <w:r w:rsidRPr="007C7CBF">
        <w:rPr>
          <w:rFonts w:ascii="Times New Roman" w:hAnsi="Times New Roman" w:cs="Times New Roman"/>
          <w:color w:val="auto"/>
          <w:sz w:val="24"/>
          <w:szCs w:val="24"/>
        </w:rPr>
        <w:t>-measure</w:t>
      </w:r>
      <w:bookmarkEnd w:id="185"/>
    </w:p>
    <w:p w:rsidR="002E24A7" w:rsidRPr="00687B02" w:rsidRDefault="002E24A7" w:rsidP="005C1612">
      <w:pPr>
        <w:pStyle w:val="Heading3"/>
      </w:pPr>
      <w:bookmarkStart w:id="186" w:name="_Toc60606574"/>
      <w:r w:rsidRPr="00687B02">
        <w:t xml:space="preserve">Pengujian </w:t>
      </w:r>
      <w:r w:rsidR="004058C6" w:rsidRPr="00687B02">
        <w:t>K-fold Cross Validation</w:t>
      </w:r>
      <w:bookmarkEnd w:id="186"/>
    </w:p>
    <w:p w:rsidR="00B93EC2" w:rsidRPr="00687B02" w:rsidRDefault="00B93EC2" w:rsidP="00BB1A88">
      <w:pPr>
        <w:pStyle w:val="Heading4"/>
        <w:rPr>
          <w:i/>
          <w:lang w:val="en-US"/>
        </w:rPr>
      </w:pPr>
      <w:r w:rsidRPr="00687B02">
        <w:rPr>
          <w:lang w:val="en-US"/>
        </w:rPr>
        <w:t xml:space="preserve">4.2.2.1 </w:t>
      </w:r>
      <w:r w:rsidRPr="00687B02">
        <w:rPr>
          <w:lang w:val="en-US"/>
        </w:rPr>
        <w:tab/>
        <w:t xml:space="preserve">Hasil </w:t>
      </w:r>
      <w:r w:rsidRPr="00687B02">
        <w:t xml:space="preserve">Pengujian </w:t>
      </w:r>
      <w:r w:rsidR="004058C6" w:rsidRPr="00687B02">
        <w:rPr>
          <w:lang w:val="en-US"/>
        </w:rPr>
        <w:t>K-</w:t>
      </w:r>
      <w:r w:rsidR="004058C6" w:rsidRPr="00687B02">
        <w:rPr>
          <w:i/>
          <w:lang w:val="en-US"/>
        </w:rPr>
        <w:t>fold Cross Validation</w:t>
      </w:r>
    </w:p>
    <w:p w:rsidR="005B575A" w:rsidRPr="00687B02" w:rsidRDefault="00B93EC2" w:rsidP="005B575A">
      <w:pPr>
        <w:pStyle w:val="ListParagraph"/>
        <w:spacing w:line="360" w:lineRule="auto"/>
        <w:ind w:left="0" w:firstLine="839"/>
        <w:jc w:val="both"/>
        <w:rPr>
          <w:rStyle w:val="ListParagraphChar"/>
          <w:rFonts w:ascii="Times New Roman" w:hAnsi="Times New Roman" w:cs="Times New Roman"/>
          <w:sz w:val="24"/>
          <w:szCs w:val="24"/>
          <w:lang w:val="de-DE"/>
        </w:rPr>
      </w:pPr>
      <w:r w:rsidRPr="00687B02">
        <w:rPr>
          <w:rStyle w:val="ListParagraphChar"/>
          <w:rFonts w:ascii="Times New Roman" w:hAnsi="Times New Roman" w:cs="Times New Roman"/>
          <w:sz w:val="24"/>
          <w:szCs w:val="24"/>
          <w:lang w:val="de-DE"/>
        </w:rPr>
        <w:t>Pengujian K-fold cross validation menggunakan lima fold dengan pembagian 20% korpus uji dan 80% korpus latih</w:t>
      </w:r>
      <w:r w:rsidR="005B6B82" w:rsidRPr="00687B02">
        <w:rPr>
          <w:rStyle w:val="ListParagraphChar"/>
          <w:rFonts w:ascii="Times New Roman" w:hAnsi="Times New Roman" w:cs="Times New Roman"/>
          <w:sz w:val="24"/>
          <w:szCs w:val="24"/>
          <w:lang w:val="de-DE"/>
        </w:rPr>
        <w:t xml:space="preserve"> dari total 1500 kalimat</w:t>
      </w:r>
      <w:r w:rsidRPr="00687B02">
        <w:rPr>
          <w:rStyle w:val="ListParagraphChar"/>
          <w:rFonts w:ascii="Times New Roman" w:hAnsi="Times New Roman" w:cs="Times New Roman"/>
          <w:sz w:val="24"/>
          <w:szCs w:val="24"/>
          <w:lang w:val="de-DE"/>
        </w:rPr>
        <w:t>. Skenario pengujian K-</w:t>
      </w:r>
      <w:r w:rsidRPr="00687B02">
        <w:rPr>
          <w:rStyle w:val="ListParagraphChar"/>
          <w:rFonts w:ascii="Times New Roman" w:hAnsi="Times New Roman" w:cs="Times New Roman"/>
          <w:i/>
          <w:sz w:val="24"/>
          <w:szCs w:val="24"/>
          <w:lang w:val="de-DE"/>
        </w:rPr>
        <w:t>fold cross validation</w:t>
      </w:r>
      <w:r w:rsidR="00E63901" w:rsidRPr="00687B02">
        <w:rPr>
          <w:rStyle w:val="ListParagraphChar"/>
          <w:rFonts w:ascii="Times New Roman" w:hAnsi="Times New Roman" w:cs="Times New Roman"/>
          <w:i/>
          <w:sz w:val="24"/>
          <w:szCs w:val="24"/>
          <w:lang w:val="de-DE"/>
        </w:rPr>
        <w:t xml:space="preserve"> </w:t>
      </w:r>
      <w:r w:rsidR="00E63901" w:rsidRPr="00687B02">
        <w:rPr>
          <w:rStyle w:val="ListParagraphChar"/>
          <w:rFonts w:ascii="Times New Roman" w:hAnsi="Times New Roman" w:cs="Times New Roman"/>
          <w:sz w:val="24"/>
          <w:szCs w:val="24"/>
          <w:lang w:val="de-DE"/>
        </w:rPr>
        <w:t>seperti yang terlihat pa</w:t>
      </w:r>
      <w:r w:rsidR="005B6B82" w:rsidRPr="00687B02">
        <w:rPr>
          <w:rStyle w:val="ListParagraphChar"/>
          <w:rFonts w:ascii="Times New Roman" w:hAnsi="Times New Roman" w:cs="Times New Roman"/>
          <w:sz w:val="24"/>
          <w:szCs w:val="24"/>
          <w:lang w:val="de-DE"/>
        </w:rPr>
        <w:t>da tabel 3.3. Hasil rincian perhitungan metode PoS tagger dengan pengujian</w:t>
      </w:r>
      <w:r w:rsidR="00E63901" w:rsidRPr="00687B02">
        <w:rPr>
          <w:rStyle w:val="ListParagraphChar"/>
          <w:rFonts w:ascii="Times New Roman" w:hAnsi="Times New Roman" w:cs="Times New Roman"/>
          <w:sz w:val="24"/>
          <w:szCs w:val="24"/>
          <w:lang w:val="de-DE"/>
        </w:rPr>
        <w:t xml:space="preserve"> </w:t>
      </w:r>
      <w:r w:rsidR="00E63901" w:rsidRPr="00687B02">
        <w:rPr>
          <w:rStyle w:val="ListParagraphChar"/>
          <w:rFonts w:ascii="Times New Roman" w:hAnsi="Times New Roman" w:cs="Times New Roman"/>
          <w:i/>
          <w:sz w:val="24"/>
          <w:szCs w:val="24"/>
          <w:lang w:val="de-DE"/>
        </w:rPr>
        <w:t xml:space="preserve">accuracy, precision, recall, </w:t>
      </w:r>
      <w:r w:rsidR="00E63901" w:rsidRPr="00687B02">
        <w:rPr>
          <w:rStyle w:val="ListParagraphChar"/>
          <w:rFonts w:ascii="Times New Roman" w:hAnsi="Times New Roman" w:cs="Times New Roman"/>
          <w:sz w:val="24"/>
          <w:szCs w:val="24"/>
          <w:lang w:val="de-DE"/>
        </w:rPr>
        <w:t>dan F-</w:t>
      </w:r>
      <w:r w:rsidR="00E63901" w:rsidRPr="00687B02">
        <w:rPr>
          <w:rStyle w:val="ListParagraphChar"/>
          <w:rFonts w:ascii="Times New Roman" w:hAnsi="Times New Roman" w:cs="Times New Roman"/>
          <w:i/>
          <w:sz w:val="24"/>
          <w:szCs w:val="24"/>
          <w:lang w:val="de-DE"/>
        </w:rPr>
        <w:t xml:space="preserve">measure </w:t>
      </w:r>
      <w:r w:rsidR="00E63901" w:rsidRPr="00687B02">
        <w:rPr>
          <w:rStyle w:val="ListParagraphChar"/>
          <w:rFonts w:ascii="Times New Roman" w:hAnsi="Times New Roman" w:cs="Times New Roman"/>
          <w:sz w:val="24"/>
          <w:szCs w:val="24"/>
          <w:lang w:val="de-DE"/>
        </w:rPr>
        <w:t xml:space="preserve">dapat dilihat lebih jelas pada lampiran A. Hasil perhitungan pada tabel </w:t>
      </w:r>
      <w:r w:rsidR="00DC471B" w:rsidRPr="00687B02">
        <w:rPr>
          <w:rStyle w:val="ListParagraphChar"/>
          <w:rFonts w:ascii="Times New Roman" w:hAnsi="Times New Roman" w:cs="Times New Roman"/>
          <w:sz w:val="24"/>
          <w:szCs w:val="24"/>
          <w:lang w:val="de-DE"/>
        </w:rPr>
        <w:t>3.4 dapat dilihat pada tabel 4.3</w:t>
      </w:r>
      <w:r w:rsidR="00E63901" w:rsidRPr="00687B02">
        <w:rPr>
          <w:rStyle w:val="ListParagraphChar"/>
          <w:rFonts w:ascii="Times New Roman" w:hAnsi="Times New Roman" w:cs="Times New Roman"/>
          <w:sz w:val="24"/>
          <w:szCs w:val="24"/>
          <w:lang w:val="de-DE"/>
        </w:rPr>
        <w:t>.</w:t>
      </w:r>
    </w:p>
    <w:p w:rsidR="005B575A" w:rsidRPr="00687B02" w:rsidRDefault="005B575A" w:rsidP="005B575A">
      <w:pPr>
        <w:pStyle w:val="ListParagraph"/>
        <w:spacing w:line="360" w:lineRule="auto"/>
        <w:ind w:left="0"/>
        <w:jc w:val="center"/>
        <w:rPr>
          <w:rFonts w:ascii="Times New Roman" w:hAnsi="Times New Roman" w:cs="Times New Roman"/>
          <w:sz w:val="24"/>
          <w:szCs w:val="24"/>
          <w:lang w:val="de-DE"/>
        </w:rPr>
      </w:pPr>
      <w:bookmarkStart w:id="187" w:name="_Toc60604742"/>
      <w:r w:rsidRPr="00687B02">
        <w:rPr>
          <w:rFonts w:ascii="Times New Roman" w:hAnsi="Times New Roman" w:cs="Times New Roman"/>
          <w:b/>
          <w:sz w:val="24"/>
          <w:szCs w:val="24"/>
        </w:rPr>
        <w:t xml:space="preserve">Tabel 4. </w:t>
      </w:r>
      <w:r w:rsidRPr="00687B02">
        <w:rPr>
          <w:rFonts w:ascii="Times New Roman" w:hAnsi="Times New Roman" w:cs="Times New Roman"/>
          <w:b/>
          <w:sz w:val="24"/>
          <w:szCs w:val="24"/>
        </w:rPr>
        <w:fldChar w:fldCharType="begin"/>
      </w:r>
      <w:r w:rsidRPr="00687B02">
        <w:rPr>
          <w:rFonts w:ascii="Times New Roman" w:hAnsi="Times New Roman" w:cs="Times New Roman"/>
          <w:b/>
          <w:sz w:val="24"/>
          <w:szCs w:val="24"/>
        </w:rPr>
        <w:instrText xml:space="preserve"> SEQ Tabel_4. \* ARABIC </w:instrText>
      </w:r>
      <w:r w:rsidRPr="00687B02">
        <w:rPr>
          <w:rFonts w:ascii="Times New Roman" w:hAnsi="Times New Roman" w:cs="Times New Roman"/>
          <w:b/>
          <w:sz w:val="24"/>
          <w:szCs w:val="24"/>
        </w:rPr>
        <w:fldChar w:fldCharType="separate"/>
      </w:r>
      <w:r w:rsidR="001B5269">
        <w:rPr>
          <w:rFonts w:ascii="Times New Roman" w:hAnsi="Times New Roman" w:cs="Times New Roman"/>
          <w:b/>
          <w:noProof/>
          <w:sz w:val="24"/>
          <w:szCs w:val="24"/>
        </w:rPr>
        <w:t>3</w:t>
      </w:r>
      <w:r w:rsidRPr="00687B02">
        <w:rPr>
          <w:rFonts w:ascii="Times New Roman" w:hAnsi="Times New Roman" w:cs="Times New Roman"/>
          <w:b/>
          <w:sz w:val="24"/>
          <w:szCs w:val="24"/>
        </w:rPr>
        <w:fldChar w:fldCharType="end"/>
      </w:r>
      <w:r w:rsidRPr="00687B02">
        <w:rPr>
          <w:rFonts w:ascii="Times New Roman" w:hAnsi="Times New Roman" w:cs="Times New Roman"/>
          <w:noProof/>
          <w:sz w:val="24"/>
          <w:szCs w:val="24"/>
        </w:rPr>
        <w:t xml:space="preserve"> Tabel Hasil Pengujian K-</w:t>
      </w:r>
      <w:r w:rsidRPr="00687B02">
        <w:rPr>
          <w:rFonts w:ascii="Times New Roman" w:hAnsi="Times New Roman" w:cs="Times New Roman"/>
          <w:i/>
          <w:noProof/>
          <w:sz w:val="24"/>
          <w:szCs w:val="24"/>
        </w:rPr>
        <w:t>fold Cross Validation</w:t>
      </w:r>
      <w:bookmarkEnd w:id="187"/>
    </w:p>
    <w:tbl>
      <w:tblPr>
        <w:tblStyle w:val="TableGrid"/>
        <w:tblW w:w="7879" w:type="dxa"/>
        <w:tblInd w:w="107" w:type="dxa"/>
        <w:tblLook w:val="04A0" w:firstRow="1" w:lastRow="0" w:firstColumn="1" w:lastColumn="0" w:noHBand="0" w:noVBand="1"/>
      </w:tblPr>
      <w:tblGrid>
        <w:gridCol w:w="1585"/>
        <w:gridCol w:w="1579"/>
        <w:gridCol w:w="1578"/>
        <w:gridCol w:w="1564"/>
        <w:gridCol w:w="1573"/>
      </w:tblGrid>
      <w:tr w:rsidR="005B6B82" w:rsidRPr="00687B02" w:rsidTr="005B6B82">
        <w:trPr>
          <w:trHeight w:val="650"/>
        </w:trPr>
        <w:tc>
          <w:tcPr>
            <w:tcW w:w="1585" w:type="dxa"/>
            <w:shd w:val="clear" w:color="auto" w:fill="C6D9F1" w:themeFill="text2" w:themeFillTint="33"/>
          </w:tcPr>
          <w:p w:rsidR="005B6B82" w:rsidRPr="00687B02" w:rsidRDefault="00A81797" w:rsidP="006314FE">
            <w:pPr>
              <w:pStyle w:val="TableParagraph"/>
              <w:ind w:left="0"/>
              <w:jc w:val="center"/>
              <w:rPr>
                <w:rFonts w:cs="Times New Roman"/>
                <w:noProof/>
                <w:sz w:val="24"/>
              </w:rPr>
            </w:pPr>
            <w:r w:rsidRPr="00687B02">
              <w:rPr>
                <w:rFonts w:cs="Times New Roman"/>
                <w:noProof/>
                <w:sz w:val="24"/>
              </w:rPr>
              <w:t>Metode PoS Tagger</w:t>
            </w:r>
          </w:p>
        </w:tc>
        <w:tc>
          <w:tcPr>
            <w:tcW w:w="1579" w:type="dxa"/>
            <w:shd w:val="clear" w:color="auto" w:fill="C6D9F1" w:themeFill="text2" w:themeFillTint="33"/>
          </w:tcPr>
          <w:p w:rsidR="005B6B82" w:rsidRPr="00687B02" w:rsidRDefault="005B6B82" w:rsidP="006314FE">
            <w:pPr>
              <w:pStyle w:val="TableParagraph"/>
              <w:ind w:left="0"/>
              <w:jc w:val="center"/>
              <w:rPr>
                <w:rFonts w:cs="Times New Roman"/>
                <w:noProof/>
                <w:sz w:val="24"/>
              </w:rPr>
            </w:pPr>
            <w:r w:rsidRPr="00687B02">
              <w:rPr>
                <w:rFonts w:cs="Times New Roman"/>
                <w:noProof/>
                <w:sz w:val="24"/>
              </w:rPr>
              <w:t>Accuracy</w:t>
            </w:r>
          </w:p>
        </w:tc>
        <w:tc>
          <w:tcPr>
            <w:tcW w:w="1578" w:type="dxa"/>
            <w:shd w:val="clear" w:color="auto" w:fill="C6D9F1" w:themeFill="text2" w:themeFillTint="33"/>
          </w:tcPr>
          <w:p w:rsidR="005B6B82" w:rsidRPr="00687B02" w:rsidRDefault="005B6B82" w:rsidP="006314FE">
            <w:pPr>
              <w:pStyle w:val="TableParagraph"/>
              <w:ind w:left="0"/>
              <w:jc w:val="center"/>
              <w:rPr>
                <w:rFonts w:cs="Times New Roman"/>
                <w:noProof/>
                <w:sz w:val="24"/>
              </w:rPr>
            </w:pPr>
            <w:r w:rsidRPr="00687B02">
              <w:rPr>
                <w:rFonts w:cs="Times New Roman"/>
                <w:noProof/>
                <w:sz w:val="24"/>
              </w:rPr>
              <w:t>Precision</w:t>
            </w:r>
          </w:p>
        </w:tc>
        <w:tc>
          <w:tcPr>
            <w:tcW w:w="1564" w:type="dxa"/>
            <w:shd w:val="clear" w:color="auto" w:fill="C6D9F1" w:themeFill="text2" w:themeFillTint="33"/>
          </w:tcPr>
          <w:p w:rsidR="005B6B82" w:rsidRPr="00687B02" w:rsidRDefault="005B6B82" w:rsidP="006314FE">
            <w:pPr>
              <w:pStyle w:val="TableParagraph"/>
              <w:ind w:left="0"/>
              <w:jc w:val="center"/>
              <w:rPr>
                <w:rFonts w:cs="Times New Roman"/>
                <w:noProof/>
                <w:sz w:val="24"/>
              </w:rPr>
            </w:pPr>
            <w:r w:rsidRPr="00687B02">
              <w:rPr>
                <w:rFonts w:cs="Times New Roman"/>
                <w:noProof/>
                <w:sz w:val="24"/>
              </w:rPr>
              <w:t>Recall</w:t>
            </w:r>
          </w:p>
        </w:tc>
        <w:tc>
          <w:tcPr>
            <w:tcW w:w="1573" w:type="dxa"/>
            <w:shd w:val="clear" w:color="auto" w:fill="C6D9F1" w:themeFill="text2" w:themeFillTint="33"/>
          </w:tcPr>
          <w:p w:rsidR="005B6B82" w:rsidRPr="00687B02" w:rsidRDefault="005B6B82" w:rsidP="006314FE">
            <w:pPr>
              <w:pStyle w:val="TableParagraph"/>
              <w:ind w:left="0"/>
              <w:jc w:val="center"/>
              <w:rPr>
                <w:rFonts w:cs="Times New Roman"/>
                <w:noProof/>
                <w:sz w:val="24"/>
              </w:rPr>
            </w:pPr>
            <w:r w:rsidRPr="00687B02">
              <w:rPr>
                <w:rFonts w:cs="Times New Roman"/>
                <w:noProof/>
                <w:sz w:val="24"/>
              </w:rPr>
              <w:t>F-measure</w:t>
            </w:r>
          </w:p>
        </w:tc>
      </w:tr>
      <w:tr w:rsidR="005B6B82" w:rsidRPr="00687B02" w:rsidTr="005B6B82">
        <w:trPr>
          <w:trHeight w:val="325"/>
        </w:trPr>
        <w:tc>
          <w:tcPr>
            <w:tcW w:w="1585" w:type="dxa"/>
          </w:tcPr>
          <w:p w:rsidR="005B6B82" w:rsidRPr="00687B02" w:rsidRDefault="005B6B82" w:rsidP="006314FE">
            <w:pPr>
              <w:pStyle w:val="TableParagraph"/>
              <w:ind w:left="0"/>
              <w:jc w:val="center"/>
              <w:rPr>
                <w:rFonts w:cs="Times New Roman"/>
                <w:noProof/>
                <w:sz w:val="24"/>
              </w:rPr>
            </w:pPr>
            <w:r w:rsidRPr="00687B02">
              <w:rPr>
                <w:rFonts w:cs="Times New Roman"/>
                <w:noProof/>
                <w:sz w:val="24"/>
              </w:rPr>
              <w:t>Bigram</w:t>
            </w:r>
          </w:p>
        </w:tc>
        <w:tc>
          <w:tcPr>
            <w:tcW w:w="1579" w:type="dxa"/>
          </w:tcPr>
          <w:p w:rsidR="005B6B82" w:rsidRPr="00687B02" w:rsidRDefault="00A81797" w:rsidP="005B6B82">
            <w:pPr>
              <w:jc w:val="center"/>
              <w:rPr>
                <w:rFonts w:cs="Times New Roman"/>
                <w:color w:val="000000"/>
                <w:lang w:eastAsia="en-US"/>
              </w:rPr>
            </w:pPr>
            <w:r w:rsidRPr="00687B02">
              <w:rPr>
                <w:rFonts w:cs="Times New Roman"/>
                <w:color w:val="000000"/>
              </w:rPr>
              <w:t>0.</w:t>
            </w:r>
            <w:r w:rsidR="005B6B82" w:rsidRPr="00687B02">
              <w:rPr>
                <w:rFonts w:cs="Times New Roman"/>
                <w:color w:val="000000"/>
              </w:rPr>
              <w:t>197</w:t>
            </w:r>
          </w:p>
        </w:tc>
        <w:tc>
          <w:tcPr>
            <w:tcW w:w="1578"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211</w:t>
            </w:r>
          </w:p>
        </w:tc>
        <w:tc>
          <w:tcPr>
            <w:tcW w:w="1564"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227</w:t>
            </w:r>
          </w:p>
        </w:tc>
        <w:tc>
          <w:tcPr>
            <w:tcW w:w="1573"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219</w:t>
            </w:r>
          </w:p>
        </w:tc>
      </w:tr>
      <w:tr w:rsidR="005B6B82" w:rsidRPr="00687B02" w:rsidTr="005B6B82">
        <w:trPr>
          <w:trHeight w:val="325"/>
        </w:trPr>
        <w:tc>
          <w:tcPr>
            <w:tcW w:w="1585" w:type="dxa"/>
          </w:tcPr>
          <w:p w:rsidR="005B6B82" w:rsidRPr="00687B02" w:rsidRDefault="005B6B82" w:rsidP="006314FE">
            <w:pPr>
              <w:pStyle w:val="TableParagraph"/>
              <w:ind w:left="0"/>
              <w:jc w:val="center"/>
              <w:rPr>
                <w:rFonts w:cs="Times New Roman"/>
                <w:noProof/>
                <w:sz w:val="24"/>
              </w:rPr>
            </w:pPr>
            <w:r w:rsidRPr="00687B02">
              <w:rPr>
                <w:rFonts w:cs="Times New Roman"/>
                <w:noProof/>
                <w:sz w:val="24"/>
              </w:rPr>
              <w:t>HMM</w:t>
            </w:r>
          </w:p>
        </w:tc>
        <w:tc>
          <w:tcPr>
            <w:tcW w:w="1579"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969</w:t>
            </w:r>
          </w:p>
        </w:tc>
        <w:tc>
          <w:tcPr>
            <w:tcW w:w="1578"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972</w:t>
            </w:r>
          </w:p>
        </w:tc>
        <w:tc>
          <w:tcPr>
            <w:tcW w:w="1564"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961</w:t>
            </w:r>
          </w:p>
        </w:tc>
        <w:tc>
          <w:tcPr>
            <w:tcW w:w="1573"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967</w:t>
            </w:r>
          </w:p>
        </w:tc>
      </w:tr>
      <w:tr w:rsidR="005B6B82" w:rsidRPr="00687B02" w:rsidTr="005B6B82">
        <w:trPr>
          <w:trHeight w:val="325"/>
        </w:trPr>
        <w:tc>
          <w:tcPr>
            <w:tcW w:w="1585" w:type="dxa"/>
          </w:tcPr>
          <w:p w:rsidR="005B6B82" w:rsidRPr="00687B02" w:rsidRDefault="005B6B82" w:rsidP="006314FE">
            <w:pPr>
              <w:pStyle w:val="TableParagraph"/>
              <w:ind w:left="0"/>
              <w:jc w:val="center"/>
              <w:rPr>
                <w:rFonts w:cs="Times New Roman"/>
                <w:noProof/>
                <w:sz w:val="24"/>
              </w:rPr>
            </w:pPr>
            <w:r w:rsidRPr="00687B02">
              <w:rPr>
                <w:rFonts w:cs="Times New Roman"/>
                <w:noProof/>
                <w:sz w:val="24"/>
              </w:rPr>
              <w:t>Perceptron</w:t>
            </w:r>
          </w:p>
        </w:tc>
        <w:tc>
          <w:tcPr>
            <w:tcW w:w="1579"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859</w:t>
            </w:r>
          </w:p>
        </w:tc>
        <w:tc>
          <w:tcPr>
            <w:tcW w:w="1578"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736</w:t>
            </w:r>
          </w:p>
        </w:tc>
        <w:tc>
          <w:tcPr>
            <w:tcW w:w="1564"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761</w:t>
            </w:r>
          </w:p>
        </w:tc>
        <w:tc>
          <w:tcPr>
            <w:tcW w:w="1573"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748</w:t>
            </w:r>
          </w:p>
        </w:tc>
      </w:tr>
      <w:tr w:rsidR="005B6B82" w:rsidRPr="00687B02" w:rsidTr="005B6B82">
        <w:trPr>
          <w:trHeight w:val="325"/>
        </w:trPr>
        <w:tc>
          <w:tcPr>
            <w:tcW w:w="1585" w:type="dxa"/>
          </w:tcPr>
          <w:p w:rsidR="005B6B82" w:rsidRPr="00687B02" w:rsidRDefault="005B6B82" w:rsidP="006314FE">
            <w:pPr>
              <w:pStyle w:val="TableParagraph"/>
              <w:ind w:left="0"/>
              <w:jc w:val="center"/>
              <w:rPr>
                <w:rFonts w:cs="Times New Roman"/>
                <w:noProof/>
                <w:sz w:val="24"/>
              </w:rPr>
            </w:pPr>
            <w:r w:rsidRPr="00687B02">
              <w:rPr>
                <w:rFonts w:cs="Times New Roman"/>
                <w:noProof/>
                <w:sz w:val="24"/>
              </w:rPr>
              <w:t>Trigram</w:t>
            </w:r>
          </w:p>
        </w:tc>
        <w:tc>
          <w:tcPr>
            <w:tcW w:w="1579"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124</w:t>
            </w:r>
          </w:p>
        </w:tc>
        <w:tc>
          <w:tcPr>
            <w:tcW w:w="1578"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155</w:t>
            </w:r>
          </w:p>
        </w:tc>
        <w:tc>
          <w:tcPr>
            <w:tcW w:w="1564"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159</w:t>
            </w:r>
          </w:p>
        </w:tc>
        <w:tc>
          <w:tcPr>
            <w:tcW w:w="1573"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157</w:t>
            </w:r>
          </w:p>
        </w:tc>
      </w:tr>
      <w:tr w:rsidR="005B6B82" w:rsidRPr="00687B02" w:rsidTr="005B6B82">
        <w:trPr>
          <w:trHeight w:val="325"/>
        </w:trPr>
        <w:tc>
          <w:tcPr>
            <w:tcW w:w="1585" w:type="dxa"/>
          </w:tcPr>
          <w:p w:rsidR="005B6B82" w:rsidRPr="00687B02" w:rsidRDefault="005B6B82" w:rsidP="006314FE">
            <w:pPr>
              <w:pStyle w:val="TableParagraph"/>
              <w:ind w:left="0"/>
              <w:jc w:val="center"/>
              <w:rPr>
                <w:rFonts w:cs="Times New Roman"/>
                <w:noProof/>
                <w:sz w:val="24"/>
              </w:rPr>
            </w:pPr>
            <w:r w:rsidRPr="00687B02">
              <w:rPr>
                <w:rFonts w:cs="Times New Roman"/>
                <w:noProof/>
                <w:sz w:val="24"/>
              </w:rPr>
              <w:t>Unigram</w:t>
            </w:r>
          </w:p>
        </w:tc>
        <w:tc>
          <w:tcPr>
            <w:tcW w:w="1579"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770</w:t>
            </w:r>
          </w:p>
        </w:tc>
        <w:tc>
          <w:tcPr>
            <w:tcW w:w="1578"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539</w:t>
            </w:r>
          </w:p>
        </w:tc>
        <w:tc>
          <w:tcPr>
            <w:tcW w:w="1564"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523</w:t>
            </w:r>
          </w:p>
        </w:tc>
        <w:tc>
          <w:tcPr>
            <w:tcW w:w="1573" w:type="dxa"/>
          </w:tcPr>
          <w:p w:rsidR="005B6B82" w:rsidRPr="00687B02" w:rsidRDefault="00A81797" w:rsidP="006314FE">
            <w:pPr>
              <w:pStyle w:val="TableParagraph"/>
              <w:ind w:left="0"/>
              <w:jc w:val="center"/>
              <w:rPr>
                <w:rFonts w:cs="Times New Roman"/>
                <w:noProof/>
                <w:sz w:val="24"/>
              </w:rPr>
            </w:pPr>
            <w:r w:rsidRPr="00687B02">
              <w:rPr>
                <w:rFonts w:cs="Times New Roman"/>
                <w:noProof/>
                <w:sz w:val="24"/>
              </w:rPr>
              <w:t>0.</w:t>
            </w:r>
            <w:r w:rsidR="005B6B82" w:rsidRPr="00687B02">
              <w:rPr>
                <w:rFonts w:cs="Times New Roman"/>
                <w:noProof/>
                <w:sz w:val="24"/>
              </w:rPr>
              <w:t>529</w:t>
            </w:r>
          </w:p>
        </w:tc>
      </w:tr>
    </w:tbl>
    <w:p w:rsidR="005B6B82" w:rsidRPr="00687B02" w:rsidRDefault="005B6B82" w:rsidP="005B6B82">
      <w:pPr>
        <w:pStyle w:val="TableParagraph"/>
        <w:spacing w:line="360" w:lineRule="auto"/>
        <w:ind w:left="0"/>
        <w:rPr>
          <w:noProof/>
          <w:sz w:val="24"/>
        </w:rPr>
      </w:pPr>
    </w:p>
    <w:p w:rsidR="00E63901" w:rsidRPr="00687B02" w:rsidRDefault="00DC471B" w:rsidP="00CA3714">
      <w:pPr>
        <w:pStyle w:val="TableParagraph"/>
        <w:spacing w:line="360" w:lineRule="auto"/>
        <w:ind w:left="0" w:firstLine="839"/>
        <w:jc w:val="both"/>
        <w:rPr>
          <w:rStyle w:val="ListParagraphChar"/>
          <w:rFonts w:ascii="Times New Roman" w:eastAsia="Times New Roman" w:hAnsi="Times New Roman" w:cs="Times New Roman"/>
          <w:noProof/>
          <w:sz w:val="24"/>
        </w:rPr>
      </w:pPr>
      <w:r w:rsidRPr="00687B02">
        <w:rPr>
          <w:noProof/>
          <w:sz w:val="24"/>
        </w:rPr>
        <w:t>Tabel 4.3</w:t>
      </w:r>
      <w:r w:rsidR="00BF166A" w:rsidRPr="00687B02">
        <w:rPr>
          <w:noProof/>
          <w:sz w:val="24"/>
        </w:rPr>
        <w:t xml:space="preserve"> menunjukkan b</w:t>
      </w:r>
      <w:r w:rsidR="006314FE" w:rsidRPr="00687B02">
        <w:rPr>
          <w:noProof/>
          <w:sz w:val="24"/>
        </w:rPr>
        <w:t xml:space="preserve">hawa </w:t>
      </w:r>
      <w:r w:rsidR="00A81797" w:rsidRPr="00687B02">
        <w:rPr>
          <w:noProof/>
          <w:sz w:val="24"/>
        </w:rPr>
        <w:t xml:space="preserve">metode PoS Tagger </w:t>
      </w:r>
      <w:r w:rsidR="00A14F97" w:rsidRPr="00687B02">
        <w:rPr>
          <w:noProof/>
          <w:sz w:val="24"/>
        </w:rPr>
        <w:t xml:space="preserve">bigram dan trigram </w:t>
      </w:r>
      <w:r w:rsidR="00391C17" w:rsidRPr="00687B02">
        <w:rPr>
          <w:noProof/>
          <w:sz w:val="24"/>
        </w:rPr>
        <w:t xml:space="preserve">untuk pengujian </w:t>
      </w:r>
      <w:r w:rsidR="00391C17" w:rsidRPr="00687B02">
        <w:rPr>
          <w:i/>
          <w:noProof/>
          <w:sz w:val="24"/>
        </w:rPr>
        <w:t>accuracy</w:t>
      </w:r>
      <w:r w:rsidR="00391C17" w:rsidRPr="00687B02">
        <w:rPr>
          <w:noProof/>
          <w:sz w:val="24"/>
        </w:rPr>
        <w:t xml:space="preserve"> </w:t>
      </w:r>
      <w:r w:rsidR="00A14F97" w:rsidRPr="00687B02">
        <w:rPr>
          <w:noProof/>
          <w:sz w:val="24"/>
        </w:rPr>
        <w:t xml:space="preserve">memberikan nilai yang cukup rendah dengan nilai besaran untuk akurasi dibawah 0.2, untuk pengujian </w:t>
      </w:r>
      <w:r w:rsidR="00A14F97" w:rsidRPr="00687B02">
        <w:rPr>
          <w:i/>
          <w:noProof/>
          <w:sz w:val="24"/>
        </w:rPr>
        <w:t>precision</w:t>
      </w:r>
      <w:r w:rsidR="00A14F97" w:rsidRPr="00687B02">
        <w:rPr>
          <w:noProof/>
          <w:sz w:val="24"/>
        </w:rPr>
        <w:t xml:space="preserve"> bigram memberikan nilai dengan besaran 0.211, sedangkan untuk trigram sebesar 0.155, untuk pengujian </w:t>
      </w:r>
      <w:r w:rsidR="00A14F97" w:rsidRPr="00687B02">
        <w:rPr>
          <w:i/>
          <w:noProof/>
          <w:sz w:val="24"/>
        </w:rPr>
        <w:t>recall</w:t>
      </w:r>
      <w:r w:rsidR="00391C17" w:rsidRPr="00687B02">
        <w:rPr>
          <w:i/>
          <w:noProof/>
          <w:sz w:val="24"/>
        </w:rPr>
        <w:t xml:space="preserve"> </w:t>
      </w:r>
      <w:r w:rsidR="00391C17" w:rsidRPr="00687B02">
        <w:rPr>
          <w:noProof/>
          <w:sz w:val="24"/>
        </w:rPr>
        <w:t>metode</w:t>
      </w:r>
      <w:r w:rsidR="00A14F97" w:rsidRPr="00687B02">
        <w:rPr>
          <w:noProof/>
          <w:sz w:val="24"/>
        </w:rPr>
        <w:t xml:space="preserve"> bigram memberikan nilai sebesar 0.227, sedangkan untuk trigram sebesar 0.159, dan untuk pengujian </w:t>
      </w:r>
      <w:r w:rsidR="00A14F97" w:rsidRPr="00687B02">
        <w:rPr>
          <w:i/>
          <w:noProof/>
          <w:sz w:val="24"/>
        </w:rPr>
        <w:t>f-measure</w:t>
      </w:r>
      <w:r w:rsidR="00A14F97" w:rsidRPr="00687B02">
        <w:rPr>
          <w:noProof/>
          <w:sz w:val="24"/>
        </w:rPr>
        <w:t>, bigram memberikan nilai sebesar 0.219, dan trigram memberikan nilai 0.157.</w:t>
      </w:r>
      <w:r w:rsidR="00BF166A" w:rsidRPr="00687B02">
        <w:rPr>
          <w:noProof/>
          <w:sz w:val="24"/>
        </w:rPr>
        <w:t xml:space="preserve"> </w:t>
      </w:r>
      <w:r w:rsidR="00A14F97" w:rsidRPr="00687B02">
        <w:rPr>
          <w:noProof/>
          <w:sz w:val="24"/>
        </w:rPr>
        <w:t xml:space="preserve">Sedangkan untuk metode hmm, perceptron, dan unigram memberikan nilai yang cukup </w:t>
      </w:r>
      <w:r w:rsidR="003F5E41">
        <w:rPr>
          <w:noProof/>
          <w:sz w:val="24"/>
        </w:rPr>
        <w:t>dengan rata-rata</w:t>
      </w:r>
      <w:r w:rsidR="00A14F97" w:rsidRPr="00687B02">
        <w:rPr>
          <w:noProof/>
          <w:sz w:val="24"/>
        </w:rPr>
        <w:t xml:space="preserve"> nilai pada setiap pengujian berada diatas 0,5.</w:t>
      </w:r>
    </w:p>
    <w:p w:rsidR="005B6B82" w:rsidRPr="00687B02" w:rsidRDefault="00B93EC2" w:rsidP="00A14F97">
      <w:pPr>
        <w:pStyle w:val="Heading4"/>
        <w:rPr>
          <w:i/>
          <w:lang w:val="en-US"/>
        </w:rPr>
      </w:pPr>
      <w:r w:rsidRPr="00687B02">
        <w:rPr>
          <w:lang w:val="en-US"/>
        </w:rPr>
        <w:t xml:space="preserve">4.2.2.2 </w:t>
      </w:r>
      <w:r w:rsidRPr="00687B02">
        <w:rPr>
          <w:lang w:val="en-US"/>
        </w:rPr>
        <w:tab/>
      </w:r>
      <w:r w:rsidR="00184DAD" w:rsidRPr="00687B02">
        <w:rPr>
          <w:lang w:val="en-US"/>
        </w:rPr>
        <w:t>Analisis</w:t>
      </w:r>
      <w:r w:rsidR="004058C6" w:rsidRPr="00687B02">
        <w:rPr>
          <w:lang w:val="en-US"/>
        </w:rPr>
        <w:t xml:space="preserve"> Hasil </w:t>
      </w:r>
      <w:r w:rsidR="004058C6" w:rsidRPr="00687B02">
        <w:t xml:space="preserve">Pengujian </w:t>
      </w:r>
      <w:r w:rsidR="004058C6" w:rsidRPr="00687B02">
        <w:rPr>
          <w:lang w:val="en-US"/>
        </w:rPr>
        <w:t>K-</w:t>
      </w:r>
      <w:r w:rsidR="004058C6" w:rsidRPr="00687B02">
        <w:rPr>
          <w:i/>
          <w:lang w:val="en-US"/>
        </w:rPr>
        <w:t>fold Cross Validation</w:t>
      </w:r>
    </w:p>
    <w:p w:rsidR="00A14F97" w:rsidRPr="00687B02" w:rsidRDefault="003E265B" w:rsidP="00A14F97">
      <w:pPr>
        <w:pStyle w:val="ParagrifIsi"/>
      </w:pPr>
      <w:r w:rsidRPr="00687B02">
        <w:tab/>
        <w:t>Berdasarkan hasil pengujian K-</w:t>
      </w:r>
      <w:r w:rsidRPr="00687B02">
        <w:rPr>
          <w:i/>
        </w:rPr>
        <w:t xml:space="preserve">fold cross validation </w:t>
      </w:r>
      <w:r w:rsidRPr="00687B02">
        <w:t xml:space="preserve">yang telah dilakukan, nilai </w:t>
      </w:r>
      <w:r w:rsidRPr="00687B02">
        <w:rPr>
          <w:i/>
        </w:rPr>
        <w:t>accuracy, precision, recall,</w:t>
      </w:r>
      <w:r w:rsidRPr="00687B02">
        <w:t xml:space="preserve"> dan </w:t>
      </w:r>
      <w:r w:rsidRPr="00687B02">
        <w:rPr>
          <w:i/>
        </w:rPr>
        <w:t>F-measure</w:t>
      </w:r>
      <w:r w:rsidRPr="00687B02">
        <w:t xml:space="preserve"> tertinggi adalah metode HM</w:t>
      </w:r>
      <w:r w:rsidR="003F5E41">
        <w:t xml:space="preserve">M, </w:t>
      </w:r>
      <w:r w:rsidRPr="00687B02">
        <w:t>pada metode ini dapat dili</w:t>
      </w:r>
      <w:r w:rsidR="00DC471B" w:rsidRPr="00687B02">
        <w:t>hat jelas pada gambar grafik 4.2</w:t>
      </w:r>
      <w:r w:rsidR="003F5E41">
        <w:t>. P</w:t>
      </w:r>
      <w:r w:rsidRPr="00687B02">
        <w:t xml:space="preserve">ada pengujian dengan </w:t>
      </w:r>
      <w:r w:rsidRPr="00687B02">
        <w:lastRenderedPageBreak/>
        <w:t xml:space="preserve">metode HMM memberikan nilai akurasi pada pengujian </w:t>
      </w:r>
      <w:r w:rsidRPr="00687B02">
        <w:rPr>
          <w:i/>
        </w:rPr>
        <w:t>accuracy</w:t>
      </w:r>
      <w:r w:rsidRPr="00687B02">
        <w:t xml:space="preserve"> sebesar 0.969, </w:t>
      </w:r>
      <w:r w:rsidRPr="00687B02">
        <w:rPr>
          <w:i/>
        </w:rPr>
        <w:t xml:space="preserve">precision </w:t>
      </w:r>
      <w:r w:rsidRPr="00687B02">
        <w:t xml:space="preserve">sebesar 0.972, recall sebesar 0.961, dan </w:t>
      </w:r>
      <w:r w:rsidRPr="007458B8">
        <w:rPr>
          <w:i/>
        </w:rPr>
        <w:t>f-measure</w:t>
      </w:r>
      <w:r w:rsidRPr="00687B02">
        <w:t xml:space="preserve"> sebesar 0.967, nilai tersebut adalah hasil dari rata-rata perhitungan yang dilakukan dengan melakukan pengujian sesusai dengan pada tabel 3.3 </w:t>
      </w:r>
      <w:r w:rsidR="003F5E41">
        <w:t>dengan perhitungan</w:t>
      </w:r>
      <w:r w:rsidRPr="00687B02">
        <w:t xml:space="preserve"> nilai yang diambil adalah hasil dari rata-rata setiap pengujian yang dilakukan.</w:t>
      </w:r>
    </w:p>
    <w:p w:rsidR="005B6B82" w:rsidRPr="00687B02" w:rsidRDefault="005B6B82" w:rsidP="005B6B82">
      <w:pPr>
        <w:pStyle w:val="ParagrifIsi"/>
      </w:pPr>
    </w:p>
    <w:p w:rsidR="005B6B82" w:rsidRPr="00687B02" w:rsidRDefault="005B6B82" w:rsidP="00293B58">
      <w:pPr>
        <w:pStyle w:val="ParagrifIsi"/>
        <w:ind w:left="-567"/>
      </w:pPr>
      <w:r w:rsidRPr="00687B02">
        <w:rPr>
          <w:noProof/>
          <w:lang w:eastAsia="en-US"/>
        </w:rPr>
        <w:drawing>
          <wp:inline distT="0" distB="0" distL="0" distR="0" wp14:anchorId="6749698C" wp14:editId="0662FBBA">
            <wp:extent cx="5615797" cy="2993366"/>
            <wp:effectExtent l="0" t="0" r="4445" b="171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B93EC2" w:rsidRPr="00747012" w:rsidRDefault="005B575A" w:rsidP="00747012">
      <w:pPr>
        <w:pStyle w:val="Caption"/>
        <w:spacing w:line="360" w:lineRule="auto"/>
        <w:jc w:val="center"/>
        <w:rPr>
          <w:rFonts w:ascii="Times New Roman" w:hAnsi="Times New Roman" w:cs="Times New Roman"/>
          <w:i w:val="0"/>
          <w:color w:val="auto"/>
          <w:sz w:val="24"/>
          <w:szCs w:val="24"/>
        </w:rPr>
      </w:pPr>
      <w:bookmarkStart w:id="188" w:name="_Toc60604813"/>
      <w:r w:rsidRPr="00687B02">
        <w:rPr>
          <w:rFonts w:ascii="Times New Roman" w:hAnsi="Times New Roman" w:cs="Times New Roman"/>
          <w:b/>
          <w:i w:val="0"/>
          <w:color w:val="auto"/>
          <w:sz w:val="24"/>
          <w:szCs w:val="24"/>
        </w:rPr>
        <w:t xml:space="preserve">Grafik 4. </w:t>
      </w:r>
      <w:r w:rsidRPr="00687B02">
        <w:rPr>
          <w:rFonts w:ascii="Times New Roman" w:hAnsi="Times New Roman" w:cs="Times New Roman"/>
          <w:b/>
          <w:i w:val="0"/>
          <w:color w:val="auto"/>
          <w:sz w:val="24"/>
          <w:szCs w:val="24"/>
        </w:rPr>
        <w:fldChar w:fldCharType="begin"/>
      </w:r>
      <w:r w:rsidRPr="00687B02">
        <w:rPr>
          <w:rFonts w:ascii="Times New Roman" w:hAnsi="Times New Roman" w:cs="Times New Roman"/>
          <w:b/>
          <w:i w:val="0"/>
          <w:color w:val="auto"/>
          <w:sz w:val="24"/>
          <w:szCs w:val="24"/>
        </w:rPr>
        <w:instrText xml:space="preserve"> SEQ Grafik_4. \* ARABIC </w:instrText>
      </w:r>
      <w:r w:rsidRPr="00687B02">
        <w:rPr>
          <w:rFonts w:ascii="Times New Roman" w:hAnsi="Times New Roman" w:cs="Times New Roman"/>
          <w:b/>
          <w:i w:val="0"/>
          <w:color w:val="auto"/>
          <w:sz w:val="24"/>
          <w:szCs w:val="24"/>
        </w:rPr>
        <w:fldChar w:fldCharType="separate"/>
      </w:r>
      <w:r w:rsidR="001B5269">
        <w:rPr>
          <w:rFonts w:ascii="Times New Roman" w:hAnsi="Times New Roman" w:cs="Times New Roman"/>
          <w:b/>
          <w:i w:val="0"/>
          <w:noProof/>
          <w:color w:val="auto"/>
          <w:sz w:val="24"/>
          <w:szCs w:val="24"/>
        </w:rPr>
        <w:t>2</w:t>
      </w:r>
      <w:r w:rsidRPr="00687B02">
        <w:rPr>
          <w:rFonts w:ascii="Times New Roman" w:hAnsi="Times New Roman" w:cs="Times New Roman"/>
          <w:b/>
          <w:i w:val="0"/>
          <w:color w:val="auto"/>
          <w:sz w:val="24"/>
          <w:szCs w:val="24"/>
        </w:rPr>
        <w:fldChar w:fldCharType="end"/>
      </w:r>
      <w:r w:rsidRPr="00687B02">
        <w:rPr>
          <w:rFonts w:ascii="Times New Roman" w:hAnsi="Times New Roman" w:cs="Times New Roman"/>
          <w:i w:val="0"/>
          <w:color w:val="auto"/>
          <w:sz w:val="24"/>
          <w:szCs w:val="24"/>
        </w:rPr>
        <w:t xml:space="preserve"> Hasil Pengujian K</w:t>
      </w:r>
      <w:r w:rsidRPr="007458B8">
        <w:rPr>
          <w:rFonts w:ascii="Times New Roman" w:hAnsi="Times New Roman" w:cs="Times New Roman"/>
          <w:color w:val="auto"/>
          <w:sz w:val="24"/>
          <w:szCs w:val="24"/>
        </w:rPr>
        <w:t>-fold Cross Validation</w:t>
      </w:r>
      <w:bookmarkEnd w:id="188"/>
    </w:p>
    <w:p w:rsidR="00F64A67" w:rsidRPr="00687B02" w:rsidRDefault="00F64A67" w:rsidP="00F64A67">
      <w:pPr>
        <w:pStyle w:val="ListParagraph"/>
        <w:keepNext/>
        <w:numPr>
          <w:ilvl w:val="1"/>
          <w:numId w:val="6"/>
        </w:numPr>
        <w:shd w:val="clear" w:color="auto" w:fill="FFFFFF"/>
        <w:spacing w:before="240" w:after="60" w:line="360" w:lineRule="auto"/>
        <w:jc w:val="both"/>
        <w:outlineLvl w:val="1"/>
        <w:rPr>
          <w:rFonts w:ascii="Times New Roman" w:hAnsi="Times New Roman" w:cs="Times New Roman"/>
          <w:b/>
          <w:iCs/>
          <w:color w:val="000000"/>
          <w:spacing w:val="-6"/>
          <w:sz w:val="24"/>
          <w:szCs w:val="24"/>
          <w:lang w:val="de-DE"/>
        </w:rPr>
      </w:pPr>
      <w:bookmarkStart w:id="189" w:name="_Toc60606575"/>
      <w:r w:rsidRPr="00687B02">
        <w:rPr>
          <w:rFonts w:ascii="Times New Roman" w:hAnsi="Times New Roman" w:cs="Times New Roman"/>
          <w:b/>
          <w:iCs/>
          <w:color w:val="000000"/>
          <w:spacing w:val="-6"/>
          <w:sz w:val="24"/>
          <w:szCs w:val="24"/>
          <w:lang w:val="de-DE"/>
        </w:rPr>
        <w:t xml:space="preserve">Analisa Hasil </w:t>
      </w:r>
      <w:r w:rsidR="00391C17" w:rsidRPr="00687B02">
        <w:rPr>
          <w:rFonts w:ascii="Times New Roman" w:hAnsi="Times New Roman" w:cs="Times New Roman"/>
          <w:b/>
          <w:iCs/>
          <w:color w:val="000000"/>
          <w:spacing w:val="-6"/>
          <w:sz w:val="24"/>
          <w:szCs w:val="24"/>
          <w:lang w:val="de-DE"/>
        </w:rPr>
        <w:t xml:space="preserve">Keseluruhan </w:t>
      </w:r>
      <w:r w:rsidRPr="00687B02">
        <w:rPr>
          <w:rFonts w:ascii="Times New Roman" w:hAnsi="Times New Roman" w:cs="Times New Roman"/>
          <w:b/>
          <w:iCs/>
          <w:color w:val="000000"/>
          <w:spacing w:val="-6"/>
          <w:sz w:val="24"/>
          <w:szCs w:val="24"/>
          <w:lang w:val="de-DE"/>
        </w:rPr>
        <w:t>Pengujian</w:t>
      </w:r>
      <w:bookmarkEnd w:id="189"/>
    </w:p>
    <w:p w:rsidR="00391C17" w:rsidRPr="00687B02" w:rsidRDefault="00F64A67" w:rsidP="00391C17">
      <w:pPr>
        <w:pStyle w:val="ListParagraph"/>
        <w:spacing w:line="360" w:lineRule="auto"/>
        <w:ind w:left="0" w:firstLine="709"/>
        <w:jc w:val="both"/>
        <w:rPr>
          <w:rFonts w:ascii="Times New Roman" w:hAnsi="Times New Roman" w:cs="Times New Roman"/>
          <w:sz w:val="24"/>
        </w:rPr>
      </w:pPr>
      <w:r w:rsidRPr="00687B02">
        <w:rPr>
          <w:rFonts w:ascii="Times New Roman" w:hAnsi="Times New Roman" w:cs="Times New Roman"/>
          <w:sz w:val="24"/>
        </w:rPr>
        <w:t xml:space="preserve">Berdassarkan hasil dari </w:t>
      </w:r>
      <w:r w:rsidR="00FE2BCB">
        <w:rPr>
          <w:rFonts w:ascii="Times New Roman" w:hAnsi="Times New Roman" w:cs="Times New Roman"/>
          <w:sz w:val="24"/>
        </w:rPr>
        <w:t xml:space="preserve">keseluruhan </w:t>
      </w:r>
      <w:r w:rsidR="00AB3CEA" w:rsidRPr="00687B02">
        <w:rPr>
          <w:rFonts w:ascii="Times New Roman" w:hAnsi="Times New Roman" w:cs="Times New Roman"/>
          <w:sz w:val="24"/>
        </w:rPr>
        <w:t xml:space="preserve">pengujian yang telah dilakukan, </w:t>
      </w:r>
      <w:r w:rsidR="00FE2BCB">
        <w:rPr>
          <w:rFonts w:ascii="Times New Roman" w:hAnsi="Times New Roman" w:cs="Times New Roman"/>
          <w:sz w:val="24"/>
        </w:rPr>
        <w:t>nilai</w:t>
      </w:r>
      <w:r w:rsidR="00AB3CEA" w:rsidRPr="00687B02">
        <w:rPr>
          <w:rFonts w:ascii="Times New Roman" w:hAnsi="Times New Roman" w:cs="Times New Roman"/>
          <w:sz w:val="24"/>
        </w:rPr>
        <w:t xml:space="preserve"> </w:t>
      </w:r>
      <w:r w:rsidRPr="00687B02">
        <w:rPr>
          <w:rFonts w:ascii="Times New Roman" w:hAnsi="Times New Roman" w:cs="Times New Roman"/>
          <w:i/>
          <w:sz w:val="24"/>
        </w:rPr>
        <w:t xml:space="preserve">accuracy, precision, recall, </w:t>
      </w:r>
      <w:r w:rsidRPr="00687B02">
        <w:rPr>
          <w:rFonts w:ascii="Times New Roman" w:hAnsi="Times New Roman" w:cs="Times New Roman"/>
          <w:sz w:val="24"/>
        </w:rPr>
        <w:t xml:space="preserve">dan </w:t>
      </w:r>
      <w:r w:rsidRPr="00687B02">
        <w:rPr>
          <w:rFonts w:ascii="Times New Roman" w:hAnsi="Times New Roman" w:cs="Times New Roman"/>
          <w:i/>
          <w:sz w:val="24"/>
        </w:rPr>
        <w:t>F-measure</w:t>
      </w:r>
      <w:r w:rsidRPr="00687B02">
        <w:rPr>
          <w:rFonts w:ascii="Times New Roman" w:hAnsi="Times New Roman" w:cs="Times New Roman"/>
          <w:sz w:val="24"/>
        </w:rPr>
        <w:t xml:space="preserve"> yang didapatkan menunjukan bahwa </w:t>
      </w:r>
      <w:r w:rsidR="00391C17" w:rsidRPr="00687B02">
        <w:rPr>
          <w:rFonts w:ascii="Times New Roman" w:hAnsi="Times New Roman" w:cs="Times New Roman"/>
          <w:sz w:val="24"/>
        </w:rPr>
        <w:t xml:space="preserve">untuk nilai </w:t>
      </w:r>
      <w:r w:rsidR="00391C17" w:rsidRPr="00687B02">
        <w:rPr>
          <w:rFonts w:ascii="Times New Roman" w:hAnsi="Times New Roman" w:cs="Times New Roman"/>
          <w:i/>
          <w:sz w:val="24"/>
        </w:rPr>
        <w:t xml:space="preserve">accuracy </w:t>
      </w:r>
      <w:r w:rsidR="00391C17" w:rsidRPr="00687B02">
        <w:rPr>
          <w:rFonts w:ascii="Times New Roman" w:hAnsi="Times New Roman" w:cs="Times New Roman"/>
          <w:sz w:val="24"/>
        </w:rPr>
        <w:t xml:space="preserve">metode perceptron memberikan nilai tertingi pada pengujian </w:t>
      </w:r>
      <w:r w:rsidR="00391C17" w:rsidRPr="00687B02">
        <w:rPr>
          <w:rFonts w:ascii="Times New Roman" w:hAnsi="Times New Roman" w:cs="Times New Roman"/>
          <w:i/>
          <w:sz w:val="24"/>
        </w:rPr>
        <w:t>accuracy</w:t>
      </w:r>
      <w:r w:rsidR="00FE2BCB">
        <w:rPr>
          <w:rFonts w:ascii="Times New Roman" w:hAnsi="Times New Roman" w:cs="Times New Roman"/>
          <w:sz w:val="24"/>
        </w:rPr>
        <w:t xml:space="preserve">, </w:t>
      </w:r>
      <w:r w:rsidR="00391C17" w:rsidRPr="00687B02">
        <w:rPr>
          <w:rFonts w:ascii="Times New Roman" w:hAnsi="Times New Roman" w:cs="Times New Roman"/>
          <w:sz w:val="24"/>
        </w:rPr>
        <w:t xml:space="preserve">sedangkan untuk pengujian </w:t>
      </w:r>
      <w:r w:rsidR="00391C17" w:rsidRPr="00687B02">
        <w:rPr>
          <w:rFonts w:ascii="Times New Roman" w:hAnsi="Times New Roman" w:cs="Times New Roman"/>
          <w:i/>
          <w:sz w:val="24"/>
        </w:rPr>
        <w:t>precision</w:t>
      </w:r>
      <w:r w:rsidR="00391C17" w:rsidRPr="00687B02">
        <w:rPr>
          <w:rFonts w:ascii="Times New Roman" w:hAnsi="Times New Roman" w:cs="Times New Roman"/>
          <w:sz w:val="24"/>
        </w:rPr>
        <w:t xml:space="preserve"> metode unigram memberikan nilai ter</w:t>
      </w:r>
      <w:r w:rsidR="00AB3CEA" w:rsidRPr="00687B02">
        <w:rPr>
          <w:rFonts w:ascii="Times New Roman" w:hAnsi="Times New Roman" w:cs="Times New Roman"/>
          <w:sz w:val="24"/>
        </w:rPr>
        <w:t>tinggi</w:t>
      </w:r>
      <w:r w:rsidR="00391C17" w:rsidRPr="00687B02">
        <w:rPr>
          <w:rFonts w:ascii="Times New Roman" w:hAnsi="Times New Roman" w:cs="Times New Roman"/>
          <w:sz w:val="24"/>
        </w:rPr>
        <w:t xml:space="preserve">, sedangkan untuk pengujian </w:t>
      </w:r>
      <w:r w:rsidR="00391C17" w:rsidRPr="00687B02">
        <w:rPr>
          <w:rFonts w:ascii="Times New Roman" w:hAnsi="Times New Roman" w:cs="Times New Roman"/>
          <w:i/>
          <w:sz w:val="24"/>
        </w:rPr>
        <w:t>recall</w:t>
      </w:r>
      <w:r w:rsidR="00391C17" w:rsidRPr="00687B02">
        <w:rPr>
          <w:rFonts w:ascii="Times New Roman" w:hAnsi="Times New Roman" w:cs="Times New Roman"/>
          <w:sz w:val="24"/>
        </w:rPr>
        <w:t xml:space="preserve"> nilai terti</w:t>
      </w:r>
      <w:r w:rsidR="00AB3CEA" w:rsidRPr="00687B02">
        <w:rPr>
          <w:rFonts w:ascii="Times New Roman" w:hAnsi="Times New Roman" w:cs="Times New Roman"/>
          <w:sz w:val="24"/>
        </w:rPr>
        <w:t>nggi</w:t>
      </w:r>
      <w:r w:rsidR="00391C17" w:rsidRPr="00687B02">
        <w:rPr>
          <w:rFonts w:ascii="Times New Roman" w:hAnsi="Times New Roman" w:cs="Times New Roman"/>
          <w:sz w:val="24"/>
        </w:rPr>
        <w:t xml:space="preserve"> adalah metode trigram, dan untuk pengujian </w:t>
      </w:r>
      <w:r w:rsidR="00391C17" w:rsidRPr="00687B02">
        <w:rPr>
          <w:rFonts w:ascii="Times New Roman" w:hAnsi="Times New Roman" w:cs="Times New Roman"/>
          <w:i/>
          <w:sz w:val="24"/>
        </w:rPr>
        <w:t>f-measure</w:t>
      </w:r>
      <w:r w:rsidR="00391C17" w:rsidRPr="00687B02">
        <w:rPr>
          <w:rFonts w:ascii="Times New Roman" w:hAnsi="Times New Roman" w:cs="Times New Roman"/>
          <w:sz w:val="24"/>
        </w:rPr>
        <w:t xml:space="preserve"> nilai tertinggi adalah metode unigram</w:t>
      </w:r>
      <w:r w:rsidR="003F5E41">
        <w:rPr>
          <w:rFonts w:ascii="Times New Roman" w:hAnsi="Times New Roman" w:cs="Times New Roman"/>
          <w:sz w:val="24"/>
        </w:rPr>
        <w:t>.</w:t>
      </w:r>
      <w:r w:rsidR="00FE2BCB">
        <w:rPr>
          <w:rFonts w:ascii="Times New Roman" w:hAnsi="Times New Roman" w:cs="Times New Roman"/>
          <w:sz w:val="24"/>
        </w:rPr>
        <w:t xml:space="preserve"> Hal ini dapat terjadi karena setiap metode dapat memprediksi setiap tagging yang telah dilatih dan dapat memprediksi antara perbedaan kelas kata dengan p</w:t>
      </w:r>
      <w:r w:rsidR="00391C17" w:rsidRPr="00687B02">
        <w:rPr>
          <w:rFonts w:ascii="Times New Roman" w:hAnsi="Times New Roman" w:cs="Times New Roman"/>
          <w:sz w:val="24"/>
        </w:rPr>
        <w:t>engujian ini berbasiskan data dari 500 kalimat uji dan 500 kalimat latih yang sama.</w:t>
      </w:r>
    </w:p>
    <w:p w:rsidR="00391C17" w:rsidRPr="00FE2BCB" w:rsidRDefault="00391C17" w:rsidP="00EC6095">
      <w:pPr>
        <w:pStyle w:val="ListParagraph"/>
        <w:spacing w:line="360" w:lineRule="auto"/>
        <w:ind w:left="0" w:firstLine="709"/>
        <w:jc w:val="both"/>
        <w:rPr>
          <w:rFonts w:ascii="Times New Roman" w:hAnsi="Times New Roman" w:cs="Times New Roman"/>
          <w:sz w:val="24"/>
        </w:rPr>
      </w:pPr>
      <w:r w:rsidRPr="00687B02">
        <w:rPr>
          <w:rFonts w:ascii="Times New Roman" w:hAnsi="Times New Roman" w:cs="Times New Roman"/>
          <w:sz w:val="24"/>
        </w:rPr>
        <w:t>Kemudian pengujian dilakukan dengan pengujian K-</w:t>
      </w:r>
      <w:r w:rsidRPr="00687B02">
        <w:rPr>
          <w:rFonts w:ascii="Times New Roman" w:hAnsi="Times New Roman" w:cs="Times New Roman"/>
          <w:i/>
          <w:sz w:val="24"/>
        </w:rPr>
        <w:t>fold cross validation</w:t>
      </w:r>
      <w:r w:rsidRPr="00687B02">
        <w:rPr>
          <w:rFonts w:ascii="Times New Roman" w:hAnsi="Times New Roman" w:cs="Times New Roman"/>
          <w:sz w:val="24"/>
        </w:rPr>
        <w:t xml:space="preserve"> untuk melakukan pengujian t</w:t>
      </w:r>
      <w:r w:rsidR="00FE2BCB">
        <w:rPr>
          <w:rFonts w:ascii="Times New Roman" w:hAnsi="Times New Roman" w:cs="Times New Roman"/>
          <w:sz w:val="24"/>
        </w:rPr>
        <w:t xml:space="preserve">erhadap 1500 kalimat yang dimana pada pengujian ini dilakukan sebanyak 5 fold yang terlampir pada lampiran A, B, C, D, E sehingga </w:t>
      </w:r>
      <w:r w:rsidR="00FE2BCB">
        <w:rPr>
          <w:rFonts w:ascii="Times New Roman" w:hAnsi="Times New Roman" w:cs="Times New Roman"/>
          <w:sz w:val="24"/>
        </w:rPr>
        <w:lastRenderedPageBreak/>
        <w:t xml:space="preserve">didapatkan nilai rata-rata dan kemudian dijabarkan kembali kedalam tabel 4.3 yang dimana pada tabel ini hasil latih dari tipe metode pos tagger dilihat kemampuan setiap tipe metode pos tagger tersebut dalam melakukan pengujian apakah dapat menghasilkan atau memilah kelas kata sesuai dengan data yang dilatih dan diuji, pengujian yang dilakukan berbasiskan 1500 kalimat yang dibagi menjadi 1200 kalimat latih, dan 300 kalimat uji, dari hasil tabel 4.3 dapat dilihat juga perbandingan setiap metode dari pengujian </w:t>
      </w:r>
      <w:r w:rsidR="00FE2BCB">
        <w:rPr>
          <w:rFonts w:ascii="Times New Roman" w:hAnsi="Times New Roman" w:cs="Times New Roman"/>
          <w:i/>
          <w:sz w:val="24"/>
        </w:rPr>
        <w:t xml:space="preserve">accuracy, precision, recall, </w:t>
      </w:r>
      <w:r w:rsidR="00FE2BCB">
        <w:rPr>
          <w:rFonts w:ascii="Times New Roman" w:hAnsi="Times New Roman" w:cs="Times New Roman"/>
          <w:sz w:val="24"/>
        </w:rPr>
        <w:t>dan F</w:t>
      </w:r>
      <w:r w:rsidR="00FE2BCB">
        <w:rPr>
          <w:rFonts w:ascii="Times New Roman" w:hAnsi="Times New Roman" w:cs="Times New Roman"/>
          <w:i/>
          <w:sz w:val="24"/>
        </w:rPr>
        <w:t>-measure</w:t>
      </w:r>
      <w:r w:rsidR="00FE2BCB">
        <w:rPr>
          <w:rFonts w:ascii="Times New Roman" w:hAnsi="Times New Roman" w:cs="Times New Roman"/>
          <w:sz w:val="24"/>
        </w:rPr>
        <w:t xml:space="preserve"> memberikan nilai yang cukup baik bagi metode hmm dengan nilai-nilai yang dihasilkan memberikan nilai yang tin</w:t>
      </w:r>
      <w:r w:rsidR="00093B31">
        <w:rPr>
          <w:rFonts w:ascii="Times New Roman" w:hAnsi="Times New Roman" w:cs="Times New Roman"/>
          <w:sz w:val="24"/>
        </w:rPr>
        <w:t>ggi dibandingkan metode lainnya, sehingga dalam metode hmm memberikan analisa yang dimana pada metode ini dapat mengklasifikasikan kelas kata pada tiap kata yang diuji dan memberikan nilai yang lebih baik daripada metode lainnya.</w:t>
      </w:r>
    </w:p>
    <w:p w:rsidR="00391C17" w:rsidRPr="00687B02" w:rsidRDefault="00391C17" w:rsidP="00F64A67">
      <w:pPr>
        <w:pStyle w:val="ListParagraph"/>
        <w:spacing w:line="360" w:lineRule="auto"/>
        <w:ind w:left="0" w:firstLine="709"/>
        <w:jc w:val="both"/>
        <w:rPr>
          <w:rFonts w:ascii="Times New Roman" w:hAnsi="Times New Roman" w:cs="Times New Roman"/>
          <w:sz w:val="24"/>
        </w:rPr>
      </w:pPr>
    </w:p>
    <w:p w:rsidR="00391C17" w:rsidRPr="00687B02" w:rsidRDefault="00391C17" w:rsidP="00F64A67">
      <w:pPr>
        <w:pStyle w:val="ListParagraph"/>
        <w:spacing w:line="360" w:lineRule="auto"/>
        <w:ind w:left="0" w:firstLine="709"/>
        <w:jc w:val="both"/>
        <w:rPr>
          <w:rFonts w:ascii="Times New Roman" w:hAnsi="Times New Roman" w:cs="Times New Roman"/>
          <w:sz w:val="24"/>
        </w:rPr>
        <w:sectPr w:rsidR="00391C17" w:rsidRPr="00687B02" w:rsidSect="00D9145C">
          <w:headerReference w:type="first" r:id="rId66"/>
          <w:pgSz w:w="11909" w:h="16834" w:code="9"/>
          <w:pgMar w:top="1701" w:right="1701" w:bottom="1701" w:left="2268" w:header="1134" w:footer="1134" w:gutter="0"/>
          <w:cols w:space="720"/>
          <w:titlePg/>
        </w:sectPr>
      </w:pPr>
    </w:p>
    <w:p w:rsidR="00D9145C" w:rsidRPr="00687B02" w:rsidRDefault="00D27924" w:rsidP="00141BBF">
      <w:pPr>
        <w:pStyle w:val="Heading1"/>
        <w:rPr>
          <w:rFonts w:cs="Times New Roman"/>
          <w:lang w:val="de-DE"/>
        </w:rPr>
      </w:pPr>
      <w:bookmarkStart w:id="190" w:name="_Toc60606576"/>
      <w:bookmarkEnd w:id="158"/>
      <w:bookmarkEnd w:id="159"/>
      <w:bookmarkEnd w:id="160"/>
      <w:bookmarkEnd w:id="161"/>
      <w:bookmarkEnd w:id="162"/>
      <w:bookmarkEnd w:id="163"/>
      <w:bookmarkEnd w:id="164"/>
      <w:r w:rsidRPr="00687B02">
        <w:rPr>
          <w:rFonts w:cs="Times New Roman"/>
          <w:lang w:val="id-ID"/>
        </w:rPr>
        <w:lastRenderedPageBreak/>
        <w:t>BAB V</w:t>
      </w:r>
      <w:r w:rsidR="00D9145C" w:rsidRPr="00687B02">
        <w:rPr>
          <w:rFonts w:cs="Times New Roman"/>
          <w:lang w:val="de-DE"/>
        </w:rPr>
        <w:br/>
      </w:r>
      <w:bookmarkStart w:id="191" w:name="_Toc354687559"/>
      <w:bookmarkStart w:id="192" w:name="_Toc354688530"/>
      <w:bookmarkStart w:id="193" w:name="_Toc536547891"/>
      <w:bookmarkStart w:id="194" w:name="_Toc23160124"/>
      <w:r w:rsidR="00D9145C" w:rsidRPr="00687B02">
        <w:rPr>
          <w:rFonts w:cs="Times New Roman"/>
          <w:lang w:val="de-DE"/>
        </w:rPr>
        <w:t>Kesimpulan dan Saran</w:t>
      </w:r>
      <w:bookmarkEnd w:id="190"/>
      <w:bookmarkEnd w:id="191"/>
      <w:bookmarkEnd w:id="192"/>
      <w:bookmarkEnd w:id="193"/>
      <w:bookmarkEnd w:id="194"/>
    </w:p>
    <w:p w:rsidR="00C8648F" w:rsidRPr="00687B02" w:rsidRDefault="00C8648F" w:rsidP="008A61DF">
      <w:pPr>
        <w:pStyle w:val="Heading2"/>
        <w:numPr>
          <w:ilvl w:val="1"/>
          <w:numId w:val="7"/>
        </w:numPr>
        <w:ind w:left="709" w:hanging="709"/>
      </w:pPr>
      <w:bookmarkStart w:id="195" w:name="_Toc60606577"/>
      <w:bookmarkStart w:id="196" w:name="_Toc354687560"/>
      <w:bookmarkStart w:id="197" w:name="_Toc354688531"/>
      <w:bookmarkStart w:id="198" w:name="_Toc536547892"/>
      <w:bookmarkStart w:id="199" w:name="_Toc23160125"/>
      <w:r w:rsidRPr="00687B02">
        <w:t>Kesimpulan</w:t>
      </w:r>
      <w:bookmarkEnd w:id="195"/>
    </w:p>
    <w:bookmarkEnd w:id="196"/>
    <w:bookmarkEnd w:id="197"/>
    <w:bookmarkEnd w:id="198"/>
    <w:bookmarkEnd w:id="199"/>
    <w:p w:rsidR="00F47C9C" w:rsidRPr="00687B02" w:rsidRDefault="00F47C9C" w:rsidP="007F75C2">
      <w:pPr>
        <w:pStyle w:val="Default"/>
        <w:spacing w:line="360" w:lineRule="auto"/>
        <w:ind w:firstLine="709"/>
        <w:jc w:val="both"/>
      </w:pPr>
      <w:r w:rsidRPr="00687B02">
        <w:t xml:space="preserve">Berdasarkan hasil analisis dan pengujian terhadap </w:t>
      </w:r>
      <w:r w:rsidR="00E46977" w:rsidRPr="00687B02">
        <w:t>nilai akurasi metode PoS Tagger untuk bahasa Melayu Pontianak, maka dapat ditarik kesimpulan sebagi berikut :</w:t>
      </w:r>
    </w:p>
    <w:p w:rsidR="00A92D2D" w:rsidRDefault="00A92D2D" w:rsidP="00AB3CEA">
      <w:pPr>
        <w:pStyle w:val="Default"/>
        <w:widowControl/>
        <w:numPr>
          <w:ilvl w:val="0"/>
          <w:numId w:val="41"/>
        </w:numPr>
        <w:spacing w:line="360" w:lineRule="auto"/>
        <w:ind w:left="567" w:hanging="567"/>
        <w:jc w:val="both"/>
      </w:pPr>
      <w:r w:rsidRPr="00687B02">
        <w:t>Hasil dari</w:t>
      </w:r>
      <w:r w:rsidR="0048519A">
        <w:t xml:space="preserve"> perbandingan</w:t>
      </w:r>
      <w:r w:rsidRPr="00687B02">
        <w:t xml:space="preserve"> tag </w:t>
      </w:r>
      <w:r w:rsidR="0048519A">
        <w:t>PoS</w:t>
      </w:r>
      <w:r w:rsidRPr="00687B02">
        <w:t xml:space="preserve"> yang telah dilakukan menghasilkan tagging pos baru yang berumlah 22.</w:t>
      </w:r>
    </w:p>
    <w:p w:rsidR="00D0566C" w:rsidRPr="00D0566C" w:rsidRDefault="00D0566C" w:rsidP="00D0566C">
      <w:pPr>
        <w:pStyle w:val="Default"/>
        <w:numPr>
          <w:ilvl w:val="0"/>
          <w:numId w:val="41"/>
        </w:numPr>
        <w:spacing w:line="360" w:lineRule="auto"/>
        <w:ind w:left="567" w:hanging="567"/>
      </w:pPr>
      <w:r w:rsidRPr="00D0566C">
        <w:t>Hasil pengembangan korpus menghasilkan kalimat sebesar 1500 kalimat.</w:t>
      </w:r>
    </w:p>
    <w:p w:rsidR="00F47C9C" w:rsidRPr="00687B02" w:rsidRDefault="00517630" w:rsidP="00D0566C">
      <w:pPr>
        <w:pStyle w:val="Default"/>
        <w:widowControl/>
        <w:numPr>
          <w:ilvl w:val="0"/>
          <w:numId w:val="41"/>
        </w:numPr>
        <w:spacing w:line="360" w:lineRule="auto"/>
        <w:ind w:left="567" w:hanging="567"/>
        <w:jc w:val="both"/>
      </w:pPr>
      <w:r>
        <w:t>Dari hasil pengujian dengan menggunakan data kalimat uji dan kalimat latih sebesar 500 kalimat yang sama</w:t>
      </w:r>
      <w:r w:rsidR="00AB3CEA" w:rsidRPr="00687B02">
        <w:t>,</w:t>
      </w:r>
      <w:r>
        <w:t xml:space="preserve"> didapatkan nilai</w:t>
      </w:r>
      <w:r w:rsidR="00AB3CEA" w:rsidRPr="00687B02">
        <w:t xml:space="preserve"> </w:t>
      </w:r>
      <w:r w:rsidR="00AB3CEA" w:rsidRPr="00687B02">
        <w:rPr>
          <w:i/>
        </w:rPr>
        <w:t xml:space="preserve">accuracy, precision, recall, </w:t>
      </w:r>
      <w:r w:rsidR="00AB3CEA" w:rsidRPr="00687B02">
        <w:t xml:space="preserve">dan </w:t>
      </w:r>
      <w:r w:rsidR="00AB3CEA" w:rsidRPr="00687B02">
        <w:rPr>
          <w:i/>
        </w:rPr>
        <w:t>F-measure</w:t>
      </w:r>
      <w:r>
        <w:t xml:space="preserve">. Nilai </w:t>
      </w:r>
      <w:r>
        <w:rPr>
          <w:i/>
        </w:rPr>
        <w:t>accuracy</w:t>
      </w:r>
      <w:r>
        <w:t xml:space="preserve"> dengan nilai yang paling tinggi dari tipe metode PoS Tagger adalah metode perceptron dengan nilai sebesar 0.982. Nilai </w:t>
      </w:r>
      <w:r>
        <w:rPr>
          <w:i/>
        </w:rPr>
        <w:t>Precision</w:t>
      </w:r>
      <w:r>
        <w:t xml:space="preserve"> dengan nilai paling tinggi dari tipe metode PoS Tagger adalah metode unigram dengan nilai sebesar 0.997. Nilai </w:t>
      </w:r>
      <w:r w:rsidRPr="00517630">
        <w:rPr>
          <w:i/>
        </w:rPr>
        <w:t>Recall</w:t>
      </w:r>
      <w:r>
        <w:t xml:space="preserve"> dengan nilai paling tinggi dari tipe metode PoS Tagger adalah metode trigram dengan nilai sebesar 0.980.</w:t>
      </w:r>
      <w:r w:rsidRPr="00687B02">
        <w:t xml:space="preserve"> </w:t>
      </w:r>
      <w:r>
        <w:t>Nilai</w:t>
      </w:r>
      <w:r>
        <w:rPr>
          <w:i/>
        </w:rPr>
        <w:t xml:space="preserve"> F-measure </w:t>
      </w:r>
      <w:r>
        <w:t>dengan nilai paling tinggi dari tipe metode PoS Tagger adalah metode unigram</w:t>
      </w:r>
      <w:r w:rsidR="00AB3CEA" w:rsidRPr="00687B02">
        <w:t xml:space="preserve"> dengan </w:t>
      </w:r>
      <w:r w:rsidR="0057628B">
        <w:t>nilai sebesar 0.981.</w:t>
      </w:r>
    </w:p>
    <w:p w:rsidR="00AB3CEA" w:rsidRPr="00687B02" w:rsidRDefault="00AB3CEA" w:rsidP="00AB3CEA">
      <w:pPr>
        <w:pStyle w:val="Default"/>
        <w:widowControl/>
        <w:numPr>
          <w:ilvl w:val="0"/>
          <w:numId w:val="41"/>
        </w:numPr>
        <w:spacing w:line="360" w:lineRule="auto"/>
        <w:ind w:left="567" w:hanging="567"/>
        <w:jc w:val="both"/>
      </w:pPr>
      <w:r w:rsidRPr="00687B02">
        <w:t xml:space="preserve">Hasil dari pengujian </w:t>
      </w:r>
      <w:r w:rsidRPr="00687B02">
        <w:rPr>
          <w:i/>
        </w:rPr>
        <w:t xml:space="preserve">K-fold cross validation </w:t>
      </w:r>
      <w:r w:rsidR="00EC6095" w:rsidRPr="00687B02">
        <w:t>dilakukan dengan pengujian terhadap 1500 kalimat korpus dan</w:t>
      </w:r>
      <w:r w:rsidRPr="00687B02">
        <w:t xml:space="preserve"> nilai tertinggi</w:t>
      </w:r>
      <w:r w:rsidR="00EC6095" w:rsidRPr="00687B02">
        <w:t xml:space="preserve"> dari pengujian ini</w:t>
      </w:r>
      <w:r w:rsidRPr="00687B02">
        <w:t xml:space="preserve"> adalah metode HMM dengan nilai </w:t>
      </w:r>
      <w:r w:rsidRPr="00687B02">
        <w:rPr>
          <w:i/>
        </w:rPr>
        <w:t>accuracy</w:t>
      </w:r>
      <w:r w:rsidRPr="00687B02">
        <w:t xml:space="preserve"> sebesar 0.969, nilai </w:t>
      </w:r>
      <w:r w:rsidRPr="00687B02">
        <w:rPr>
          <w:i/>
        </w:rPr>
        <w:t>precision</w:t>
      </w:r>
      <w:r w:rsidRPr="00687B02">
        <w:t xml:space="preserve"> sebesar 0.972, </w:t>
      </w:r>
      <w:r w:rsidRPr="00687B02">
        <w:rPr>
          <w:i/>
        </w:rPr>
        <w:t xml:space="preserve">recall </w:t>
      </w:r>
      <w:r w:rsidRPr="00687B02">
        <w:t>sebesar 0.961, dan</w:t>
      </w:r>
      <w:r w:rsidRPr="00687B02">
        <w:rPr>
          <w:i/>
        </w:rPr>
        <w:t xml:space="preserve"> F-measure</w:t>
      </w:r>
      <w:r w:rsidRPr="00687B02">
        <w:t xml:space="preserve"> sebesar</w:t>
      </w:r>
      <w:r w:rsidR="00067307" w:rsidRPr="00687B02">
        <w:t xml:space="preserve"> 0.967.</w:t>
      </w:r>
    </w:p>
    <w:p w:rsidR="00C8648F" w:rsidRPr="00687B02" w:rsidRDefault="00C8648F" w:rsidP="00F47C9C">
      <w:pPr>
        <w:pStyle w:val="Heading2"/>
        <w:numPr>
          <w:ilvl w:val="1"/>
          <w:numId w:val="7"/>
        </w:numPr>
        <w:ind w:left="567" w:hanging="567"/>
      </w:pPr>
      <w:bookmarkStart w:id="200" w:name="_Toc60606578"/>
      <w:r w:rsidRPr="00687B02">
        <w:t>Saran</w:t>
      </w:r>
      <w:bookmarkEnd w:id="200"/>
    </w:p>
    <w:p w:rsidR="00F47C9C" w:rsidRPr="00687B02" w:rsidRDefault="00F47C9C" w:rsidP="00F47C9C">
      <w:pPr>
        <w:pStyle w:val="Default"/>
        <w:spacing w:line="360" w:lineRule="auto"/>
        <w:ind w:firstLine="851"/>
        <w:jc w:val="both"/>
        <w:rPr>
          <w:sz w:val="23"/>
          <w:szCs w:val="23"/>
        </w:rPr>
      </w:pPr>
      <w:r w:rsidRPr="00687B02">
        <w:rPr>
          <w:sz w:val="23"/>
          <w:szCs w:val="23"/>
        </w:rPr>
        <w:t xml:space="preserve">Adapun beberapa hal yang perlu ditambahkan dalam pengembangan </w:t>
      </w:r>
      <w:r w:rsidR="00245457" w:rsidRPr="00687B02">
        <w:rPr>
          <w:sz w:val="23"/>
          <w:szCs w:val="23"/>
        </w:rPr>
        <w:t xml:space="preserve">penelitian </w:t>
      </w:r>
      <w:r w:rsidRPr="00687B02">
        <w:rPr>
          <w:sz w:val="23"/>
          <w:szCs w:val="23"/>
        </w:rPr>
        <w:t xml:space="preserve">ini adalah sebagai berikut: </w:t>
      </w:r>
    </w:p>
    <w:p w:rsidR="001144FD" w:rsidRPr="00687B02" w:rsidRDefault="008E04B8" w:rsidP="00AB3CEA">
      <w:pPr>
        <w:pStyle w:val="Default"/>
        <w:numPr>
          <w:ilvl w:val="0"/>
          <w:numId w:val="27"/>
        </w:numPr>
        <w:spacing w:line="360" w:lineRule="auto"/>
        <w:ind w:left="567" w:hanging="567"/>
        <w:jc w:val="both"/>
        <w:rPr>
          <w:sz w:val="23"/>
          <w:szCs w:val="23"/>
        </w:rPr>
      </w:pPr>
      <w:r>
        <w:rPr>
          <w:sz w:val="23"/>
          <w:szCs w:val="23"/>
        </w:rPr>
        <w:t xml:space="preserve">Dapat dilakukan pemanfaatan </w:t>
      </w:r>
      <w:r w:rsidR="00CD4A70">
        <w:rPr>
          <w:sz w:val="23"/>
          <w:szCs w:val="23"/>
        </w:rPr>
        <w:t xml:space="preserve">terhadap penelitian ini </w:t>
      </w:r>
      <w:r>
        <w:rPr>
          <w:sz w:val="23"/>
          <w:szCs w:val="23"/>
        </w:rPr>
        <w:t>dengan menggun</w:t>
      </w:r>
      <w:r w:rsidR="005D7708">
        <w:rPr>
          <w:sz w:val="23"/>
          <w:szCs w:val="23"/>
        </w:rPr>
        <w:t>akan tag PoS dari penelitian yang telah dilakukan</w:t>
      </w:r>
      <w:r>
        <w:rPr>
          <w:sz w:val="23"/>
          <w:szCs w:val="23"/>
        </w:rPr>
        <w:t xml:space="preserve"> sehingga dapat meng</w:t>
      </w:r>
      <w:r w:rsidR="001144FD" w:rsidRPr="00687B02">
        <w:rPr>
          <w:sz w:val="23"/>
          <w:szCs w:val="23"/>
        </w:rPr>
        <w:t>em</w:t>
      </w:r>
      <w:r>
        <w:rPr>
          <w:sz w:val="23"/>
          <w:szCs w:val="23"/>
        </w:rPr>
        <w:t>bangkan</w:t>
      </w:r>
      <w:r w:rsidR="001144FD" w:rsidRPr="00687B02">
        <w:rPr>
          <w:sz w:val="23"/>
          <w:szCs w:val="23"/>
        </w:rPr>
        <w:t xml:space="preserve"> sistem </w:t>
      </w:r>
      <w:r w:rsidR="00AF3263" w:rsidRPr="00687B02">
        <w:rPr>
          <w:i/>
          <w:sz w:val="23"/>
          <w:szCs w:val="23"/>
        </w:rPr>
        <w:t>text to speech</w:t>
      </w:r>
      <w:r w:rsidR="007458B8">
        <w:rPr>
          <w:i/>
          <w:sz w:val="23"/>
          <w:szCs w:val="23"/>
        </w:rPr>
        <w:t xml:space="preserve"> </w:t>
      </w:r>
      <w:r w:rsidR="007458B8">
        <w:rPr>
          <w:sz w:val="23"/>
          <w:szCs w:val="23"/>
        </w:rPr>
        <w:t>(TTS)</w:t>
      </w:r>
      <w:r w:rsidR="00AF3263" w:rsidRPr="00687B02">
        <w:rPr>
          <w:i/>
          <w:sz w:val="23"/>
          <w:szCs w:val="23"/>
        </w:rPr>
        <w:t xml:space="preserve"> </w:t>
      </w:r>
      <w:r w:rsidR="0044215B">
        <w:rPr>
          <w:sz w:val="23"/>
          <w:szCs w:val="23"/>
        </w:rPr>
        <w:t>B</w:t>
      </w:r>
      <w:r w:rsidR="00AF3263" w:rsidRPr="00687B02">
        <w:rPr>
          <w:sz w:val="23"/>
          <w:szCs w:val="23"/>
        </w:rPr>
        <w:t>ahasa Melayu Pontianak</w:t>
      </w:r>
      <w:r>
        <w:rPr>
          <w:sz w:val="23"/>
          <w:szCs w:val="23"/>
        </w:rPr>
        <w:t>.</w:t>
      </w:r>
    </w:p>
    <w:p w:rsidR="00AF3263" w:rsidRPr="00687B02" w:rsidRDefault="00AF3263" w:rsidP="00AB3CEA">
      <w:pPr>
        <w:pStyle w:val="Default"/>
        <w:numPr>
          <w:ilvl w:val="0"/>
          <w:numId w:val="27"/>
        </w:numPr>
        <w:spacing w:line="360" w:lineRule="auto"/>
        <w:ind w:left="567" w:hanging="567"/>
        <w:jc w:val="both"/>
        <w:rPr>
          <w:sz w:val="23"/>
          <w:szCs w:val="23"/>
        </w:rPr>
      </w:pPr>
      <w:r w:rsidRPr="00687B02">
        <w:rPr>
          <w:sz w:val="23"/>
          <w:szCs w:val="23"/>
        </w:rPr>
        <w:t>Perlu dilakukan penambahan jumlah korpus dan dilakukan penelitian untuk mendapatkan nilai akurasi jeda terhadap kalimat berdasarkan tag PoS dari penelitian ini.</w:t>
      </w:r>
    </w:p>
    <w:p w:rsidR="00E46977" w:rsidRPr="00687B02" w:rsidRDefault="00E46977" w:rsidP="00F106F0">
      <w:pPr>
        <w:pStyle w:val="ParagrifIsi"/>
        <w:numPr>
          <w:ilvl w:val="0"/>
          <w:numId w:val="27"/>
        </w:numPr>
        <w:sectPr w:rsidR="00E46977" w:rsidRPr="00687B02" w:rsidSect="00D9145C">
          <w:headerReference w:type="first" r:id="rId67"/>
          <w:footerReference w:type="first" r:id="rId68"/>
          <w:pgSz w:w="11909" w:h="16834" w:code="9"/>
          <w:pgMar w:top="1701" w:right="1701" w:bottom="1701" w:left="2268" w:header="1134" w:footer="1134" w:gutter="0"/>
          <w:cols w:space="720"/>
          <w:titlePg/>
        </w:sectPr>
      </w:pPr>
    </w:p>
    <w:p w:rsidR="00D9145C" w:rsidRPr="00687B02" w:rsidRDefault="00D9145C" w:rsidP="004D54E6">
      <w:pPr>
        <w:pStyle w:val="JudulDepan"/>
      </w:pPr>
      <w:bookmarkStart w:id="201" w:name="_Toc354687562"/>
      <w:bookmarkStart w:id="202" w:name="_Toc499631538"/>
      <w:bookmarkStart w:id="203" w:name="_Toc501551241"/>
      <w:bookmarkStart w:id="204" w:name="_Toc502056910"/>
      <w:bookmarkStart w:id="205" w:name="_Toc503782297"/>
      <w:bookmarkStart w:id="206" w:name="_Toc23160127"/>
      <w:bookmarkStart w:id="207" w:name="_Toc60606579"/>
      <w:r w:rsidRPr="00687B02">
        <w:lastRenderedPageBreak/>
        <w:t>Daftar Pustaka</w:t>
      </w:r>
      <w:bookmarkEnd w:id="201"/>
      <w:bookmarkEnd w:id="202"/>
      <w:bookmarkEnd w:id="203"/>
      <w:bookmarkEnd w:id="204"/>
      <w:bookmarkEnd w:id="205"/>
      <w:bookmarkEnd w:id="206"/>
      <w:bookmarkEnd w:id="207"/>
    </w:p>
    <w:p w:rsidR="00D9145C" w:rsidRPr="00687B02" w:rsidRDefault="00D9145C" w:rsidP="00D9145C">
      <w:pPr>
        <w:jc w:val="both"/>
        <w:rPr>
          <w:lang w:val="sv-SE"/>
        </w:rPr>
      </w:pPr>
    </w:p>
    <w:p w:rsidR="000F6059" w:rsidRPr="00687B02" w:rsidRDefault="000F6059" w:rsidP="00A82BC8">
      <w:pPr>
        <w:spacing w:line="360" w:lineRule="auto"/>
        <w:ind w:left="567" w:hanging="567"/>
        <w:jc w:val="both"/>
        <w:rPr>
          <w:noProof/>
          <w:sz w:val="24"/>
          <w:szCs w:val="24"/>
          <w:lang w:val="sv-SE"/>
        </w:rPr>
      </w:pPr>
      <w:r w:rsidRPr="00687B02">
        <w:rPr>
          <w:noProof/>
          <w:sz w:val="24"/>
          <w:szCs w:val="24"/>
          <w:lang w:val="sv-SE"/>
        </w:rPr>
        <w:t xml:space="preserve">Abd Wahab Syahroni, Joan Santoso, Endang Setyati. (2017, Agustus 10). Pendekatan Rule Handmade untuk Menentukan Klausa Bahasa Indonesia. </w:t>
      </w:r>
      <w:r w:rsidRPr="00687B02">
        <w:rPr>
          <w:i/>
          <w:noProof/>
          <w:sz w:val="24"/>
          <w:szCs w:val="24"/>
          <w:lang w:val="sv-SE"/>
        </w:rPr>
        <w:t>Konferensi Nasional Sistem &amp; Informatika 2017</w:t>
      </w:r>
      <w:r w:rsidRPr="00687B02">
        <w:rPr>
          <w:noProof/>
          <w:sz w:val="24"/>
          <w:szCs w:val="24"/>
          <w:lang w:val="sv-SE"/>
        </w:rPr>
        <w:t>.</w:t>
      </w:r>
    </w:p>
    <w:p w:rsidR="000F6059" w:rsidRPr="00687B02" w:rsidRDefault="000F6059" w:rsidP="00A82BC8">
      <w:pPr>
        <w:spacing w:line="360" w:lineRule="auto"/>
        <w:ind w:left="567" w:hanging="567"/>
        <w:jc w:val="both"/>
        <w:rPr>
          <w:noProof/>
          <w:sz w:val="24"/>
          <w:szCs w:val="24"/>
          <w:lang w:val="sv-SE"/>
        </w:rPr>
      </w:pPr>
      <w:r w:rsidRPr="00687B02">
        <w:rPr>
          <w:noProof/>
          <w:sz w:val="24"/>
          <w:szCs w:val="24"/>
          <w:lang w:val="sv-SE"/>
        </w:rPr>
        <w:t xml:space="preserve">Abney, S. P. (1991). </w:t>
      </w:r>
      <w:r w:rsidRPr="00687B02">
        <w:rPr>
          <w:i/>
          <w:noProof/>
          <w:sz w:val="24"/>
          <w:szCs w:val="24"/>
          <w:lang w:val="sv-SE"/>
        </w:rPr>
        <w:t>Parsing By Chunks, In Robert Berwick, Steven Abney, and Carol Tenny (eds)</w:t>
      </w:r>
      <w:r w:rsidRPr="00687B02">
        <w:rPr>
          <w:noProof/>
          <w:sz w:val="24"/>
          <w:szCs w:val="24"/>
          <w:lang w:val="sv-SE"/>
        </w:rPr>
        <w:t>. Kluwer Academic Publishers.</w:t>
      </w:r>
    </w:p>
    <w:p w:rsidR="000F6059" w:rsidRPr="00687B02" w:rsidRDefault="004C1C96" w:rsidP="00A82BC8">
      <w:pPr>
        <w:spacing w:line="360" w:lineRule="auto"/>
        <w:ind w:left="567" w:hanging="567"/>
        <w:jc w:val="both"/>
        <w:rPr>
          <w:noProof/>
          <w:sz w:val="24"/>
          <w:szCs w:val="24"/>
          <w:lang w:val="sv-SE"/>
        </w:rPr>
      </w:pPr>
      <w:r w:rsidRPr="00687B02">
        <w:rPr>
          <w:noProof/>
          <w:sz w:val="24"/>
          <w:szCs w:val="24"/>
          <w:lang w:val="sv-SE"/>
        </w:rPr>
        <w:t xml:space="preserve">Adriani, M. 2009. </w:t>
      </w:r>
      <w:r w:rsidRPr="00687B02">
        <w:rPr>
          <w:i/>
          <w:noProof/>
          <w:sz w:val="24"/>
          <w:szCs w:val="24"/>
          <w:lang w:val="sv-SE"/>
        </w:rPr>
        <w:t>Developing Postag for Bahasa Indonesia</w:t>
      </w:r>
      <w:r w:rsidRPr="00687B02">
        <w:rPr>
          <w:noProof/>
          <w:sz w:val="24"/>
          <w:szCs w:val="24"/>
          <w:lang w:val="sv-SE"/>
        </w:rPr>
        <w:t xml:space="preserve">. </w:t>
      </w:r>
      <w:r w:rsidRPr="00687B02">
        <w:rPr>
          <w:iCs/>
          <w:noProof/>
          <w:sz w:val="24"/>
          <w:szCs w:val="24"/>
          <w:lang w:val="sv-SE"/>
        </w:rPr>
        <w:t>PAN Localization Project</w:t>
      </w:r>
      <w:r w:rsidRPr="00687B02">
        <w:rPr>
          <w:i/>
          <w:iCs/>
          <w:noProof/>
          <w:sz w:val="24"/>
          <w:szCs w:val="24"/>
          <w:lang w:val="sv-SE"/>
        </w:rPr>
        <w:t>.</w:t>
      </w:r>
      <w:r w:rsidRPr="00687B02">
        <w:rPr>
          <w:noProof/>
          <w:sz w:val="24"/>
          <w:szCs w:val="24"/>
          <w:lang w:val="sv-SE"/>
        </w:rPr>
        <w:t xml:space="preserve"> Universitas Indonesia.</w:t>
      </w:r>
    </w:p>
    <w:p w:rsidR="000F6059" w:rsidRPr="00687B02" w:rsidRDefault="000F6059" w:rsidP="00A82BC8">
      <w:pPr>
        <w:spacing w:line="360" w:lineRule="auto"/>
        <w:ind w:left="567" w:hanging="567"/>
        <w:jc w:val="both"/>
        <w:rPr>
          <w:noProof/>
          <w:sz w:val="24"/>
          <w:szCs w:val="24"/>
          <w:lang w:val="sv-SE"/>
        </w:rPr>
      </w:pPr>
      <w:r w:rsidRPr="00687B02">
        <w:rPr>
          <w:noProof/>
          <w:sz w:val="24"/>
          <w:szCs w:val="24"/>
          <w:lang w:val="sv-SE"/>
        </w:rPr>
        <w:t xml:space="preserve">Arry Akhmad Arman, A. B. (2013). </w:t>
      </w:r>
      <w:r w:rsidRPr="00687B02">
        <w:rPr>
          <w:i/>
          <w:noProof/>
          <w:sz w:val="24"/>
          <w:szCs w:val="24"/>
          <w:lang w:val="sv-SE"/>
        </w:rPr>
        <w:t>Syntatic Phrase Chunking for Indonesian Language</w:t>
      </w:r>
      <w:r w:rsidRPr="00687B02">
        <w:rPr>
          <w:noProof/>
          <w:sz w:val="24"/>
          <w:szCs w:val="24"/>
          <w:lang w:val="sv-SE"/>
        </w:rPr>
        <w:t>. Bandung: Institut Teknologi Bandung.</w:t>
      </w:r>
    </w:p>
    <w:p w:rsidR="002B4698" w:rsidRPr="00687B02" w:rsidRDefault="004C1C96" w:rsidP="002B4698">
      <w:pPr>
        <w:pStyle w:val="Bibliography"/>
        <w:spacing w:after="0" w:line="360" w:lineRule="auto"/>
        <w:ind w:left="567" w:hanging="567"/>
        <w:jc w:val="both"/>
        <w:rPr>
          <w:noProof/>
          <w:lang w:val="sv-SE"/>
        </w:rPr>
      </w:pPr>
      <w:r w:rsidRPr="00687B02">
        <w:rPr>
          <w:noProof/>
          <w:lang w:val="sv-SE"/>
        </w:rPr>
        <w:t xml:space="preserve">Christianti M, V.; Pragantha, J.; dan Victor. 2016. </w:t>
      </w:r>
      <w:r w:rsidRPr="00687B02">
        <w:rPr>
          <w:i/>
          <w:iCs/>
          <w:noProof/>
          <w:lang w:val="sv-SE"/>
        </w:rPr>
        <w:t>Part-of-Speech Tagging untuk Bahasa Indonesia Menggunakan Stanford POS-Tagging.</w:t>
      </w:r>
      <w:r w:rsidRPr="00687B02">
        <w:rPr>
          <w:noProof/>
          <w:lang w:val="sv-SE"/>
        </w:rPr>
        <w:t xml:space="preserve"> Jakarta: Universitas Tarumanegara.</w:t>
      </w:r>
    </w:p>
    <w:p w:rsidR="000F6059" w:rsidRPr="00687B02" w:rsidRDefault="004C1C96" w:rsidP="00A82BC8">
      <w:pPr>
        <w:spacing w:line="360" w:lineRule="auto"/>
        <w:ind w:left="567" w:hanging="567"/>
        <w:jc w:val="both"/>
        <w:rPr>
          <w:sz w:val="24"/>
          <w:szCs w:val="24"/>
          <w:lang w:val="sv-SE"/>
        </w:rPr>
      </w:pPr>
      <w:r w:rsidRPr="00687B02">
        <w:rPr>
          <w:sz w:val="24"/>
          <w:szCs w:val="24"/>
          <w:lang w:val="sv-SE"/>
        </w:rPr>
        <w:t xml:space="preserve">Fitriawati, Lia Suci. 2020. </w:t>
      </w:r>
      <w:r w:rsidRPr="00687B02">
        <w:rPr>
          <w:i/>
          <w:sz w:val="24"/>
          <w:szCs w:val="24"/>
          <w:lang w:val="sv-SE"/>
        </w:rPr>
        <w:t>Implement</w:t>
      </w:r>
      <w:r w:rsidR="000F6059" w:rsidRPr="00687B02">
        <w:rPr>
          <w:i/>
          <w:sz w:val="24"/>
          <w:szCs w:val="24"/>
          <w:lang w:val="sv-SE"/>
        </w:rPr>
        <w:t xml:space="preserve">asi Text To Speech Pada Website </w:t>
      </w:r>
      <w:r w:rsidRPr="00687B02">
        <w:rPr>
          <w:i/>
          <w:sz w:val="24"/>
          <w:szCs w:val="24"/>
          <w:lang w:val="sv-SE"/>
        </w:rPr>
        <w:t>Menggunakan Metode Shallow Parsing</w:t>
      </w:r>
      <w:r w:rsidRPr="00687B02">
        <w:rPr>
          <w:sz w:val="24"/>
          <w:szCs w:val="24"/>
          <w:lang w:val="sv-SE"/>
        </w:rPr>
        <w:t>. Pontianak: Universitas Tanjungpura.</w:t>
      </w:r>
    </w:p>
    <w:p w:rsidR="004C1C96" w:rsidRPr="00687B02" w:rsidRDefault="004C1C96" w:rsidP="00A82BC8">
      <w:pPr>
        <w:pStyle w:val="Bibliography"/>
        <w:spacing w:after="0" w:line="360" w:lineRule="auto"/>
        <w:ind w:left="567" w:hanging="567"/>
        <w:jc w:val="both"/>
        <w:rPr>
          <w:noProof/>
          <w:lang w:val="sv-SE"/>
        </w:rPr>
      </w:pPr>
      <w:r w:rsidRPr="00687B02">
        <w:rPr>
          <w:noProof/>
          <w:lang w:val="sv-SE"/>
        </w:rPr>
        <w:t xml:space="preserve">Fitri, M. 2013. </w:t>
      </w:r>
      <w:r w:rsidRPr="00687B02">
        <w:rPr>
          <w:i/>
          <w:iCs/>
          <w:noProof/>
          <w:lang w:val="sv-SE"/>
        </w:rPr>
        <w:t>Perancangan Sistem Temu Balik Informasi dengan Metode Pembobotan Kombinasi TF-IDF untuk Pencarian Dokumen Berbahasa Indonesia.</w:t>
      </w:r>
      <w:r w:rsidRPr="00687B02">
        <w:rPr>
          <w:noProof/>
          <w:lang w:val="sv-SE"/>
        </w:rPr>
        <w:t xml:space="preserve"> Pontianak: Universitas Tanjungpura.</w:t>
      </w:r>
    </w:p>
    <w:p w:rsidR="004C1C96" w:rsidRPr="00687B02" w:rsidRDefault="004C1C96" w:rsidP="00A82BC8">
      <w:pPr>
        <w:pStyle w:val="Bibliography"/>
        <w:spacing w:after="0" w:line="360" w:lineRule="auto"/>
        <w:ind w:left="567" w:hanging="567"/>
        <w:jc w:val="both"/>
        <w:rPr>
          <w:noProof/>
          <w:lang w:val="sv-SE"/>
        </w:rPr>
      </w:pPr>
      <w:r w:rsidRPr="00687B02">
        <w:rPr>
          <w:noProof/>
          <w:lang w:val="sv-SE"/>
        </w:rPr>
        <w:t xml:space="preserve">Handel, V. R. 2008. </w:t>
      </w:r>
      <w:r w:rsidRPr="00687B02">
        <w:rPr>
          <w:i/>
          <w:iCs/>
          <w:noProof/>
          <w:lang w:val="sv-SE"/>
        </w:rPr>
        <w:t>Uniform Observability of Hidden Markov Models and Filter Stability for Unstable Signals.</w:t>
      </w:r>
      <w:r w:rsidRPr="00687B02">
        <w:rPr>
          <w:noProof/>
          <w:lang w:val="sv-SE"/>
        </w:rPr>
        <w:t xml:space="preserve"> New Jersey: Universitas Princeton.</w:t>
      </w:r>
    </w:p>
    <w:p w:rsidR="000F6059" w:rsidRPr="00687B02" w:rsidRDefault="004C1C96" w:rsidP="00A82BC8">
      <w:pPr>
        <w:spacing w:line="360" w:lineRule="auto"/>
        <w:ind w:left="567" w:hanging="567"/>
        <w:jc w:val="both"/>
        <w:rPr>
          <w:sz w:val="24"/>
          <w:szCs w:val="24"/>
          <w:lang w:val="sv-SE"/>
        </w:rPr>
      </w:pPr>
      <w:r w:rsidRPr="00687B02">
        <w:rPr>
          <w:sz w:val="24"/>
          <w:szCs w:val="24"/>
          <w:lang w:val="sv-SE"/>
        </w:rPr>
        <w:t xml:space="preserve">Kamiludin, M. I. 2017. </w:t>
      </w:r>
      <w:r w:rsidRPr="00687B02">
        <w:rPr>
          <w:i/>
          <w:sz w:val="24"/>
          <w:szCs w:val="24"/>
          <w:lang w:val="sv-SE"/>
        </w:rPr>
        <w:t>Prediksi Jeda pada Ucapan Bahasa Melayu Pontianak dengan Menggunakan Metode Shallow Parsing</w:t>
      </w:r>
      <w:r w:rsidRPr="00687B02">
        <w:rPr>
          <w:sz w:val="24"/>
          <w:szCs w:val="24"/>
          <w:lang w:val="sv-SE"/>
        </w:rPr>
        <w:t>. Pontianak: Universitas Tanjungpura.</w:t>
      </w:r>
    </w:p>
    <w:p w:rsidR="004C1C96" w:rsidRPr="00687B02" w:rsidRDefault="004C1C96" w:rsidP="00A82BC8">
      <w:pPr>
        <w:pStyle w:val="Bibliography"/>
        <w:spacing w:after="0" w:line="360" w:lineRule="auto"/>
        <w:ind w:left="567" w:hanging="567"/>
        <w:jc w:val="both"/>
        <w:rPr>
          <w:noProof/>
          <w:lang w:val="sv-SE"/>
        </w:rPr>
      </w:pPr>
      <w:r w:rsidRPr="00687B02">
        <w:rPr>
          <w:noProof/>
          <w:lang w:val="sv-SE"/>
        </w:rPr>
        <w:t xml:space="preserve">Larasati, S. D.; Kuboň, V.; dan Zeman, D. 2011. </w:t>
      </w:r>
      <w:r w:rsidRPr="00687B02">
        <w:rPr>
          <w:i/>
          <w:noProof/>
          <w:lang w:val="sv-SE"/>
        </w:rPr>
        <w:t>Indonesian Morphology Tool (MorphInd): Towards an Indonesian Corpus</w:t>
      </w:r>
      <w:r w:rsidRPr="00687B02">
        <w:rPr>
          <w:noProof/>
          <w:lang w:val="sv-SE"/>
        </w:rPr>
        <w:t xml:space="preserve">. </w:t>
      </w:r>
      <w:r w:rsidRPr="00687B02">
        <w:rPr>
          <w:iCs/>
          <w:noProof/>
          <w:lang w:val="sv-SE"/>
        </w:rPr>
        <w:t>Springer CCIS proceedings of the Workshop on Systems and Frameworks for Computational Morphology</w:t>
      </w:r>
      <w:r w:rsidRPr="00687B02">
        <w:rPr>
          <w:i/>
          <w:iCs/>
          <w:noProof/>
          <w:lang w:val="sv-SE"/>
        </w:rPr>
        <w:t>.</w:t>
      </w:r>
      <w:r w:rsidRPr="00687B02">
        <w:rPr>
          <w:noProof/>
          <w:lang w:val="sv-SE"/>
        </w:rPr>
        <w:t xml:space="preserve"> Zurich.</w:t>
      </w:r>
    </w:p>
    <w:p w:rsidR="00EB64F6" w:rsidRPr="00687B02" w:rsidRDefault="00EB64F6" w:rsidP="00C46D2A">
      <w:pPr>
        <w:spacing w:line="360" w:lineRule="auto"/>
        <w:ind w:left="567" w:hanging="567"/>
        <w:jc w:val="both"/>
        <w:rPr>
          <w:sz w:val="24"/>
          <w:lang w:val="sv-SE" w:eastAsia="zh-CN"/>
        </w:rPr>
      </w:pPr>
      <w:r w:rsidRPr="00687B02">
        <w:rPr>
          <w:sz w:val="24"/>
          <w:lang w:val="sv-SE" w:eastAsia="zh-CN"/>
        </w:rPr>
        <w:t xml:space="preserve">Muljono, Askarya Qaulan Syadida, De Rosal Ignatius Moses Setiadi, and Andik Setyono. 2017 ”Sphinx4 for Indonesian Continuous Speech Recognition System.” </w:t>
      </w:r>
      <w:r w:rsidRPr="00687B02">
        <w:rPr>
          <w:i/>
          <w:sz w:val="24"/>
          <w:lang w:val="sv-SE" w:eastAsia="zh-CN"/>
        </w:rPr>
        <w:t>Proceedings – 2017 International Seminar on Application for Technology of Information and Communication: Empowering Technology for a Better Human Life, Isemantic 2017</w:t>
      </w:r>
      <w:r w:rsidRPr="00687B02">
        <w:rPr>
          <w:sz w:val="24"/>
          <w:lang w:val="sv-SE" w:eastAsia="zh-CN"/>
        </w:rPr>
        <w:t xml:space="preserve"> 2018-Januari(October):264-67.</w:t>
      </w:r>
    </w:p>
    <w:p w:rsidR="00A82BC8" w:rsidRPr="00687B02" w:rsidRDefault="000F6059" w:rsidP="00A82BC8">
      <w:pPr>
        <w:spacing w:line="360" w:lineRule="auto"/>
        <w:ind w:left="567" w:hanging="567"/>
        <w:jc w:val="both"/>
        <w:rPr>
          <w:sz w:val="24"/>
          <w:szCs w:val="24"/>
          <w:lang w:val="sv-SE"/>
        </w:rPr>
      </w:pPr>
      <w:r w:rsidRPr="00687B02">
        <w:rPr>
          <w:sz w:val="24"/>
          <w:szCs w:val="24"/>
          <w:lang w:val="sv-SE"/>
        </w:rPr>
        <w:lastRenderedPageBreak/>
        <w:t xml:space="preserve">Muniyati, Evi F. 2019. </w:t>
      </w:r>
      <w:r w:rsidRPr="00687B02">
        <w:rPr>
          <w:i/>
          <w:sz w:val="24"/>
          <w:szCs w:val="24"/>
          <w:lang w:val="sv-SE"/>
        </w:rPr>
        <w:t>Prediksi Jeda Dalam Ucapan Kalimat Bahasa Melayu Pontianak Menggunakan Hidden Markov Model Berbasis Part Of Speech</w:t>
      </w:r>
      <w:r w:rsidRPr="00687B02">
        <w:rPr>
          <w:sz w:val="24"/>
          <w:szCs w:val="24"/>
          <w:lang w:val="sv-SE"/>
        </w:rPr>
        <w:t>. Pontianak: Universitas Tanjungpura.</w:t>
      </w:r>
    </w:p>
    <w:p w:rsidR="000F6059" w:rsidRPr="00687B02" w:rsidRDefault="000F6059" w:rsidP="00A82BC8">
      <w:pPr>
        <w:spacing w:line="360" w:lineRule="auto"/>
        <w:ind w:left="567" w:hanging="567"/>
        <w:jc w:val="both"/>
        <w:rPr>
          <w:sz w:val="24"/>
          <w:szCs w:val="24"/>
          <w:lang w:val="sv-SE"/>
        </w:rPr>
      </w:pPr>
      <w:r w:rsidRPr="00687B02">
        <w:rPr>
          <w:sz w:val="24"/>
          <w:szCs w:val="24"/>
          <w:lang w:val="sv-SE"/>
        </w:rPr>
        <w:t xml:space="preserve">Magdalena, Y. 2019. </w:t>
      </w:r>
      <w:r w:rsidRPr="00687B02">
        <w:rPr>
          <w:i/>
          <w:sz w:val="24"/>
          <w:szCs w:val="24"/>
          <w:lang w:val="sv-SE"/>
        </w:rPr>
        <w:t>Prediksi Jeda pada Ucapan Kalimat Bahasa Melayu Pontianak Menggunakan Metode Shallow Parsing dengan Pengembangan Rule Grammar dan Rule Jeda.</w:t>
      </w:r>
      <w:r w:rsidRPr="00687B02">
        <w:rPr>
          <w:sz w:val="24"/>
          <w:szCs w:val="24"/>
          <w:lang w:val="sv-SE"/>
        </w:rPr>
        <w:t xml:space="preserve"> Pontianak, Indonesia</w:t>
      </w:r>
    </w:p>
    <w:p w:rsidR="007F75C2" w:rsidRPr="00687B02" w:rsidRDefault="004C1C96" w:rsidP="00A82BC8">
      <w:pPr>
        <w:pStyle w:val="Bibliography"/>
        <w:spacing w:after="0" w:line="360" w:lineRule="auto"/>
        <w:ind w:left="567" w:hanging="567"/>
        <w:jc w:val="both"/>
        <w:rPr>
          <w:noProof/>
          <w:lang w:val="sv-SE"/>
        </w:rPr>
      </w:pPr>
      <w:r w:rsidRPr="00687B02">
        <w:rPr>
          <w:noProof/>
          <w:lang w:val="sv-SE"/>
        </w:rPr>
        <w:t xml:space="preserve">Na'im, A. dan Syaputra, H. 2010. </w:t>
      </w:r>
      <w:r w:rsidRPr="00687B02">
        <w:rPr>
          <w:i/>
          <w:iCs/>
          <w:noProof/>
          <w:lang w:val="sv-SE"/>
        </w:rPr>
        <w:t>Hasil Sensus Penduduk 2010: Kewarganegaraan, Suku Bangsa, Agama dan Bahasa Sehari-Hari Penduduk Indonesia.</w:t>
      </w:r>
      <w:r w:rsidRPr="00687B02">
        <w:rPr>
          <w:noProof/>
          <w:lang w:val="sv-SE"/>
        </w:rPr>
        <w:t xml:space="preserve"> Jakarta: Badan Pusat </w:t>
      </w:r>
      <w:r w:rsidR="007F75C2" w:rsidRPr="00687B02">
        <w:rPr>
          <w:noProof/>
          <w:lang w:val="sv-SE"/>
        </w:rPr>
        <w:t>Statistik.</w:t>
      </w:r>
    </w:p>
    <w:p w:rsidR="000F6059" w:rsidRPr="00687B02" w:rsidRDefault="004C1C96" w:rsidP="00A82BC8">
      <w:pPr>
        <w:pStyle w:val="Bibliography"/>
        <w:spacing w:after="0" w:line="360" w:lineRule="auto"/>
        <w:ind w:left="567" w:hanging="567"/>
        <w:jc w:val="both"/>
        <w:rPr>
          <w:noProof/>
          <w:lang w:val="sv-SE"/>
        </w:rPr>
      </w:pPr>
      <w:r w:rsidRPr="00687B02">
        <w:rPr>
          <w:noProof/>
          <w:lang w:val="sv-SE"/>
        </w:rPr>
        <w:t xml:space="preserve">Nugraha, A. T. 2014. </w:t>
      </w:r>
      <w:r w:rsidRPr="00687B02">
        <w:rPr>
          <w:i/>
          <w:iCs/>
          <w:noProof/>
          <w:lang w:val="sv-SE"/>
        </w:rPr>
        <w:t>Prediksi Jeda dalam Ucapan Kalimat Bahasa Indonesia dengan Hidden Markov Model.</w:t>
      </w:r>
      <w:r w:rsidRPr="00687B02">
        <w:rPr>
          <w:noProof/>
          <w:lang w:val="sv-SE"/>
        </w:rPr>
        <w:t xml:space="preserve"> Pont</w:t>
      </w:r>
      <w:r w:rsidR="007F75C2" w:rsidRPr="00687B02">
        <w:rPr>
          <w:noProof/>
          <w:lang w:val="sv-SE"/>
        </w:rPr>
        <w:t>ianak: Universitas Tanjungpura.</w:t>
      </w:r>
    </w:p>
    <w:p w:rsidR="004C1C96" w:rsidRPr="00687B02" w:rsidRDefault="004C1C96" w:rsidP="00A82BC8">
      <w:pPr>
        <w:pStyle w:val="Bibliography"/>
        <w:spacing w:after="0" w:line="360" w:lineRule="auto"/>
        <w:ind w:left="567" w:hanging="567"/>
        <w:jc w:val="both"/>
        <w:rPr>
          <w:noProof/>
          <w:lang w:val="sv-SE"/>
        </w:rPr>
      </w:pPr>
      <w:r w:rsidRPr="00687B02">
        <w:rPr>
          <w:noProof/>
          <w:lang w:val="sv-SE"/>
        </w:rPr>
        <w:t xml:space="preserve">Pisceldo, F.; Adriani, M; dan Manurung, R. 2009. </w:t>
      </w:r>
      <w:r w:rsidRPr="00687B02">
        <w:rPr>
          <w:i/>
          <w:noProof/>
          <w:lang w:val="sv-SE"/>
        </w:rPr>
        <w:t>Probabilistic Part Of Speech Tagging for Bahasa Indonesia</w:t>
      </w:r>
      <w:r w:rsidRPr="00687B02">
        <w:rPr>
          <w:noProof/>
          <w:lang w:val="sv-SE"/>
        </w:rPr>
        <w:t xml:space="preserve">. </w:t>
      </w:r>
      <w:r w:rsidRPr="00687B02">
        <w:rPr>
          <w:iCs/>
          <w:noProof/>
          <w:lang w:val="sv-SE"/>
        </w:rPr>
        <w:t>Third International Wokshop on Malay and Indonesian Language Engineering</w:t>
      </w:r>
      <w:r w:rsidRPr="00687B02">
        <w:rPr>
          <w:i/>
          <w:iCs/>
          <w:noProof/>
          <w:lang w:val="sv-SE"/>
        </w:rPr>
        <w:t>.</w:t>
      </w:r>
      <w:r w:rsidRPr="00687B02">
        <w:rPr>
          <w:noProof/>
          <w:lang w:val="sv-SE"/>
        </w:rPr>
        <w:t xml:space="preserve"> Singapore.</w:t>
      </w:r>
    </w:p>
    <w:p w:rsidR="004C1C96" w:rsidRPr="00687B02" w:rsidRDefault="004C1C96" w:rsidP="00A82BC8">
      <w:pPr>
        <w:pStyle w:val="Bibliography"/>
        <w:spacing w:after="0" w:line="360" w:lineRule="auto"/>
        <w:ind w:left="567" w:hanging="567"/>
        <w:jc w:val="both"/>
        <w:rPr>
          <w:noProof/>
          <w:lang w:val="sv-SE"/>
        </w:rPr>
      </w:pPr>
      <w:r w:rsidRPr="00687B02">
        <w:rPr>
          <w:noProof/>
          <w:lang w:val="sv-SE"/>
        </w:rPr>
        <w:t xml:space="preserve">Prasetyo M. E. B. 2010. </w:t>
      </w:r>
      <w:r w:rsidRPr="00687B02">
        <w:rPr>
          <w:i/>
          <w:noProof/>
          <w:lang w:val="sv-SE"/>
        </w:rPr>
        <w:t>Teori Dasar Hidden Markov Model</w:t>
      </w:r>
      <w:r w:rsidRPr="00687B02">
        <w:rPr>
          <w:noProof/>
          <w:lang w:val="sv-SE"/>
        </w:rPr>
        <w:t>. Bandung: Institut Teknologi Bandung.</w:t>
      </w:r>
    </w:p>
    <w:p w:rsidR="00066BAF" w:rsidRPr="00687B02" w:rsidRDefault="00066BAF" w:rsidP="00066BAF">
      <w:pPr>
        <w:pStyle w:val="Bibliography"/>
        <w:spacing w:after="0" w:line="360" w:lineRule="auto"/>
        <w:ind w:left="567" w:hanging="567"/>
        <w:jc w:val="both"/>
        <w:rPr>
          <w:noProof/>
          <w:lang w:val="sv-SE"/>
        </w:rPr>
      </w:pPr>
      <w:r w:rsidRPr="00687B02">
        <w:fldChar w:fldCharType="begin"/>
      </w:r>
      <w:r w:rsidRPr="00687B02">
        <w:instrText xml:space="preserve"> BIBLIOGRAPHY \m Ras  \l 1033 </w:instrText>
      </w:r>
      <w:r w:rsidRPr="00687B02">
        <w:fldChar w:fldCharType="separate"/>
      </w:r>
      <w:r w:rsidRPr="00687B02">
        <w:rPr>
          <w:noProof/>
        </w:rPr>
        <w:t xml:space="preserve">Rashel, F., Luthfi, A., Dinakaramani, A., &amp; Manurung, R. (2014). </w:t>
      </w:r>
      <w:r w:rsidRPr="00687B02">
        <w:rPr>
          <w:i/>
          <w:iCs/>
          <w:noProof/>
        </w:rPr>
        <w:t>Building an Indonesian Rule-Based Part-of-Speech Tagger.</w:t>
      </w:r>
      <w:r w:rsidRPr="00687B02">
        <w:rPr>
          <w:noProof/>
        </w:rPr>
        <w:t xml:space="preserve"> Depok: Universitas Indonesia.</w:t>
      </w:r>
    </w:p>
    <w:p w:rsidR="00004599" w:rsidRPr="00687B02" w:rsidRDefault="00066BAF" w:rsidP="00004599">
      <w:pPr>
        <w:spacing w:line="360" w:lineRule="auto"/>
        <w:ind w:left="567" w:hanging="567"/>
        <w:rPr>
          <w:sz w:val="24"/>
          <w:szCs w:val="24"/>
          <w:lang w:val="sv-SE" w:eastAsia="zh-CN"/>
        </w:rPr>
      </w:pPr>
      <w:r w:rsidRPr="00687B02">
        <w:rPr>
          <w:sz w:val="24"/>
          <w:szCs w:val="24"/>
        </w:rPr>
        <w:fldChar w:fldCharType="end"/>
      </w:r>
      <w:r w:rsidR="004C1C96" w:rsidRPr="00687B02">
        <w:rPr>
          <w:noProof/>
          <w:sz w:val="24"/>
          <w:szCs w:val="24"/>
          <w:lang w:val="sv-SE"/>
        </w:rPr>
        <w:t xml:space="preserve">Setyaningsih, E. R. 2017. </w:t>
      </w:r>
      <w:r w:rsidR="004C1C96" w:rsidRPr="00687B02">
        <w:rPr>
          <w:i/>
          <w:noProof/>
          <w:sz w:val="24"/>
          <w:szCs w:val="24"/>
          <w:lang w:val="sv-SE"/>
        </w:rPr>
        <w:t>Part of Speech Tagger untuk Bahasa Indonesia dengan Menggunakan Modifikasi Brill</w:t>
      </w:r>
      <w:r w:rsidR="004C1C96" w:rsidRPr="00687B02">
        <w:rPr>
          <w:noProof/>
          <w:sz w:val="24"/>
          <w:szCs w:val="24"/>
          <w:lang w:val="sv-SE"/>
        </w:rPr>
        <w:t>. Surabaya: Sekolah Tinggi Teknik Surabaya.</w:t>
      </w:r>
    </w:p>
    <w:p w:rsidR="00066BAF" w:rsidRPr="00687B02" w:rsidRDefault="00066BAF" w:rsidP="00066BAF">
      <w:pPr>
        <w:pStyle w:val="Bibliography"/>
        <w:spacing w:after="0" w:line="360" w:lineRule="auto"/>
        <w:ind w:left="567" w:hanging="567"/>
        <w:rPr>
          <w:noProof/>
        </w:rPr>
      </w:pPr>
      <w:r w:rsidRPr="00687B02">
        <w:fldChar w:fldCharType="begin"/>
      </w:r>
      <w:r w:rsidRPr="00687B02">
        <w:instrText xml:space="preserve"> BIBLIOGRAPHY \m Pur10  \l 1033 </w:instrText>
      </w:r>
      <w:r w:rsidRPr="00687B02">
        <w:fldChar w:fldCharType="separate"/>
      </w:r>
      <w:r w:rsidRPr="00687B02">
        <w:rPr>
          <w:noProof/>
        </w:rPr>
        <w:t xml:space="preserve">Purwarianti, A. (2010). </w:t>
      </w:r>
      <w:r w:rsidRPr="00687B02">
        <w:rPr>
          <w:i/>
          <w:iCs/>
          <w:noProof/>
        </w:rPr>
        <w:t>HMM Based Part-of-Speech Tagger for Bahasa Indonesia.</w:t>
      </w:r>
      <w:r w:rsidRPr="00687B02">
        <w:rPr>
          <w:noProof/>
        </w:rPr>
        <w:t xml:space="preserve"> Bandung: Institut Teknologi Bandung.</w:t>
      </w:r>
    </w:p>
    <w:p w:rsidR="004C1C96" w:rsidRPr="00687B02" w:rsidRDefault="00066BAF" w:rsidP="00066BAF">
      <w:pPr>
        <w:spacing w:line="360" w:lineRule="auto"/>
        <w:ind w:left="567" w:hanging="567"/>
        <w:rPr>
          <w:sz w:val="24"/>
          <w:szCs w:val="24"/>
          <w:lang w:val="sv-SE" w:eastAsia="zh-CN"/>
        </w:rPr>
      </w:pPr>
      <w:r w:rsidRPr="00687B02">
        <w:rPr>
          <w:sz w:val="24"/>
          <w:szCs w:val="24"/>
        </w:rPr>
        <w:fldChar w:fldCharType="end"/>
      </w:r>
      <w:r w:rsidR="004C1C96" w:rsidRPr="00687B02">
        <w:rPr>
          <w:noProof/>
          <w:sz w:val="24"/>
          <w:szCs w:val="24"/>
          <w:lang w:val="sv-SE"/>
        </w:rPr>
        <w:t xml:space="preserve">Wibisono, Y. 2008. </w:t>
      </w:r>
      <w:r w:rsidR="004C1C96" w:rsidRPr="00687B02">
        <w:rPr>
          <w:i/>
          <w:iCs/>
          <w:noProof/>
          <w:sz w:val="24"/>
          <w:szCs w:val="24"/>
          <w:lang w:val="sv-SE"/>
        </w:rPr>
        <w:t>Penggunaan Hidden Markov Model untuk Kompresi Kalimat.</w:t>
      </w:r>
      <w:r w:rsidR="004C1C96" w:rsidRPr="00687B02">
        <w:rPr>
          <w:noProof/>
          <w:sz w:val="24"/>
          <w:szCs w:val="24"/>
          <w:lang w:val="sv-SE"/>
        </w:rPr>
        <w:t xml:space="preserve"> Bandung: Institut Teknologi Bandung.</w:t>
      </w:r>
    </w:p>
    <w:p w:rsidR="00EB64F6" w:rsidRPr="00687B02" w:rsidRDefault="004C1C96" w:rsidP="00A82BC8">
      <w:pPr>
        <w:pStyle w:val="Bibliography"/>
        <w:spacing w:after="0" w:line="360" w:lineRule="auto"/>
        <w:ind w:left="567" w:hanging="567"/>
        <w:jc w:val="both"/>
        <w:rPr>
          <w:i/>
          <w:iCs/>
          <w:noProof/>
          <w:lang w:val="sv-SE"/>
        </w:rPr>
        <w:sectPr w:rsidR="00EB64F6" w:rsidRPr="00687B02" w:rsidSect="00EB64F6">
          <w:footerReference w:type="default" r:id="rId69"/>
          <w:headerReference w:type="first" r:id="rId70"/>
          <w:footerReference w:type="first" r:id="rId71"/>
          <w:pgSz w:w="11909" w:h="16834" w:code="9"/>
          <w:pgMar w:top="1701" w:right="1701" w:bottom="1701" w:left="2268" w:header="1134" w:footer="1134" w:gutter="0"/>
          <w:cols w:space="720"/>
          <w:titlePg/>
          <w:docGrid w:linePitch="272"/>
        </w:sectPr>
      </w:pPr>
      <w:r w:rsidRPr="00687B02">
        <w:rPr>
          <w:noProof/>
          <w:lang w:val="sv-SE"/>
        </w:rPr>
        <w:t xml:space="preserve">Wicaksono, A. F. dan Purwarianti, A. 2010. </w:t>
      </w:r>
      <w:r w:rsidRPr="00687B02">
        <w:rPr>
          <w:i/>
          <w:noProof/>
          <w:lang w:val="sv-SE"/>
        </w:rPr>
        <w:t>HMM Based Part-of-Speech Tagger for Bahasa Indonesia</w:t>
      </w:r>
      <w:r w:rsidRPr="00687B02">
        <w:rPr>
          <w:noProof/>
          <w:lang w:val="sv-SE"/>
        </w:rPr>
        <w:t>.</w:t>
      </w:r>
      <w:r w:rsidRPr="00687B02">
        <w:rPr>
          <w:i/>
          <w:noProof/>
          <w:lang w:val="sv-SE"/>
        </w:rPr>
        <w:t xml:space="preserve"> </w:t>
      </w:r>
      <w:r w:rsidRPr="00687B02">
        <w:rPr>
          <w:noProof/>
          <w:lang w:val="sv-SE"/>
        </w:rPr>
        <w:t xml:space="preserve">Proceedings of </w:t>
      </w:r>
      <w:r w:rsidRPr="00687B02">
        <w:rPr>
          <w:iCs/>
          <w:noProof/>
          <w:lang w:val="sv-SE"/>
        </w:rPr>
        <w:t>4th International MALINDO (Malay and Indonesian Language) Workshop</w:t>
      </w:r>
      <w:r w:rsidRPr="00687B02">
        <w:rPr>
          <w:i/>
          <w:iCs/>
          <w:noProof/>
          <w:lang w:val="sv-SE"/>
        </w:rPr>
        <w:t>.</w:t>
      </w:r>
    </w:p>
    <w:p w:rsidR="00EB64F6" w:rsidRPr="00687B02" w:rsidRDefault="00EB64F6" w:rsidP="00EB64F6">
      <w:pPr>
        <w:rPr>
          <w:lang w:val="sv-SE" w:eastAsia="zh-CN"/>
        </w:rPr>
      </w:pPr>
    </w:p>
    <w:p w:rsidR="00EB64F6" w:rsidRPr="00687B02" w:rsidRDefault="00EB64F6" w:rsidP="00EB64F6">
      <w:pPr>
        <w:rPr>
          <w:lang w:val="sv-SE" w:eastAsia="zh-CN"/>
        </w:rPr>
      </w:pPr>
    </w:p>
    <w:p w:rsidR="001A4957" w:rsidRPr="00687B02" w:rsidRDefault="001A4957" w:rsidP="001A4957">
      <w:pPr>
        <w:pStyle w:val="Heading9"/>
      </w:pPr>
      <w:bookmarkStart w:id="208" w:name="_Toc60607587"/>
      <w:r w:rsidRPr="00687B02">
        <w:t xml:space="preserve">LAMPIRAN </w:t>
      </w:r>
      <w:r w:rsidR="00FA0161">
        <w:rPr>
          <w:noProof/>
        </w:rPr>
        <w:fldChar w:fldCharType="begin"/>
      </w:r>
      <w:r w:rsidR="00FA0161">
        <w:rPr>
          <w:noProof/>
        </w:rPr>
        <w:instrText xml:space="preserve"> SEQ LAMPIRAN \* ALPHABETIC </w:instrText>
      </w:r>
      <w:r w:rsidR="00FA0161">
        <w:rPr>
          <w:noProof/>
        </w:rPr>
        <w:fldChar w:fldCharType="separate"/>
      </w:r>
      <w:r w:rsidR="001B5269">
        <w:rPr>
          <w:noProof/>
        </w:rPr>
        <w:t>A</w:t>
      </w:r>
      <w:bookmarkEnd w:id="208"/>
      <w:r w:rsidR="00FA0161">
        <w:rPr>
          <w:noProof/>
        </w:rPr>
        <w:fldChar w:fldCharType="end"/>
      </w:r>
    </w:p>
    <w:p w:rsidR="00141BBF" w:rsidRPr="00687B02" w:rsidRDefault="00141BBF" w:rsidP="00B36224">
      <w:pPr>
        <w:spacing w:line="360" w:lineRule="auto"/>
        <w:jc w:val="center"/>
        <w:rPr>
          <w:b/>
          <w:sz w:val="24"/>
          <w:szCs w:val="24"/>
        </w:rPr>
      </w:pPr>
      <w:r w:rsidRPr="00687B02">
        <w:rPr>
          <w:b/>
          <w:sz w:val="24"/>
          <w:szCs w:val="24"/>
        </w:rPr>
        <w:t>HASIL PERHITUNGAN K-</w:t>
      </w:r>
      <w:r w:rsidRPr="00687B02">
        <w:rPr>
          <w:b/>
          <w:i/>
          <w:sz w:val="24"/>
          <w:szCs w:val="24"/>
        </w:rPr>
        <w:t xml:space="preserve">FOLD CROSS VALIDATION </w:t>
      </w:r>
      <w:r w:rsidRPr="00687B02">
        <w:rPr>
          <w:b/>
          <w:sz w:val="24"/>
          <w:szCs w:val="24"/>
        </w:rPr>
        <w:t>METODE BIGRAM</w:t>
      </w:r>
    </w:p>
    <w:tbl>
      <w:tblPr>
        <w:tblStyle w:val="TableGrid"/>
        <w:tblW w:w="9072" w:type="dxa"/>
        <w:tblInd w:w="-572" w:type="dxa"/>
        <w:tblLook w:val="04A0" w:firstRow="1" w:lastRow="0" w:firstColumn="1" w:lastColumn="0" w:noHBand="0" w:noVBand="1"/>
      </w:tblPr>
      <w:tblGrid>
        <w:gridCol w:w="2126"/>
        <w:gridCol w:w="1561"/>
        <w:gridCol w:w="1419"/>
        <w:gridCol w:w="1409"/>
        <w:gridCol w:w="1305"/>
        <w:gridCol w:w="1252"/>
      </w:tblGrid>
      <w:tr w:rsidR="00141BBF" w:rsidRPr="00687B02" w:rsidTr="00E02108">
        <w:tc>
          <w:tcPr>
            <w:tcW w:w="9072" w:type="dxa"/>
            <w:gridSpan w:val="6"/>
            <w:shd w:val="clear" w:color="auto" w:fill="F2DBDB" w:themeFill="accent2" w:themeFillTint="33"/>
          </w:tcPr>
          <w:p w:rsidR="00141BBF" w:rsidRPr="00687B02" w:rsidRDefault="00141BBF" w:rsidP="00E02108">
            <w:pPr>
              <w:spacing w:line="360" w:lineRule="auto"/>
              <w:jc w:val="center"/>
              <w:rPr>
                <w:rFonts w:cs="Times New Roman"/>
                <w:sz w:val="24"/>
              </w:rPr>
            </w:pPr>
            <w:r w:rsidRPr="00687B02">
              <w:rPr>
                <w:rFonts w:cs="Times New Roman"/>
                <w:sz w:val="24"/>
              </w:rPr>
              <w:t>Bigram</w:t>
            </w:r>
          </w:p>
        </w:tc>
      </w:tr>
      <w:tr w:rsidR="00141BBF" w:rsidRPr="00687B02" w:rsidTr="00E02108">
        <w:tc>
          <w:tcPr>
            <w:tcW w:w="2126"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Korpus Latih</w:t>
            </w:r>
          </w:p>
        </w:tc>
        <w:tc>
          <w:tcPr>
            <w:tcW w:w="1561" w:type="dxa"/>
            <w:shd w:val="clear" w:color="auto" w:fill="DBE5F1" w:themeFill="accent1" w:themeFillTint="33"/>
          </w:tcPr>
          <w:p w:rsidR="00141BBF" w:rsidRPr="00687B02" w:rsidRDefault="00141BBF" w:rsidP="00E02108">
            <w:pPr>
              <w:spacing w:line="360" w:lineRule="auto"/>
              <w:jc w:val="center"/>
              <w:rPr>
                <w:rFonts w:cs="Times New Roman"/>
                <w:sz w:val="24"/>
              </w:rPr>
            </w:pPr>
            <w:r w:rsidRPr="00687B02">
              <w:rPr>
                <w:rFonts w:cs="Times New Roman"/>
                <w:sz w:val="24"/>
              </w:rPr>
              <w:t>Korpus Uji</w:t>
            </w:r>
          </w:p>
        </w:tc>
        <w:tc>
          <w:tcPr>
            <w:tcW w:w="141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Accuracy</w:t>
            </w:r>
          </w:p>
        </w:tc>
        <w:tc>
          <w:tcPr>
            <w:tcW w:w="140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Precision</w:t>
            </w:r>
          </w:p>
        </w:tc>
        <w:tc>
          <w:tcPr>
            <w:tcW w:w="1305"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Recall</w:t>
            </w:r>
          </w:p>
        </w:tc>
        <w:tc>
          <w:tcPr>
            <w:tcW w:w="1252"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F-measure</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301+1500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1-300</w:t>
            </w:r>
          </w:p>
        </w:tc>
        <w:tc>
          <w:tcPr>
            <w:tcW w:w="141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0,156</w:t>
            </w:r>
          </w:p>
        </w:tc>
        <w:tc>
          <w:tcPr>
            <w:tcW w:w="140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0,201</w:t>
            </w:r>
          </w:p>
        </w:tc>
        <w:tc>
          <w:tcPr>
            <w:tcW w:w="1305"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0,217</w:t>
            </w:r>
          </w:p>
        </w:tc>
        <w:tc>
          <w:tcPr>
            <w:tcW w:w="1252"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0,209</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1-300+601-1500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301-600</w:t>
            </w:r>
          </w:p>
        </w:tc>
        <w:tc>
          <w:tcPr>
            <w:tcW w:w="141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0,16</w:t>
            </w:r>
          </w:p>
        </w:tc>
        <w:tc>
          <w:tcPr>
            <w:tcW w:w="140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0,199</w:t>
            </w:r>
          </w:p>
        </w:tc>
        <w:tc>
          <w:tcPr>
            <w:tcW w:w="1305"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0,213</w:t>
            </w:r>
          </w:p>
        </w:tc>
        <w:tc>
          <w:tcPr>
            <w:tcW w:w="1252"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0,206</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1-600+901-1500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601-900</w:t>
            </w:r>
          </w:p>
        </w:tc>
        <w:tc>
          <w:tcPr>
            <w:tcW w:w="141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0,195</w:t>
            </w:r>
          </w:p>
        </w:tc>
        <w:tc>
          <w:tcPr>
            <w:tcW w:w="140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0,207</w:t>
            </w:r>
          </w:p>
        </w:tc>
        <w:tc>
          <w:tcPr>
            <w:tcW w:w="1305"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0,219</w:t>
            </w:r>
          </w:p>
        </w:tc>
        <w:tc>
          <w:tcPr>
            <w:tcW w:w="1252"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0,213</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1-900+1201+1500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901-1200</w:t>
            </w:r>
          </w:p>
        </w:tc>
        <w:tc>
          <w:tcPr>
            <w:tcW w:w="141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0,251</w:t>
            </w:r>
          </w:p>
        </w:tc>
        <w:tc>
          <w:tcPr>
            <w:tcW w:w="140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0,234</w:t>
            </w:r>
          </w:p>
        </w:tc>
        <w:tc>
          <w:tcPr>
            <w:tcW w:w="1305"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0,251</w:t>
            </w:r>
          </w:p>
        </w:tc>
        <w:tc>
          <w:tcPr>
            <w:tcW w:w="1252"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0,242</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1-1200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1201-1500</w:t>
            </w:r>
          </w:p>
        </w:tc>
        <w:tc>
          <w:tcPr>
            <w:tcW w:w="141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0,215</w:t>
            </w:r>
          </w:p>
        </w:tc>
        <w:tc>
          <w:tcPr>
            <w:tcW w:w="140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0,217</w:t>
            </w:r>
          </w:p>
        </w:tc>
        <w:tc>
          <w:tcPr>
            <w:tcW w:w="1305"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0,236</w:t>
            </w:r>
          </w:p>
        </w:tc>
        <w:tc>
          <w:tcPr>
            <w:tcW w:w="1252"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0,227</w:t>
            </w:r>
          </w:p>
        </w:tc>
      </w:tr>
      <w:tr w:rsidR="00141BBF" w:rsidRPr="00687B02" w:rsidTr="00E02108">
        <w:tc>
          <w:tcPr>
            <w:tcW w:w="3687" w:type="dxa"/>
            <w:gridSpan w:val="2"/>
            <w:vAlign w:val="center"/>
          </w:tcPr>
          <w:p w:rsidR="00141BBF" w:rsidRPr="00687B02" w:rsidRDefault="00141BBF" w:rsidP="00E02108">
            <w:pPr>
              <w:spacing w:line="360" w:lineRule="auto"/>
              <w:jc w:val="center"/>
              <w:rPr>
                <w:rFonts w:cs="Times New Roman"/>
                <w:sz w:val="24"/>
              </w:rPr>
            </w:pPr>
            <w:r w:rsidRPr="00687B02">
              <w:rPr>
                <w:rFonts w:cs="Times New Roman"/>
                <w:sz w:val="24"/>
              </w:rPr>
              <w:t>Rata-rata</w:t>
            </w:r>
          </w:p>
        </w:tc>
        <w:tc>
          <w:tcPr>
            <w:tcW w:w="141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0,197</w:t>
            </w:r>
          </w:p>
        </w:tc>
        <w:tc>
          <w:tcPr>
            <w:tcW w:w="1409"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0,212</w:t>
            </w:r>
          </w:p>
        </w:tc>
        <w:tc>
          <w:tcPr>
            <w:tcW w:w="1305"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0,227</w:t>
            </w:r>
          </w:p>
        </w:tc>
        <w:tc>
          <w:tcPr>
            <w:tcW w:w="1252"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0,219</w:t>
            </w:r>
          </w:p>
        </w:tc>
      </w:tr>
    </w:tbl>
    <w:p w:rsidR="00D9145C" w:rsidRPr="00687B02" w:rsidRDefault="00D9145C" w:rsidP="00576E45">
      <w:pPr>
        <w:spacing w:line="360" w:lineRule="auto"/>
        <w:ind w:left="567" w:hanging="567"/>
        <w:jc w:val="both"/>
        <w:rPr>
          <w:noProof/>
          <w:sz w:val="24"/>
          <w:szCs w:val="24"/>
          <w:lang w:val="sv-SE"/>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sectPr w:rsidR="00141BBF" w:rsidRPr="00687B02" w:rsidSect="001A4957">
          <w:footerReference w:type="first" r:id="rId72"/>
          <w:pgSz w:w="11909" w:h="16834" w:code="9"/>
          <w:pgMar w:top="1701" w:right="1701" w:bottom="1701" w:left="2268" w:header="1134" w:footer="1134" w:gutter="0"/>
          <w:pgNumType w:start="1" w:chapStyle="9"/>
          <w:cols w:space="720"/>
          <w:titlePg/>
          <w:docGrid w:linePitch="272"/>
        </w:sectPr>
      </w:pPr>
    </w:p>
    <w:p w:rsidR="00B36224" w:rsidRPr="00687B02" w:rsidRDefault="00B36224" w:rsidP="001A4957">
      <w:pPr>
        <w:pStyle w:val="Heading9"/>
      </w:pPr>
      <w:bookmarkStart w:id="209" w:name="_Toc60605880"/>
      <w:bookmarkStart w:id="210" w:name="_Toc60607588"/>
      <w:r w:rsidRPr="00687B02">
        <w:lastRenderedPageBreak/>
        <w:t xml:space="preserve">LAMPIRAN </w:t>
      </w:r>
      <w:r w:rsidR="00FA0161">
        <w:rPr>
          <w:noProof/>
        </w:rPr>
        <w:fldChar w:fldCharType="begin"/>
      </w:r>
      <w:r w:rsidR="00FA0161">
        <w:rPr>
          <w:noProof/>
        </w:rPr>
        <w:instrText xml:space="preserve"> SEQ LAMPIRAN \* ALPHABETIC </w:instrText>
      </w:r>
      <w:r w:rsidR="00FA0161">
        <w:rPr>
          <w:noProof/>
        </w:rPr>
        <w:fldChar w:fldCharType="separate"/>
      </w:r>
      <w:r w:rsidR="001B5269">
        <w:rPr>
          <w:noProof/>
        </w:rPr>
        <w:t>B</w:t>
      </w:r>
      <w:bookmarkEnd w:id="209"/>
      <w:bookmarkEnd w:id="210"/>
      <w:r w:rsidR="00FA0161">
        <w:rPr>
          <w:noProof/>
        </w:rPr>
        <w:fldChar w:fldCharType="end"/>
      </w:r>
    </w:p>
    <w:p w:rsidR="00141BBF" w:rsidRPr="00687B02" w:rsidRDefault="00141BBF" w:rsidP="00B36224">
      <w:pPr>
        <w:spacing w:line="360" w:lineRule="auto"/>
        <w:jc w:val="center"/>
        <w:rPr>
          <w:b/>
          <w:sz w:val="24"/>
          <w:szCs w:val="24"/>
        </w:rPr>
      </w:pPr>
      <w:r w:rsidRPr="00687B02">
        <w:rPr>
          <w:b/>
          <w:sz w:val="24"/>
          <w:szCs w:val="24"/>
        </w:rPr>
        <w:t>HASIL PERHITUNGAN K-</w:t>
      </w:r>
      <w:r w:rsidRPr="00687B02">
        <w:rPr>
          <w:b/>
          <w:i/>
          <w:sz w:val="24"/>
          <w:szCs w:val="24"/>
        </w:rPr>
        <w:t xml:space="preserve">FOLD CROSS VALIDATION </w:t>
      </w:r>
      <w:r w:rsidRPr="00687B02">
        <w:rPr>
          <w:b/>
          <w:sz w:val="24"/>
          <w:szCs w:val="24"/>
        </w:rPr>
        <w:t>METODE HMM</w:t>
      </w:r>
      <w:r w:rsidRPr="00687B02">
        <w:rPr>
          <w:b/>
          <w:i/>
          <w:sz w:val="24"/>
          <w:szCs w:val="24"/>
        </w:rPr>
        <w:t xml:space="preserve"> </w:t>
      </w:r>
    </w:p>
    <w:tbl>
      <w:tblPr>
        <w:tblStyle w:val="TableGrid"/>
        <w:tblW w:w="9072" w:type="dxa"/>
        <w:tblInd w:w="-572" w:type="dxa"/>
        <w:tblLook w:val="04A0" w:firstRow="1" w:lastRow="0" w:firstColumn="1" w:lastColumn="0" w:noHBand="0" w:noVBand="1"/>
      </w:tblPr>
      <w:tblGrid>
        <w:gridCol w:w="2126"/>
        <w:gridCol w:w="1561"/>
        <w:gridCol w:w="1419"/>
        <w:gridCol w:w="1409"/>
        <w:gridCol w:w="1305"/>
        <w:gridCol w:w="1252"/>
      </w:tblGrid>
      <w:tr w:rsidR="00141BBF" w:rsidRPr="00687B02" w:rsidTr="00E02108">
        <w:tc>
          <w:tcPr>
            <w:tcW w:w="9072" w:type="dxa"/>
            <w:gridSpan w:val="6"/>
            <w:shd w:val="clear" w:color="auto" w:fill="F2DBDB" w:themeFill="accent2" w:themeFillTint="33"/>
          </w:tcPr>
          <w:p w:rsidR="00141BBF" w:rsidRPr="00687B02" w:rsidRDefault="00141BBF" w:rsidP="00E02108">
            <w:pPr>
              <w:spacing w:line="360" w:lineRule="auto"/>
              <w:jc w:val="center"/>
              <w:rPr>
                <w:rFonts w:cs="Times New Roman"/>
                <w:sz w:val="24"/>
              </w:rPr>
            </w:pPr>
            <w:r w:rsidRPr="00687B02">
              <w:rPr>
                <w:rFonts w:cs="Times New Roman"/>
                <w:sz w:val="24"/>
              </w:rPr>
              <w:t>HMM</w:t>
            </w:r>
          </w:p>
        </w:tc>
      </w:tr>
      <w:tr w:rsidR="00141BBF" w:rsidRPr="00687B02" w:rsidTr="00E02108">
        <w:tc>
          <w:tcPr>
            <w:tcW w:w="2126"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Korpus Latih</w:t>
            </w:r>
          </w:p>
        </w:tc>
        <w:tc>
          <w:tcPr>
            <w:tcW w:w="1561" w:type="dxa"/>
            <w:shd w:val="clear" w:color="auto" w:fill="DBE5F1" w:themeFill="accent1" w:themeFillTint="33"/>
          </w:tcPr>
          <w:p w:rsidR="00141BBF" w:rsidRPr="00687B02" w:rsidRDefault="00141BBF" w:rsidP="00E02108">
            <w:pPr>
              <w:spacing w:line="360" w:lineRule="auto"/>
              <w:jc w:val="center"/>
              <w:rPr>
                <w:rFonts w:cs="Times New Roman"/>
                <w:sz w:val="24"/>
              </w:rPr>
            </w:pPr>
            <w:r w:rsidRPr="00687B02">
              <w:rPr>
                <w:rFonts w:cs="Times New Roman"/>
                <w:sz w:val="24"/>
              </w:rPr>
              <w:t>Korpus Uji</w:t>
            </w:r>
          </w:p>
        </w:tc>
        <w:tc>
          <w:tcPr>
            <w:tcW w:w="141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Accuracy</w:t>
            </w:r>
          </w:p>
        </w:tc>
        <w:tc>
          <w:tcPr>
            <w:tcW w:w="140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Precision</w:t>
            </w:r>
          </w:p>
        </w:tc>
        <w:tc>
          <w:tcPr>
            <w:tcW w:w="1305"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Recall</w:t>
            </w:r>
          </w:p>
        </w:tc>
        <w:tc>
          <w:tcPr>
            <w:tcW w:w="1252"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F-measure</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301+1500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1-300</w:t>
            </w:r>
          </w:p>
        </w:tc>
        <w:tc>
          <w:tcPr>
            <w:tcW w:w="141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0.972</w:t>
            </w:r>
          </w:p>
        </w:tc>
        <w:tc>
          <w:tcPr>
            <w:tcW w:w="140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0.985</w:t>
            </w:r>
          </w:p>
        </w:tc>
        <w:tc>
          <w:tcPr>
            <w:tcW w:w="1305"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0.974</w:t>
            </w:r>
          </w:p>
        </w:tc>
        <w:tc>
          <w:tcPr>
            <w:tcW w:w="1252"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0.979</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1-300+601-1500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301-600</w:t>
            </w:r>
          </w:p>
        </w:tc>
        <w:tc>
          <w:tcPr>
            <w:tcW w:w="141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0.976</w:t>
            </w:r>
          </w:p>
        </w:tc>
        <w:tc>
          <w:tcPr>
            <w:tcW w:w="140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0.973</w:t>
            </w:r>
          </w:p>
        </w:tc>
        <w:tc>
          <w:tcPr>
            <w:tcW w:w="1305"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0.960</w:t>
            </w:r>
          </w:p>
        </w:tc>
        <w:tc>
          <w:tcPr>
            <w:tcW w:w="1252"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0.967</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1-600+901-1500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601-900</w:t>
            </w:r>
          </w:p>
        </w:tc>
        <w:tc>
          <w:tcPr>
            <w:tcW w:w="141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0.966</w:t>
            </w:r>
          </w:p>
        </w:tc>
        <w:tc>
          <w:tcPr>
            <w:tcW w:w="140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0.968</w:t>
            </w:r>
          </w:p>
        </w:tc>
        <w:tc>
          <w:tcPr>
            <w:tcW w:w="1305"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0.960</w:t>
            </w:r>
          </w:p>
        </w:tc>
        <w:tc>
          <w:tcPr>
            <w:tcW w:w="1252"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0.964</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1-900+1201+1500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901-1200</w:t>
            </w:r>
          </w:p>
        </w:tc>
        <w:tc>
          <w:tcPr>
            <w:tcW w:w="141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0.966</w:t>
            </w:r>
          </w:p>
        </w:tc>
        <w:tc>
          <w:tcPr>
            <w:tcW w:w="140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0.978</w:t>
            </w:r>
          </w:p>
        </w:tc>
        <w:tc>
          <w:tcPr>
            <w:tcW w:w="1305"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0.960</w:t>
            </w:r>
          </w:p>
        </w:tc>
        <w:tc>
          <w:tcPr>
            <w:tcW w:w="1252"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0.969</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1-1200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1201-1500</w:t>
            </w:r>
          </w:p>
        </w:tc>
        <w:tc>
          <w:tcPr>
            <w:tcW w:w="141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0.965</w:t>
            </w:r>
          </w:p>
        </w:tc>
        <w:tc>
          <w:tcPr>
            <w:tcW w:w="140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0.959</w:t>
            </w:r>
          </w:p>
        </w:tc>
        <w:tc>
          <w:tcPr>
            <w:tcW w:w="1305"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0.951</w:t>
            </w:r>
          </w:p>
        </w:tc>
        <w:tc>
          <w:tcPr>
            <w:tcW w:w="1252"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0.955</w:t>
            </w:r>
          </w:p>
        </w:tc>
      </w:tr>
      <w:tr w:rsidR="00141BBF" w:rsidRPr="00687B02" w:rsidTr="00E02108">
        <w:tc>
          <w:tcPr>
            <w:tcW w:w="3687" w:type="dxa"/>
            <w:gridSpan w:val="2"/>
            <w:vAlign w:val="center"/>
          </w:tcPr>
          <w:p w:rsidR="00141BBF" w:rsidRPr="00687B02" w:rsidRDefault="00141BBF" w:rsidP="00E02108">
            <w:pPr>
              <w:spacing w:line="360" w:lineRule="auto"/>
              <w:jc w:val="center"/>
              <w:rPr>
                <w:rFonts w:cs="Times New Roman"/>
                <w:sz w:val="24"/>
              </w:rPr>
            </w:pPr>
            <w:r w:rsidRPr="00687B02">
              <w:rPr>
                <w:rFonts w:cs="Times New Roman"/>
                <w:sz w:val="24"/>
              </w:rPr>
              <w:t>Rata-rata</w:t>
            </w:r>
          </w:p>
        </w:tc>
        <w:tc>
          <w:tcPr>
            <w:tcW w:w="141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0.969</w:t>
            </w:r>
          </w:p>
        </w:tc>
        <w:tc>
          <w:tcPr>
            <w:tcW w:w="1409"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0.972</w:t>
            </w:r>
          </w:p>
        </w:tc>
        <w:tc>
          <w:tcPr>
            <w:tcW w:w="1305"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0.961</w:t>
            </w:r>
          </w:p>
        </w:tc>
        <w:tc>
          <w:tcPr>
            <w:tcW w:w="1252" w:type="dxa"/>
            <w:vAlign w:val="center"/>
          </w:tcPr>
          <w:p w:rsidR="00141BBF" w:rsidRPr="00687B02" w:rsidRDefault="00DD049D" w:rsidP="00E02108">
            <w:pPr>
              <w:spacing w:line="360" w:lineRule="auto"/>
              <w:jc w:val="center"/>
              <w:rPr>
                <w:rFonts w:cs="Times New Roman"/>
                <w:sz w:val="24"/>
              </w:rPr>
            </w:pPr>
            <w:r w:rsidRPr="00687B02">
              <w:rPr>
                <w:rFonts w:cs="Times New Roman"/>
                <w:sz w:val="24"/>
              </w:rPr>
              <w:t>0.967</w:t>
            </w:r>
          </w:p>
        </w:tc>
      </w:tr>
    </w:tbl>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sectPr w:rsidR="00141BBF" w:rsidRPr="00687B02" w:rsidSect="001A4957">
          <w:footerReference w:type="first" r:id="rId73"/>
          <w:pgSz w:w="11909" w:h="16834" w:code="9"/>
          <w:pgMar w:top="1701" w:right="1701" w:bottom="1701" w:left="2268" w:header="1134" w:footer="1134" w:gutter="0"/>
          <w:pgNumType w:start="1" w:chapStyle="9"/>
          <w:cols w:space="720"/>
          <w:titlePg/>
          <w:docGrid w:linePitch="272"/>
        </w:sectPr>
      </w:pPr>
    </w:p>
    <w:p w:rsidR="00B36224" w:rsidRPr="00687B02" w:rsidRDefault="00B36224" w:rsidP="001A4957">
      <w:pPr>
        <w:pStyle w:val="Heading9"/>
      </w:pPr>
      <w:bookmarkStart w:id="211" w:name="_Toc60605881"/>
      <w:bookmarkStart w:id="212" w:name="_Toc60607589"/>
      <w:r w:rsidRPr="00687B02">
        <w:lastRenderedPageBreak/>
        <w:t xml:space="preserve">LAMPIRAN </w:t>
      </w:r>
      <w:r w:rsidR="00FA0161">
        <w:rPr>
          <w:noProof/>
        </w:rPr>
        <w:fldChar w:fldCharType="begin"/>
      </w:r>
      <w:r w:rsidR="00FA0161">
        <w:rPr>
          <w:noProof/>
        </w:rPr>
        <w:instrText xml:space="preserve"> SEQ LAMPIRAN \* ALPHABETIC </w:instrText>
      </w:r>
      <w:r w:rsidR="00FA0161">
        <w:rPr>
          <w:noProof/>
        </w:rPr>
        <w:fldChar w:fldCharType="separate"/>
      </w:r>
      <w:r w:rsidR="001B5269">
        <w:rPr>
          <w:noProof/>
        </w:rPr>
        <w:t>C</w:t>
      </w:r>
      <w:bookmarkEnd w:id="211"/>
      <w:bookmarkEnd w:id="212"/>
      <w:r w:rsidR="00FA0161">
        <w:rPr>
          <w:noProof/>
        </w:rPr>
        <w:fldChar w:fldCharType="end"/>
      </w:r>
    </w:p>
    <w:p w:rsidR="00141BBF" w:rsidRPr="00687B02" w:rsidRDefault="00141BBF" w:rsidP="00B36224">
      <w:pPr>
        <w:pStyle w:val="Caption"/>
        <w:spacing w:after="0" w:line="360" w:lineRule="auto"/>
        <w:jc w:val="center"/>
        <w:rPr>
          <w:rFonts w:ascii="Times New Roman" w:hAnsi="Times New Roman" w:cs="Times New Roman"/>
          <w:b/>
          <w:i w:val="0"/>
          <w:color w:val="auto"/>
          <w:sz w:val="24"/>
          <w:szCs w:val="24"/>
        </w:rPr>
      </w:pPr>
      <w:r w:rsidRPr="00687B02">
        <w:rPr>
          <w:rFonts w:ascii="Times New Roman" w:hAnsi="Times New Roman" w:cs="Times New Roman"/>
          <w:b/>
          <w:i w:val="0"/>
          <w:color w:val="auto"/>
          <w:sz w:val="24"/>
          <w:szCs w:val="24"/>
        </w:rPr>
        <w:t>HASIL PERHITUNGAN K-FOLD CROSS VALIDATION METODE PERCEPTRON</w:t>
      </w:r>
    </w:p>
    <w:tbl>
      <w:tblPr>
        <w:tblStyle w:val="TableGrid"/>
        <w:tblW w:w="9072" w:type="dxa"/>
        <w:tblInd w:w="-572" w:type="dxa"/>
        <w:tblLook w:val="04A0" w:firstRow="1" w:lastRow="0" w:firstColumn="1" w:lastColumn="0" w:noHBand="0" w:noVBand="1"/>
      </w:tblPr>
      <w:tblGrid>
        <w:gridCol w:w="2126"/>
        <w:gridCol w:w="1561"/>
        <w:gridCol w:w="1419"/>
        <w:gridCol w:w="1409"/>
        <w:gridCol w:w="1305"/>
        <w:gridCol w:w="1252"/>
      </w:tblGrid>
      <w:tr w:rsidR="00DD049D" w:rsidRPr="00687B02" w:rsidTr="00DD049D">
        <w:tc>
          <w:tcPr>
            <w:tcW w:w="9072" w:type="dxa"/>
            <w:gridSpan w:val="6"/>
            <w:shd w:val="clear" w:color="auto" w:fill="F2DBDB" w:themeFill="accent2" w:themeFillTint="33"/>
          </w:tcPr>
          <w:p w:rsidR="00DD049D" w:rsidRPr="00687B02" w:rsidRDefault="00DD049D" w:rsidP="00E02108">
            <w:pPr>
              <w:spacing w:line="360" w:lineRule="auto"/>
              <w:jc w:val="center"/>
              <w:rPr>
                <w:rFonts w:cs="Times New Roman"/>
                <w:sz w:val="24"/>
              </w:rPr>
            </w:pPr>
            <w:r w:rsidRPr="00687B02">
              <w:rPr>
                <w:rFonts w:cs="Times New Roman"/>
                <w:sz w:val="24"/>
              </w:rPr>
              <w:t>Perceptron</w:t>
            </w:r>
          </w:p>
        </w:tc>
      </w:tr>
      <w:tr w:rsidR="00DD049D" w:rsidRPr="00687B02" w:rsidTr="00DD049D">
        <w:tc>
          <w:tcPr>
            <w:tcW w:w="2126" w:type="dxa"/>
            <w:shd w:val="clear" w:color="auto" w:fill="DBE5F1" w:themeFill="accent1" w:themeFillTint="33"/>
            <w:vAlign w:val="center"/>
          </w:tcPr>
          <w:p w:rsidR="00DD049D" w:rsidRPr="00687B02" w:rsidRDefault="00DD049D" w:rsidP="00E02108">
            <w:pPr>
              <w:spacing w:line="360" w:lineRule="auto"/>
              <w:jc w:val="center"/>
              <w:rPr>
                <w:rFonts w:cs="Times New Roman"/>
                <w:sz w:val="24"/>
              </w:rPr>
            </w:pPr>
            <w:r w:rsidRPr="00687B02">
              <w:rPr>
                <w:rFonts w:cs="Times New Roman"/>
                <w:sz w:val="24"/>
              </w:rPr>
              <w:t>Korpus Latih</w:t>
            </w:r>
          </w:p>
        </w:tc>
        <w:tc>
          <w:tcPr>
            <w:tcW w:w="1561" w:type="dxa"/>
            <w:shd w:val="clear" w:color="auto" w:fill="DBE5F1" w:themeFill="accent1" w:themeFillTint="33"/>
          </w:tcPr>
          <w:p w:rsidR="00DD049D" w:rsidRPr="00687B02" w:rsidRDefault="00DD049D" w:rsidP="00E02108">
            <w:pPr>
              <w:spacing w:line="360" w:lineRule="auto"/>
              <w:jc w:val="center"/>
              <w:rPr>
                <w:rFonts w:cs="Times New Roman"/>
                <w:sz w:val="24"/>
              </w:rPr>
            </w:pPr>
            <w:r w:rsidRPr="00687B02">
              <w:rPr>
                <w:rFonts w:cs="Times New Roman"/>
                <w:sz w:val="24"/>
              </w:rPr>
              <w:t>Korpus Uji</w:t>
            </w:r>
          </w:p>
        </w:tc>
        <w:tc>
          <w:tcPr>
            <w:tcW w:w="1419" w:type="dxa"/>
            <w:shd w:val="clear" w:color="auto" w:fill="DBE5F1" w:themeFill="accent1" w:themeFillTint="33"/>
            <w:vAlign w:val="center"/>
          </w:tcPr>
          <w:p w:rsidR="00DD049D" w:rsidRPr="00687B02" w:rsidRDefault="00DD049D" w:rsidP="00E02108">
            <w:pPr>
              <w:spacing w:line="360" w:lineRule="auto"/>
              <w:jc w:val="center"/>
              <w:rPr>
                <w:rFonts w:cs="Times New Roman"/>
                <w:sz w:val="24"/>
              </w:rPr>
            </w:pPr>
            <w:r w:rsidRPr="00687B02">
              <w:rPr>
                <w:rFonts w:cs="Times New Roman"/>
                <w:sz w:val="24"/>
              </w:rPr>
              <w:t>Accuracy</w:t>
            </w:r>
          </w:p>
        </w:tc>
        <w:tc>
          <w:tcPr>
            <w:tcW w:w="1409" w:type="dxa"/>
            <w:shd w:val="clear" w:color="auto" w:fill="DBE5F1" w:themeFill="accent1" w:themeFillTint="33"/>
            <w:vAlign w:val="center"/>
          </w:tcPr>
          <w:p w:rsidR="00DD049D" w:rsidRPr="00687B02" w:rsidRDefault="00DD049D" w:rsidP="00E02108">
            <w:pPr>
              <w:spacing w:line="360" w:lineRule="auto"/>
              <w:jc w:val="center"/>
              <w:rPr>
                <w:rFonts w:cs="Times New Roman"/>
                <w:sz w:val="24"/>
              </w:rPr>
            </w:pPr>
            <w:r w:rsidRPr="00687B02">
              <w:rPr>
                <w:rFonts w:cs="Times New Roman"/>
                <w:sz w:val="24"/>
              </w:rPr>
              <w:t>Precision</w:t>
            </w:r>
          </w:p>
        </w:tc>
        <w:tc>
          <w:tcPr>
            <w:tcW w:w="1305" w:type="dxa"/>
            <w:shd w:val="clear" w:color="auto" w:fill="DBE5F1" w:themeFill="accent1" w:themeFillTint="33"/>
            <w:vAlign w:val="center"/>
          </w:tcPr>
          <w:p w:rsidR="00DD049D" w:rsidRPr="00687B02" w:rsidRDefault="00DD049D" w:rsidP="00E02108">
            <w:pPr>
              <w:spacing w:line="360" w:lineRule="auto"/>
              <w:jc w:val="center"/>
              <w:rPr>
                <w:rFonts w:cs="Times New Roman"/>
                <w:sz w:val="24"/>
              </w:rPr>
            </w:pPr>
            <w:r w:rsidRPr="00687B02">
              <w:rPr>
                <w:rFonts w:cs="Times New Roman"/>
                <w:sz w:val="24"/>
              </w:rPr>
              <w:t>Recall</w:t>
            </w:r>
          </w:p>
        </w:tc>
        <w:tc>
          <w:tcPr>
            <w:tcW w:w="1252" w:type="dxa"/>
            <w:shd w:val="clear" w:color="auto" w:fill="DBE5F1" w:themeFill="accent1" w:themeFillTint="33"/>
            <w:vAlign w:val="center"/>
          </w:tcPr>
          <w:p w:rsidR="00DD049D" w:rsidRPr="00687B02" w:rsidRDefault="00DD049D" w:rsidP="00E02108">
            <w:pPr>
              <w:spacing w:line="360" w:lineRule="auto"/>
              <w:jc w:val="center"/>
              <w:rPr>
                <w:rFonts w:cs="Times New Roman"/>
                <w:sz w:val="24"/>
              </w:rPr>
            </w:pPr>
            <w:r w:rsidRPr="00687B02">
              <w:rPr>
                <w:rFonts w:cs="Times New Roman"/>
                <w:sz w:val="24"/>
              </w:rPr>
              <w:t>F-measure</w:t>
            </w:r>
          </w:p>
        </w:tc>
      </w:tr>
      <w:tr w:rsidR="00DD049D" w:rsidRPr="00687B02" w:rsidTr="00DD049D">
        <w:tc>
          <w:tcPr>
            <w:tcW w:w="2126"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301+1500</w:t>
            </w:r>
          </w:p>
        </w:tc>
        <w:tc>
          <w:tcPr>
            <w:tcW w:w="1561" w:type="dxa"/>
          </w:tcPr>
          <w:p w:rsidR="00DD049D" w:rsidRPr="00687B02" w:rsidRDefault="00DD049D" w:rsidP="00DD049D">
            <w:pPr>
              <w:spacing w:line="360" w:lineRule="auto"/>
              <w:jc w:val="center"/>
              <w:rPr>
                <w:rFonts w:cs="Times New Roman"/>
                <w:sz w:val="24"/>
              </w:rPr>
            </w:pPr>
            <w:r w:rsidRPr="00687B02">
              <w:rPr>
                <w:rFonts w:cs="Times New Roman"/>
                <w:sz w:val="24"/>
              </w:rPr>
              <w:t>1-300</w:t>
            </w:r>
          </w:p>
        </w:tc>
        <w:tc>
          <w:tcPr>
            <w:tcW w:w="141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0.818</w:t>
            </w:r>
          </w:p>
        </w:tc>
        <w:tc>
          <w:tcPr>
            <w:tcW w:w="140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0.653</w:t>
            </w:r>
          </w:p>
        </w:tc>
        <w:tc>
          <w:tcPr>
            <w:tcW w:w="1305"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0.693</w:t>
            </w:r>
          </w:p>
        </w:tc>
        <w:tc>
          <w:tcPr>
            <w:tcW w:w="1252"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0.673</w:t>
            </w:r>
          </w:p>
        </w:tc>
      </w:tr>
      <w:tr w:rsidR="00DD049D" w:rsidRPr="00687B02" w:rsidTr="00DD049D">
        <w:tc>
          <w:tcPr>
            <w:tcW w:w="2126"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1-300+601-1500</w:t>
            </w:r>
          </w:p>
        </w:tc>
        <w:tc>
          <w:tcPr>
            <w:tcW w:w="1561" w:type="dxa"/>
          </w:tcPr>
          <w:p w:rsidR="00DD049D" w:rsidRPr="00687B02" w:rsidRDefault="00DD049D" w:rsidP="00DD049D">
            <w:pPr>
              <w:spacing w:line="360" w:lineRule="auto"/>
              <w:jc w:val="center"/>
              <w:rPr>
                <w:rFonts w:cs="Times New Roman"/>
                <w:sz w:val="24"/>
              </w:rPr>
            </w:pPr>
            <w:r w:rsidRPr="00687B02">
              <w:rPr>
                <w:rFonts w:cs="Times New Roman"/>
                <w:sz w:val="24"/>
              </w:rPr>
              <w:t>301-600</w:t>
            </w:r>
          </w:p>
        </w:tc>
        <w:tc>
          <w:tcPr>
            <w:tcW w:w="141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0.982</w:t>
            </w:r>
          </w:p>
        </w:tc>
        <w:tc>
          <w:tcPr>
            <w:tcW w:w="140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0.963</w:t>
            </w:r>
          </w:p>
        </w:tc>
        <w:tc>
          <w:tcPr>
            <w:tcW w:w="1305"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0.973</w:t>
            </w:r>
          </w:p>
        </w:tc>
        <w:tc>
          <w:tcPr>
            <w:tcW w:w="1252"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0.968</w:t>
            </w:r>
          </w:p>
        </w:tc>
      </w:tr>
      <w:tr w:rsidR="00DD049D" w:rsidRPr="00687B02" w:rsidTr="00DD049D">
        <w:tc>
          <w:tcPr>
            <w:tcW w:w="2126"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1-600+901-1500</w:t>
            </w:r>
          </w:p>
        </w:tc>
        <w:tc>
          <w:tcPr>
            <w:tcW w:w="1561" w:type="dxa"/>
          </w:tcPr>
          <w:p w:rsidR="00DD049D" w:rsidRPr="00687B02" w:rsidRDefault="00DD049D" w:rsidP="00DD049D">
            <w:pPr>
              <w:spacing w:line="360" w:lineRule="auto"/>
              <w:jc w:val="center"/>
              <w:rPr>
                <w:rFonts w:cs="Times New Roman"/>
                <w:sz w:val="24"/>
              </w:rPr>
            </w:pPr>
            <w:r w:rsidRPr="00687B02">
              <w:rPr>
                <w:rFonts w:cs="Times New Roman"/>
                <w:sz w:val="24"/>
              </w:rPr>
              <w:t>601-900</w:t>
            </w:r>
          </w:p>
        </w:tc>
        <w:tc>
          <w:tcPr>
            <w:tcW w:w="141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0.839</w:t>
            </w:r>
          </w:p>
        </w:tc>
        <w:tc>
          <w:tcPr>
            <w:tcW w:w="140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0.699</w:t>
            </w:r>
          </w:p>
        </w:tc>
        <w:tc>
          <w:tcPr>
            <w:tcW w:w="1305"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0.729</w:t>
            </w:r>
          </w:p>
        </w:tc>
        <w:tc>
          <w:tcPr>
            <w:tcW w:w="1252"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0.713</w:t>
            </w:r>
          </w:p>
        </w:tc>
      </w:tr>
      <w:tr w:rsidR="00DD049D" w:rsidRPr="00687B02" w:rsidTr="00DD049D">
        <w:tc>
          <w:tcPr>
            <w:tcW w:w="2126"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1-900+1201+1500</w:t>
            </w:r>
          </w:p>
        </w:tc>
        <w:tc>
          <w:tcPr>
            <w:tcW w:w="1561" w:type="dxa"/>
          </w:tcPr>
          <w:p w:rsidR="00DD049D" w:rsidRPr="00687B02" w:rsidRDefault="00DD049D" w:rsidP="00DD049D">
            <w:pPr>
              <w:spacing w:line="360" w:lineRule="auto"/>
              <w:jc w:val="center"/>
              <w:rPr>
                <w:rFonts w:cs="Times New Roman"/>
                <w:sz w:val="24"/>
              </w:rPr>
            </w:pPr>
            <w:r w:rsidRPr="00687B02">
              <w:rPr>
                <w:rFonts w:cs="Times New Roman"/>
                <w:sz w:val="24"/>
              </w:rPr>
              <w:t>901-1200</w:t>
            </w:r>
          </w:p>
        </w:tc>
        <w:tc>
          <w:tcPr>
            <w:tcW w:w="141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0.829</w:t>
            </w:r>
          </w:p>
        </w:tc>
        <w:tc>
          <w:tcPr>
            <w:tcW w:w="140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0.693</w:t>
            </w:r>
          </w:p>
        </w:tc>
        <w:tc>
          <w:tcPr>
            <w:tcW w:w="1305"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0.708</w:t>
            </w:r>
          </w:p>
        </w:tc>
        <w:tc>
          <w:tcPr>
            <w:tcW w:w="1252"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0.700</w:t>
            </w:r>
          </w:p>
        </w:tc>
      </w:tr>
      <w:tr w:rsidR="00DD049D" w:rsidRPr="00687B02" w:rsidTr="00DD049D">
        <w:tc>
          <w:tcPr>
            <w:tcW w:w="2126"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1-1200</w:t>
            </w:r>
          </w:p>
        </w:tc>
        <w:tc>
          <w:tcPr>
            <w:tcW w:w="1561" w:type="dxa"/>
          </w:tcPr>
          <w:p w:rsidR="00DD049D" w:rsidRPr="00687B02" w:rsidRDefault="00DD049D" w:rsidP="00DD049D">
            <w:pPr>
              <w:spacing w:line="360" w:lineRule="auto"/>
              <w:jc w:val="center"/>
              <w:rPr>
                <w:rFonts w:cs="Times New Roman"/>
                <w:sz w:val="24"/>
              </w:rPr>
            </w:pPr>
            <w:r w:rsidRPr="00687B02">
              <w:rPr>
                <w:rFonts w:cs="Times New Roman"/>
                <w:sz w:val="24"/>
              </w:rPr>
              <w:t>1201-1500</w:t>
            </w:r>
          </w:p>
        </w:tc>
        <w:tc>
          <w:tcPr>
            <w:tcW w:w="141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0.829</w:t>
            </w:r>
          </w:p>
        </w:tc>
        <w:tc>
          <w:tcPr>
            <w:tcW w:w="140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0.671</w:t>
            </w:r>
          </w:p>
        </w:tc>
        <w:tc>
          <w:tcPr>
            <w:tcW w:w="1305"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0.701</w:t>
            </w:r>
          </w:p>
        </w:tc>
        <w:tc>
          <w:tcPr>
            <w:tcW w:w="1252"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0.686</w:t>
            </w:r>
          </w:p>
        </w:tc>
      </w:tr>
      <w:tr w:rsidR="00DD049D" w:rsidRPr="00687B02" w:rsidTr="00DD049D">
        <w:tc>
          <w:tcPr>
            <w:tcW w:w="3687" w:type="dxa"/>
            <w:gridSpan w:val="2"/>
            <w:vAlign w:val="center"/>
          </w:tcPr>
          <w:p w:rsidR="00DD049D" w:rsidRPr="00687B02" w:rsidRDefault="00DD049D" w:rsidP="00DD049D">
            <w:pPr>
              <w:spacing w:line="360" w:lineRule="auto"/>
              <w:jc w:val="center"/>
              <w:rPr>
                <w:rFonts w:cs="Times New Roman"/>
                <w:sz w:val="24"/>
              </w:rPr>
            </w:pPr>
            <w:r w:rsidRPr="00687B02">
              <w:rPr>
                <w:rFonts w:cs="Times New Roman"/>
                <w:sz w:val="24"/>
              </w:rPr>
              <w:t>Rata-rata</w:t>
            </w:r>
          </w:p>
        </w:tc>
        <w:tc>
          <w:tcPr>
            <w:tcW w:w="141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0.859</w:t>
            </w:r>
          </w:p>
        </w:tc>
        <w:tc>
          <w:tcPr>
            <w:tcW w:w="1409"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0.736</w:t>
            </w:r>
          </w:p>
        </w:tc>
        <w:tc>
          <w:tcPr>
            <w:tcW w:w="1305"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0.761</w:t>
            </w:r>
          </w:p>
        </w:tc>
        <w:tc>
          <w:tcPr>
            <w:tcW w:w="1252" w:type="dxa"/>
            <w:vAlign w:val="center"/>
          </w:tcPr>
          <w:p w:rsidR="00DD049D" w:rsidRPr="00687B02" w:rsidRDefault="00DD049D" w:rsidP="00DD049D">
            <w:pPr>
              <w:spacing w:line="360" w:lineRule="auto"/>
              <w:jc w:val="center"/>
              <w:rPr>
                <w:rFonts w:cs="Times New Roman"/>
                <w:sz w:val="24"/>
              </w:rPr>
            </w:pPr>
            <w:r w:rsidRPr="00687B02">
              <w:rPr>
                <w:rFonts w:cs="Times New Roman"/>
                <w:sz w:val="24"/>
              </w:rPr>
              <w:t>0.748</w:t>
            </w:r>
          </w:p>
        </w:tc>
      </w:tr>
    </w:tbl>
    <w:p w:rsidR="00141BBF" w:rsidRPr="00687B02" w:rsidRDefault="00141BBF" w:rsidP="00576E45">
      <w:pPr>
        <w:spacing w:line="360" w:lineRule="auto"/>
        <w:ind w:left="567" w:hanging="567"/>
        <w:jc w:val="both"/>
        <w:rPr>
          <w:b/>
          <w:sz w:val="24"/>
          <w:szCs w:val="24"/>
          <w:lang w:val="id-ID"/>
        </w:rPr>
      </w:pPr>
    </w:p>
    <w:p w:rsidR="00141BBF" w:rsidRPr="00687B02" w:rsidRDefault="00141BBF" w:rsidP="00576E45">
      <w:pPr>
        <w:spacing w:line="360" w:lineRule="auto"/>
        <w:ind w:left="567" w:hanging="567"/>
        <w:jc w:val="both"/>
        <w:rPr>
          <w:b/>
          <w:sz w:val="24"/>
          <w:szCs w:val="24"/>
          <w:lang w:val="id-ID"/>
        </w:rPr>
        <w:sectPr w:rsidR="00141BBF" w:rsidRPr="00687B02" w:rsidSect="001A4957">
          <w:footerReference w:type="first" r:id="rId74"/>
          <w:pgSz w:w="11909" w:h="16834" w:code="9"/>
          <w:pgMar w:top="1701" w:right="1701" w:bottom="1701" w:left="2268" w:header="1134" w:footer="1134" w:gutter="0"/>
          <w:pgNumType w:start="1" w:chapStyle="9"/>
          <w:cols w:space="720"/>
          <w:titlePg/>
          <w:docGrid w:linePitch="272"/>
        </w:sectPr>
      </w:pPr>
    </w:p>
    <w:p w:rsidR="00B36224" w:rsidRPr="00687B02" w:rsidRDefault="00B36224" w:rsidP="001A4957">
      <w:pPr>
        <w:pStyle w:val="Heading9"/>
      </w:pPr>
      <w:bookmarkStart w:id="213" w:name="_Toc60605882"/>
      <w:bookmarkStart w:id="214" w:name="_Toc60607590"/>
      <w:r w:rsidRPr="00687B02">
        <w:lastRenderedPageBreak/>
        <w:t xml:space="preserve">LAMPIRAN </w:t>
      </w:r>
      <w:r w:rsidR="00FA0161">
        <w:rPr>
          <w:noProof/>
        </w:rPr>
        <w:fldChar w:fldCharType="begin"/>
      </w:r>
      <w:r w:rsidR="00FA0161">
        <w:rPr>
          <w:noProof/>
        </w:rPr>
        <w:instrText xml:space="preserve"> SEQ LAMPIRAN \* ALPHABETIC </w:instrText>
      </w:r>
      <w:r w:rsidR="00FA0161">
        <w:rPr>
          <w:noProof/>
        </w:rPr>
        <w:fldChar w:fldCharType="separate"/>
      </w:r>
      <w:r w:rsidR="001B5269">
        <w:rPr>
          <w:noProof/>
        </w:rPr>
        <w:t>D</w:t>
      </w:r>
      <w:bookmarkEnd w:id="213"/>
      <w:bookmarkEnd w:id="214"/>
      <w:r w:rsidR="00FA0161">
        <w:rPr>
          <w:noProof/>
        </w:rPr>
        <w:fldChar w:fldCharType="end"/>
      </w:r>
    </w:p>
    <w:p w:rsidR="00141BBF" w:rsidRPr="00687B02" w:rsidRDefault="00141BBF" w:rsidP="00141BBF">
      <w:pPr>
        <w:spacing w:line="360" w:lineRule="auto"/>
        <w:jc w:val="center"/>
        <w:rPr>
          <w:b/>
          <w:sz w:val="24"/>
          <w:szCs w:val="24"/>
        </w:rPr>
      </w:pPr>
      <w:r w:rsidRPr="00687B02">
        <w:rPr>
          <w:b/>
          <w:sz w:val="24"/>
          <w:szCs w:val="24"/>
        </w:rPr>
        <w:t>HASIL PERHITUNGAN K-</w:t>
      </w:r>
      <w:r w:rsidRPr="00687B02">
        <w:rPr>
          <w:b/>
          <w:i/>
          <w:sz w:val="24"/>
          <w:szCs w:val="24"/>
        </w:rPr>
        <w:t xml:space="preserve">FOLD CROSS VALIDATION </w:t>
      </w:r>
      <w:r w:rsidRPr="00687B02">
        <w:rPr>
          <w:b/>
          <w:sz w:val="24"/>
          <w:szCs w:val="24"/>
        </w:rPr>
        <w:t>METODE TRIGRAM</w:t>
      </w:r>
    </w:p>
    <w:tbl>
      <w:tblPr>
        <w:tblStyle w:val="TableGrid"/>
        <w:tblW w:w="9072" w:type="dxa"/>
        <w:tblInd w:w="-572" w:type="dxa"/>
        <w:tblLook w:val="04A0" w:firstRow="1" w:lastRow="0" w:firstColumn="1" w:lastColumn="0" w:noHBand="0" w:noVBand="1"/>
      </w:tblPr>
      <w:tblGrid>
        <w:gridCol w:w="2126"/>
        <w:gridCol w:w="1561"/>
        <w:gridCol w:w="1419"/>
        <w:gridCol w:w="1409"/>
        <w:gridCol w:w="1305"/>
        <w:gridCol w:w="1252"/>
      </w:tblGrid>
      <w:tr w:rsidR="00141BBF" w:rsidRPr="00687B02" w:rsidTr="00E02108">
        <w:tc>
          <w:tcPr>
            <w:tcW w:w="9072" w:type="dxa"/>
            <w:gridSpan w:val="6"/>
            <w:shd w:val="clear" w:color="auto" w:fill="F2DBDB" w:themeFill="accent2" w:themeFillTint="33"/>
          </w:tcPr>
          <w:p w:rsidR="00141BBF" w:rsidRPr="00687B02" w:rsidRDefault="00141BBF" w:rsidP="00E02108">
            <w:pPr>
              <w:spacing w:line="360" w:lineRule="auto"/>
              <w:jc w:val="center"/>
              <w:rPr>
                <w:rFonts w:cs="Times New Roman"/>
                <w:sz w:val="24"/>
              </w:rPr>
            </w:pPr>
            <w:r w:rsidRPr="00687B02">
              <w:rPr>
                <w:rFonts w:cs="Times New Roman"/>
                <w:sz w:val="24"/>
              </w:rPr>
              <w:t>Trigram</w:t>
            </w:r>
          </w:p>
        </w:tc>
      </w:tr>
      <w:tr w:rsidR="00141BBF" w:rsidRPr="00687B02" w:rsidTr="00E02108">
        <w:tc>
          <w:tcPr>
            <w:tcW w:w="2126"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Korpus Latih</w:t>
            </w:r>
          </w:p>
        </w:tc>
        <w:tc>
          <w:tcPr>
            <w:tcW w:w="1561" w:type="dxa"/>
            <w:shd w:val="clear" w:color="auto" w:fill="DBE5F1" w:themeFill="accent1" w:themeFillTint="33"/>
          </w:tcPr>
          <w:p w:rsidR="00141BBF" w:rsidRPr="00687B02" w:rsidRDefault="00141BBF" w:rsidP="00E02108">
            <w:pPr>
              <w:spacing w:line="360" w:lineRule="auto"/>
              <w:jc w:val="center"/>
              <w:rPr>
                <w:rFonts w:cs="Times New Roman"/>
                <w:sz w:val="24"/>
              </w:rPr>
            </w:pPr>
            <w:r w:rsidRPr="00687B02">
              <w:rPr>
                <w:rFonts w:cs="Times New Roman"/>
                <w:sz w:val="24"/>
              </w:rPr>
              <w:t>Korpus Uji</w:t>
            </w:r>
          </w:p>
        </w:tc>
        <w:tc>
          <w:tcPr>
            <w:tcW w:w="141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Accuracy</w:t>
            </w:r>
          </w:p>
        </w:tc>
        <w:tc>
          <w:tcPr>
            <w:tcW w:w="140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Precision</w:t>
            </w:r>
          </w:p>
        </w:tc>
        <w:tc>
          <w:tcPr>
            <w:tcW w:w="1305"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Recall</w:t>
            </w:r>
          </w:p>
        </w:tc>
        <w:tc>
          <w:tcPr>
            <w:tcW w:w="1252"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F-measure</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301+1500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1-300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0.096</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0.142</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0.145</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0.144</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1-300+601-1500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301-600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0.120</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0.157</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0.163</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0.160</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1-600+901-1500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601-900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0.133</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0.163</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0.167</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0.165</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1-900+1201+1500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901-1200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0.140</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0.159</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0.161</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0.160</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1-1200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1201-1500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0.128</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0.153</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0.157</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0.155</w:t>
            </w:r>
          </w:p>
        </w:tc>
      </w:tr>
      <w:tr w:rsidR="00141BBF" w:rsidRPr="00687B02" w:rsidTr="00E02108">
        <w:tc>
          <w:tcPr>
            <w:tcW w:w="3687" w:type="dxa"/>
            <w:gridSpan w:val="2"/>
            <w:vAlign w:val="center"/>
          </w:tcPr>
          <w:p w:rsidR="00141BBF" w:rsidRPr="00687B02" w:rsidRDefault="00141BBF" w:rsidP="00E02108">
            <w:pPr>
              <w:spacing w:line="360" w:lineRule="auto"/>
              <w:jc w:val="center"/>
              <w:rPr>
                <w:rFonts w:cs="Times New Roman"/>
                <w:sz w:val="24"/>
              </w:rPr>
            </w:pPr>
            <w:r w:rsidRPr="00687B02">
              <w:rPr>
                <w:rFonts w:cs="Times New Roman"/>
                <w:sz w:val="24"/>
              </w:rPr>
              <w:t>Rata-rata</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0.124</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0.155</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0.159</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0.157</w:t>
            </w:r>
          </w:p>
        </w:tc>
      </w:tr>
    </w:tbl>
    <w:p w:rsidR="00141BBF" w:rsidRPr="00687B02" w:rsidRDefault="00141BBF" w:rsidP="00576E45">
      <w:pPr>
        <w:spacing w:line="360" w:lineRule="auto"/>
        <w:ind w:left="567" w:hanging="567"/>
        <w:jc w:val="both"/>
        <w:rPr>
          <w:b/>
          <w:sz w:val="24"/>
          <w:szCs w:val="24"/>
          <w:lang w:val="id-ID"/>
        </w:rPr>
        <w:sectPr w:rsidR="00141BBF" w:rsidRPr="00687B02" w:rsidSect="001A4957">
          <w:footerReference w:type="first" r:id="rId75"/>
          <w:pgSz w:w="11909" w:h="16834" w:code="9"/>
          <w:pgMar w:top="1701" w:right="1701" w:bottom="1701" w:left="2268" w:header="1134" w:footer="1134" w:gutter="0"/>
          <w:pgNumType w:start="1" w:chapStyle="9"/>
          <w:cols w:space="720"/>
          <w:titlePg/>
          <w:docGrid w:linePitch="272"/>
        </w:sectPr>
      </w:pPr>
    </w:p>
    <w:p w:rsidR="00B36224" w:rsidRPr="00687B02" w:rsidRDefault="00B36224" w:rsidP="001A4957">
      <w:pPr>
        <w:pStyle w:val="Heading9"/>
      </w:pPr>
      <w:bookmarkStart w:id="215" w:name="_Toc60605883"/>
      <w:bookmarkStart w:id="216" w:name="_Toc60607591"/>
      <w:r w:rsidRPr="00687B02">
        <w:lastRenderedPageBreak/>
        <w:t xml:space="preserve">LAMPIRAN </w:t>
      </w:r>
      <w:r w:rsidR="00FA0161">
        <w:rPr>
          <w:noProof/>
        </w:rPr>
        <w:fldChar w:fldCharType="begin"/>
      </w:r>
      <w:r w:rsidR="00FA0161">
        <w:rPr>
          <w:noProof/>
        </w:rPr>
        <w:instrText xml:space="preserve"> SEQ LAMPIRAN \* ALPHABETIC </w:instrText>
      </w:r>
      <w:r w:rsidR="00FA0161">
        <w:rPr>
          <w:noProof/>
        </w:rPr>
        <w:fldChar w:fldCharType="separate"/>
      </w:r>
      <w:r w:rsidR="001B5269">
        <w:rPr>
          <w:noProof/>
        </w:rPr>
        <w:t>E</w:t>
      </w:r>
      <w:bookmarkEnd w:id="215"/>
      <w:bookmarkEnd w:id="216"/>
      <w:r w:rsidR="00FA0161">
        <w:rPr>
          <w:noProof/>
        </w:rPr>
        <w:fldChar w:fldCharType="end"/>
      </w:r>
    </w:p>
    <w:p w:rsidR="00141BBF" w:rsidRPr="00687B02" w:rsidRDefault="00141BBF" w:rsidP="00141BBF">
      <w:pPr>
        <w:spacing w:line="360" w:lineRule="auto"/>
        <w:jc w:val="center"/>
        <w:rPr>
          <w:b/>
          <w:sz w:val="24"/>
          <w:szCs w:val="24"/>
        </w:rPr>
      </w:pPr>
      <w:r w:rsidRPr="00687B02">
        <w:rPr>
          <w:b/>
          <w:sz w:val="24"/>
          <w:szCs w:val="24"/>
        </w:rPr>
        <w:t>HASIL PERHITUNGAN K-</w:t>
      </w:r>
      <w:r w:rsidRPr="00687B02">
        <w:rPr>
          <w:b/>
          <w:i/>
          <w:sz w:val="24"/>
          <w:szCs w:val="24"/>
        </w:rPr>
        <w:t xml:space="preserve">FOLD CROSS VALIDATION </w:t>
      </w:r>
      <w:r w:rsidRPr="00687B02">
        <w:rPr>
          <w:b/>
          <w:sz w:val="24"/>
          <w:szCs w:val="24"/>
        </w:rPr>
        <w:t xml:space="preserve">METODE UNIGRAM </w:t>
      </w:r>
    </w:p>
    <w:tbl>
      <w:tblPr>
        <w:tblStyle w:val="TableGrid"/>
        <w:tblW w:w="9072" w:type="dxa"/>
        <w:tblInd w:w="-572" w:type="dxa"/>
        <w:tblLook w:val="04A0" w:firstRow="1" w:lastRow="0" w:firstColumn="1" w:lastColumn="0" w:noHBand="0" w:noVBand="1"/>
      </w:tblPr>
      <w:tblGrid>
        <w:gridCol w:w="2126"/>
        <w:gridCol w:w="1561"/>
        <w:gridCol w:w="1419"/>
        <w:gridCol w:w="1409"/>
        <w:gridCol w:w="1305"/>
        <w:gridCol w:w="1252"/>
      </w:tblGrid>
      <w:tr w:rsidR="00141BBF" w:rsidRPr="00687B02" w:rsidTr="00E02108">
        <w:tc>
          <w:tcPr>
            <w:tcW w:w="9072" w:type="dxa"/>
            <w:gridSpan w:val="6"/>
            <w:shd w:val="clear" w:color="auto" w:fill="F2DBDB" w:themeFill="accent2" w:themeFillTint="33"/>
          </w:tcPr>
          <w:p w:rsidR="00141BBF" w:rsidRPr="00687B02" w:rsidRDefault="00141BBF" w:rsidP="00E02108">
            <w:pPr>
              <w:spacing w:line="360" w:lineRule="auto"/>
              <w:jc w:val="center"/>
              <w:rPr>
                <w:rFonts w:cs="Times New Roman"/>
                <w:sz w:val="24"/>
              </w:rPr>
            </w:pPr>
            <w:r w:rsidRPr="00687B02">
              <w:rPr>
                <w:rFonts w:cs="Times New Roman"/>
                <w:sz w:val="24"/>
              </w:rPr>
              <w:t>Unigram</w:t>
            </w:r>
          </w:p>
        </w:tc>
      </w:tr>
      <w:tr w:rsidR="00141BBF" w:rsidRPr="00687B02" w:rsidTr="00E02108">
        <w:tc>
          <w:tcPr>
            <w:tcW w:w="2126"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Korpus Latih</w:t>
            </w:r>
          </w:p>
        </w:tc>
        <w:tc>
          <w:tcPr>
            <w:tcW w:w="1561" w:type="dxa"/>
            <w:shd w:val="clear" w:color="auto" w:fill="DBE5F1" w:themeFill="accent1" w:themeFillTint="33"/>
          </w:tcPr>
          <w:p w:rsidR="00141BBF" w:rsidRPr="00687B02" w:rsidRDefault="00141BBF" w:rsidP="00E02108">
            <w:pPr>
              <w:spacing w:line="360" w:lineRule="auto"/>
              <w:jc w:val="center"/>
              <w:rPr>
                <w:rFonts w:cs="Times New Roman"/>
                <w:sz w:val="24"/>
              </w:rPr>
            </w:pPr>
            <w:r w:rsidRPr="00687B02">
              <w:rPr>
                <w:rFonts w:cs="Times New Roman"/>
                <w:sz w:val="24"/>
              </w:rPr>
              <w:t>Korpus Uji</w:t>
            </w:r>
          </w:p>
        </w:tc>
        <w:tc>
          <w:tcPr>
            <w:tcW w:w="141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Accuracy</w:t>
            </w:r>
          </w:p>
        </w:tc>
        <w:tc>
          <w:tcPr>
            <w:tcW w:w="1409"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Precision</w:t>
            </w:r>
          </w:p>
        </w:tc>
        <w:tc>
          <w:tcPr>
            <w:tcW w:w="1305"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Recall</w:t>
            </w:r>
          </w:p>
        </w:tc>
        <w:tc>
          <w:tcPr>
            <w:tcW w:w="1252" w:type="dxa"/>
            <w:shd w:val="clear" w:color="auto" w:fill="DBE5F1" w:themeFill="accent1" w:themeFillTint="33"/>
            <w:vAlign w:val="center"/>
          </w:tcPr>
          <w:p w:rsidR="00141BBF" w:rsidRPr="00687B02" w:rsidRDefault="00141BBF" w:rsidP="00E02108">
            <w:pPr>
              <w:spacing w:line="360" w:lineRule="auto"/>
              <w:jc w:val="center"/>
              <w:rPr>
                <w:rFonts w:cs="Times New Roman"/>
                <w:sz w:val="24"/>
              </w:rPr>
            </w:pPr>
            <w:r w:rsidRPr="00687B02">
              <w:rPr>
                <w:rFonts w:cs="Times New Roman"/>
                <w:sz w:val="24"/>
              </w:rPr>
              <w:t>F-measure</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301+1500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1-300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0.768</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0.539</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0.521</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0.530</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1-300+601-1500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301-600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0.768</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0.546</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0.529</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0.537</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1-600+901-1500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601-900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0.778</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0.541</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0.517</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0.529</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1-900+1201+1500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901-1200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0.770</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0.547</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0.547</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0.534</w:t>
            </w:r>
          </w:p>
        </w:tc>
      </w:tr>
      <w:tr w:rsidR="00141BBF" w:rsidRPr="00687B02" w:rsidTr="00E02108">
        <w:tc>
          <w:tcPr>
            <w:tcW w:w="2126" w:type="dxa"/>
            <w:vAlign w:val="center"/>
          </w:tcPr>
          <w:p w:rsidR="00141BBF" w:rsidRPr="00687B02" w:rsidRDefault="00141BBF" w:rsidP="00E02108">
            <w:pPr>
              <w:spacing w:line="360" w:lineRule="auto"/>
              <w:jc w:val="center"/>
              <w:rPr>
                <w:rFonts w:cs="Times New Roman"/>
                <w:sz w:val="24"/>
              </w:rPr>
            </w:pPr>
            <w:r w:rsidRPr="00687B02">
              <w:rPr>
                <w:rFonts w:cs="Times New Roman"/>
                <w:sz w:val="24"/>
              </w:rPr>
              <w:t>1-1200</w:t>
            </w:r>
          </w:p>
        </w:tc>
        <w:tc>
          <w:tcPr>
            <w:tcW w:w="1561" w:type="dxa"/>
          </w:tcPr>
          <w:p w:rsidR="00141BBF" w:rsidRPr="00687B02" w:rsidRDefault="00141BBF" w:rsidP="00E02108">
            <w:pPr>
              <w:spacing w:line="360" w:lineRule="auto"/>
              <w:jc w:val="center"/>
              <w:rPr>
                <w:rFonts w:cs="Times New Roman"/>
                <w:sz w:val="24"/>
              </w:rPr>
            </w:pPr>
            <w:r w:rsidRPr="00687B02">
              <w:rPr>
                <w:rFonts w:cs="Times New Roman"/>
                <w:sz w:val="24"/>
              </w:rPr>
              <w:t>1201-1500</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0.768</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0.522</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0.503</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0.513</w:t>
            </w:r>
          </w:p>
        </w:tc>
      </w:tr>
      <w:tr w:rsidR="00141BBF" w:rsidRPr="00687B02" w:rsidTr="00E02108">
        <w:tc>
          <w:tcPr>
            <w:tcW w:w="3687" w:type="dxa"/>
            <w:gridSpan w:val="2"/>
            <w:vAlign w:val="center"/>
          </w:tcPr>
          <w:p w:rsidR="00141BBF" w:rsidRPr="00687B02" w:rsidRDefault="00141BBF" w:rsidP="00E02108">
            <w:pPr>
              <w:spacing w:line="360" w:lineRule="auto"/>
              <w:jc w:val="center"/>
              <w:rPr>
                <w:rFonts w:cs="Times New Roman"/>
                <w:sz w:val="24"/>
              </w:rPr>
            </w:pPr>
            <w:r w:rsidRPr="00687B02">
              <w:rPr>
                <w:rFonts w:cs="Times New Roman"/>
                <w:sz w:val="24"/>
              </w:rPr>
              <w:t>Rata-rata</w:t>
            </w:r>
          </w:p>
        </w:tc>
        <w:tc>
          <w:tcPr>
            <w:tcW w:w="141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0.770</w:t>
            </w:r>
          </w:p>
        </w:tc>
        <w:tc>
          <w:tcPr>
            <w:tcW w:w="1409"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0.539</w:t>
            </w:r>
          </w:p>
        </w:tc>
        <w:tc>
          <w:tcPr>
            <w:tcW w:w="1305"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0.523</w:t>
            </w:r>
          </w:p>
        </w:tc>
        <w:tc>
          <w:tcPr>
            <w:tcW w:w="1252" w:type="dxa"/>
            <w:vAlign w:val="center"/>
          </w:tcPr>
          <w:p w:rsidR="00141BBF" w:rsidRPr="00687B02" w:rsidRDefault="008045A3" w:rsidP="00E02108">
            <w:pPr>
              <w:spacing w:line="360" w:lineRule="auto"/>
              <w:jc w:val="center"/>
              <w:rPr>
                <w:rFonts w:cs="Times New Roman"/>
                <w:sz w:val="24"/>
              </w:rPr>
            </w:pPr>
            <w:r w:rsidRPr="00687B02">
              <w:rPr>
                <w:rFonts w:cs="Times New Roman"/>
                <w:sz w:val="24"/>
              </w:rPr>
              <w:t>0.529</w:t>
            </w:r>
          </w:p>
        </w:tc>
      </w:tr>
    </w:tbl>
    <w:p w:rsidR="00141BBF" w:rsidRPr="00687B02" w:rsidRDefault="00141BBF" w:rsidP="00576E45">
      <w:pPr>
        <w:spacing w:line="360" w:lineRule="auto"/>
        <w:ind w:left="567" w:hanging="567"/>
        <w:jc w:val="both"/>
        <w:rPr>
          <w:b/>
          <w:sz w:val="24"/>
          <w:szCs w:val="24"/>
          <w:lang w:val="id-ID"/>
        </w:rPr>
      </w:pPr>
    </w:p>
    <w:sectPr w:rsidR="00141BBF" w:rsidRPr="00687B02" w:rsidSect="001A4957">
      <w:footerReference w:type="first" r:id="rId76"/>
      <w:pgSz w:w="11909" w:h="16834" w:code="9"/>
      <w:pgMar w:top="1701" w:right="1701" w:bottom="1701" w:left="2268" w:header="1134" w:footer="1134" w:gutter="0"/>
      <w:pgNumType w:start="1" w:chapStyle="9"/>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B19" w:rsidRDefault="00324B19">
      <w:r>
        <w:separator/>
      </w:r>
    </w:p>
  </w:endnote>
  <w:endnote w:type="continuationSeparator" w:id="0">
    <w:p w:rsidR="00324B19" w:rsidRDefault="00324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DFGothic-EB"/>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Footer"/>
      <w:jc w:val="center"/>
    </w:pPr>
  </w:p>
  <w:p w:rsidR="00284DF2" w:rsidRPr="002635C5" w:rsidRDefault="00284DF2" w:rsidP="002154EE">
    <w:pPr>
      <w:ind w:right="2"/>
      <w:jc w:val="center"/>
      <w:rPr>
        <w:sz w:val="24"/>
        <w:szCs w:val="24"/>
      </w:rPr>
    </w:pPr>
    <w:r>
      <w:rPr>
        <w:sz w:val="24"/>
        <w:szCs w:val="24"/>
      </w:rPr>
      <w:t>iv</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088591"/>
      <w:docPartObj>
        <w:docPartGallery w:val="Page Numbers (Bottom of Page)"/>
        <w:docPartUnique/>
      </w:docPartObj>
    </w:sdtPr>
    <w:sdtEndPr>
      <w:rPr>
        <w:noProof/>
      </w:rPr>
    </w:sdtEndPr>
    <w:sdtContent>
      <w:p w:rsidR="00284DF2" w:rsidRDefault="00284DF2">
        <w:pPr>
          <w:pStyle w:val="Footer"/>
          <w:jc w:val="center"/>
        </w:pPr>
        <w:r>
          <w:fldChar w:fldCharType="begin"/>
        </w:r>
        <w:r>
          <w:instrText xml:space="preserve"> PAGE   \* MERGEFORMAT </w:instrText>
        </w:r>
        <w:r>
          <w:fldChar w:fldCharType="separate"/>
        </w:r>
        <w:r w:rsidR="00BA03D8">
          <w:rPr>
            <w:noProof/>
          </w:rPr>
          <w:t>3</w:t>
        </w:r>
        <w:r>
          <w:rPr>
            <w:noProof/>
          </w:rPr>
          <w:fldChar w:fldCharType="end"/>
        </w:r>
      </w:p>
    </w:sdtContent>
  </w:sdt>
  <w:p w:rsidR="00284DF2" w:rsidRDefault="00284DF2" w:rsidP="009049B2">
    <w:pP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910058"/>
      <w:docPartObj>
        <w:docPartGallery w:val="Page Numbers (Bottom of Page)"/>
        <w:docPartUnique/>
      </w:docPartObj>
    </w:sdtPr>
    <w:sdtEndPr>
      <w:rPr>
        <w:noProof/>
      </w:rPr>
    </w:sdtEndPr>
    <w:sdtContent>
      <w:p w:rsidR="00284DF2" w:rsidRDefault="00284DF2">
        <w:pPr>
          <w:pStyle w:val="Footer"/>
          <w:jc w:val="center"/>
        </w:pPr>
        <w:r>
          <w:fldChar w:fldCharType="begin"/>
        </w:r>
        <w:r>
          <w:instrText xml:space="preserve"> PAGE   \* MERGEFORMAT </w:instrText>
        </w:r>
        <w:r>
          <w:fldChar w:fldCharType="separate"/>
        </w:r>
        <w:r w:rsidR="00936D02">
          <w:rPr>
            <w:noProof/>
          </w:rPr>
          <w:t>xiii</w:t>
        </w:r>
        <w:r>
          <w:rPr>
            <w:noProof/>
          </w:rPr>
          <w:fldChar w:fldCharType="end"/>
        </w:r>
      </w:p>
    </w:sdtContent>
  </w:sdt>
  <w:p w:rsidR="00284DF2" w:rsidRPr="00736A37" w:rsidRDefault="00284DF2">
    <w:pPr>
      <w:pStyle w:val="Footer"/>
      <w:jc w:val="center"/>
      <w:rPr>
        <w:sz w:val="24"/>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528932"/>
      <w:docPartObj>
        <w:docPartGallery w:val="Page Numbers (Bottom of Page)"/>
        <w:docPartUnique/>
      </w:docPartObj>
    </w:sdtPr>
    <w:sdtEndPr>
      <w:rPr>
        <w:noProof/>
      </w:rPr>
    </w:sdtEndPr>
    <w:sdtContent>
      <w:p w:rsidR="00284DF2" w:rsidRDefault="00284DF2">
        <w:pPr>
          <w:pStyle w:val="Footer"/>
          <w:jc w:val="center"/>
        </w:pPr>
        <w:r>
          <w:fldChar w:fldCharType="begin"/>
        </w:r>
        <w:r>
          <w:instrText xml:space="preserve"> PAGE   \* MERGEFORMAT </w:instrText>
        </w:r>
        <w:r>
          <w:fldChar w:fldCharType="separate"/>
        </w:r>
        <w:r w:rsidR="00936D02">
          <w:rPr>
            <w:noProof/>
          </w:rPr>
          <w:t>1</w:t>
        </w:r>
        <w:r>
          <w:rPr>
            <w:noProof/>
          </w:rPr>
          <w:fldChar w:fldCharType="end"/>
        </w:r>
      </w:p>
    </w:sdtContent>
  </w:sdt>
  <w:p w:rsidR="00284DF2" w:rsidRPr="00736A37" w:rsidRDefault="00284DF2">
    <w:pPr>
      <w:pStyle w:val="Footer"/>
      <w:jc w:val="center"/>
      <w:rPr>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rsidP="009049B2">
    <w:pP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07160A" w:rsidRDefault="00284DF2" w:rsidP="00E607B9">
    <w:pPr>
      <w:pStyle w:val="Style4"/>
      <w:rPr>
        <w:lang w:val="id-ID"/>
      </w:rPr>
    </w:pPr>
    <w:r w:rsidRPr="00C44888">
      <w:rPr>
        <w:rStyle w:val="PageNumber"/>
      </w:rPr>
      <w:fldChar w:fldCharType="begin"/>
    </w:r>
    <w:r w:rsidRPr="00C44888">
      <w:rPr>
        <w:rStyle w:val="PageNumber"/>
      </w:rPr>
      <w:instrText xml:space="preserve">PAGE  </w:instrText>
    </w:r>
    <w:r w:rsidRPr="00C44888">
      <w:rPr>
        <w:rStyle w:val="PageNumber"/>
      </w:rPr>
      <w:fldChar w:fldCharType="separate"/>
    </w:r>
    <w:r w:rsidR="00936D02">
      <w:rPr>
        <w:rStyle w:val="PageNumber"/>
        <w:noProof/>
      </w:rPr>
      <w:t>4</w:t>
    </w:r>
    <w:r w:rsidRPr="00C44888">
      <w:rPr>
        <w:rStyle w:val="PageNumber"/>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rsidP="009049B2">
    <w:pP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07160A" w:rsidRDefault="00284DF2" w:rsidP="00E607B9">
    <w:pPr>
      <w:pStyle w:val="Style4"/>
      <w:rPr>
        <w:lang w:val="id-ID"/>
      </w:rPr>
    </w:pPr>
    <w:r w:rsidRPr="00C44888">
      <w:rPr>
        <w:rStyle w:val="PageNumber"/>
      </w:rPr>
      <w:fldChar w:fldCharType="begin"/>
    </w:r>
    <w:r w:rsidRPr="00C44888">
      <w:rPr>
        <w:rStyle w:val="PageNumber"/>
      </w:rPr>
      <w:instrText xml:space="preserve">PAGE  </w:instrText>
    </w:r>
    <w:r w:rsidRPr="00C44888">
      <w:rPr>
        <w:rStyle w:val="PageNumber"/>
      </w:rPr>
      <w:fldChar w:fldCharType="separate"/>
    </w:r>
    <w:r w:rsidR="00936D02">
      <w:rPr>
        <w:rStyle w:val="PageNumber"/>
        <w:noProof/>
      </w:rPr>
      <w:t>29</w:t>
    </w:r>
    <w:r w:rsidRPr="00C44888">
      <w:rPr>
        <w:rStyle w:val="PageNumber"/>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07160A" w:rsidRDefault="00284DF2" w:rsidP="00E607B9">
    <w:pPr>
      <w:pStyle w:val="Style4"/>
      <w:rPr>
        <w:lang w:val="id-ID"/>
      </w:rPr>
    </w:pPr>
    <w:r w:rsidRPr="00C44888">
      <w:rPr>
        <w:rStyle w:val="PageNumber"/>
      </w:rPr>
      <w:fldChar w:fldCharType="begin"/>
    </w:r>
    <w:r w:rsidRPr="00C44888">
      <w:rPr>
        <w:rStyle w:val="PageNumber"/>
      </w:rPr>
      <w:instrText xml:space="preserve">PAGE  </w:instrText>
    </w:r>
    <w:r w:rsidRPr="00C44888">
      <w:rPr>
        <w:rStyle w:val="PageNumber"/>
      </w:rPr>
      <w:fldChar w:fldCharType="separate"/>
    </w:r>
    <w:r w:rsidR="00936D02">
      <w:rPr>
        <w:rStyle w:val="PageNumber"/>
        <w:noProof/>
      </w:rPr>
      <w:t>41</w:t>
    </w:r>
    <w:r w:rsidRPr="00C44888">
      <w:rPr>
        <w:rStyle w:val="PageNumber"/>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2B6B93" w:rsidRDefault="00284DF2" w:rsidP="00C44888">
    <w:pPr>
      <w:ind w:right="2"/>
      <w:jc w:val="center"/>
      <w:rPr>
        <w:sz w:val="24"/>
        <w:szCs w:val="24"/>
        <w:lang w:val="id-ID"/>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Footer"/>
      <w:jc w:val="center"/>
    </w:pPr>
    <w:r>
      <w:t>42</w:t>
    </w:r>
  </w:p>
  <w:p w:rsidR="00284DF2" w:rsidRPr="00AC11EA" w:rsidRDefault="00284DF2" w:rsidP="00E1177A">
    <w:pPr>
      <w:pStyle w:val="Foo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2154EE" w:rsidRDefault="00284DF2" w:rsidP="0067111B">
    <w:pPr>
      <w:ind w:right="2"/>
      <w:rPr>
        <w:sz w:val="24"/>
        <w:szCs w:val="2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Footer"/>
      <w:jc w:val="center"/>
    </w:pPr>
    <w:r>
      <w:t>A-1</w:t>
    </w:r>
  </w:p>
  <w:p w:rsidR="00284DF2" w:rsidRPr="00AC11EA" w:rsidRDefault="00284DF2" w:rsidP="00E1177A">
    <w:pPr>
      <w:pStyle w:val="Footer"/>
      <w:rPr>
        <w:sz w:val="24"/>
        <w:szCs w:val="2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598336"/>
      <w:docPartObj>
        <w:docPartGallery w:val="Page Numbers (Bottom of Page)"/>
        <w:docPartUnique/>
      </w:docPartObj>
    </w:sdtPr>
    <w:sdtEndPr>
      <w:rPr>
        <w:noProof/>
      </w:rPr>
    </w:sdtEndPr>
    <w:sdtContent>
      <w:p w:rsidR="00284DF2" w:rsidRDefault="00284DF2">
        <w:pPr>
          <w:pStyle w:val="Footer"/>
          <w:jc w:val="center"/>
        </w:pPr>
        <w:r>
          <w:t>B</w:t>
        </w:r>
        <w:r>
          <w:rPr>
            <w:noProof/>
          </w:rPr>
          <w:t>-1</w:t>
        </w:r>
      </w:p>
    </w:sdtContent>
  </w:sdt>
  <w:p w:rsidR="00284DF2" w:rsidRPr="00AC11EA" w:rsidRDefault="00284DF2" w:rsidP="00E1177A">
    <w:pPr>
      <w:pStyle w:val="Footer"/>
      <w:rPr>
        <w:sz w:val="24"/>
        <w:szCs w:val="24"/>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997704"/>
      <w:docPartObj>
        <w:docPartGallery w:val="Page Numbers (Bottom of Page)"/>
        <w:docPartUnique/>
      </w:docPartObj>
    </w:sdtPr>
    <w:sdtEndPr>
      <w:rPr>
        <w:noProof/>
      </w:rPr>
    </w:sdtEndPr>
    <w:sdtContent>
      <w:p w:rsidR="00284DF2" w:rsidRDefault="00284DF2">
        <w:pPr>
          <w:pStyle w:val="Footer"/>
          <w:jc w:val="center"/>
        </w:pPr>
        <w:r>
          <w:t>C</w:t>
        </w:r>
        <w:r>
          <w:rPr>
            <w:noProof/>
          </w:rPr>
          <w:t>-1</w:t>
        </w:r>
      </w:p>
    </w:sdtContent>
  </w:sdt>
  <w:p w:rsidR="00284DF2" w:rsidRPr="00AC11EA" w:rsidRDefault="00284DF2" w:rsidP="00E1177A">
    <w:pPr>
      <w:pStyle w:val="Footer"/>
      <w:rPr>
        <w:sz w:val="24"/>
        <w:szCs w:val="2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0671998"/>
      <w:docPartObj>
        <w:docPartGallery w:val="Page Numbers (Bottom of Page)"/>
        <w:docPartUnique/>
      </w:docPartObj>
    </w:sdtPr>
    <w:sdtEndPr>
      <w:rPr>
        <w:noProof/>
      </w:rPr>
    </w:sdtEndPr>
    <w:sdtContent>
      <w:p w:rsidR="00284DF2" w:rsidRDefault="00284DF2">
        <w:pPr>
          <w:pStyle w:val="Footer"/>
          <w:jc w:val="center"/>
        </w:pPr>
        <w:r>
          <w:t>D</w:t>
        </w:r>
        <w:r>
          <w:rPr>
            <w:noProof/>
          </w:rPr>
          <w:t>-1</w:t>
        </w:r>
      </w:p>
    </w:sdtContent>
  </w:sdt>
  <w:p w:rsidR="00284DF2" w:rsidRPr="00AC11EA" w:rsidRDefault="00284DF2" w:rsidP="00E1177A">
    <w:pPr>
      <w:pStyle w:val="Footer"/>
      <w:rPr>
        <w:sz w:val="24"/>
        <w:szCs w:val="24"/>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89668"/>
      <w:docPartObj>
        <w:docPartGallery w:val="Page Numbers (Bottom of Page)"/>
        <w:docPartUnique/>
      </w:docPartObj>
    </w:sdtPr>
    <w:sdtEndPr>
      <w:rPr>
        <w:noProof/>
      </w:rPr>
    </w:sdtEndPr>
    <w:sdtContent>
      <w:p w:rsidR="00284DF2" w:rsidRDefault="00284DF2">
        <w:pPr>
          <w:pStyle w:val="Footer"/>
          <w:jc w:val="center"/>
        </w:pPr>
        <w:r>
          <w:t>E</w:t>
        </w:r>
        <w:r>
          <w:rPr>
            <w:noProof/>
          </w:rPr>
          <w:t>-1</w:t>
        </w:r>
      </w:p>
    </w:sdtContent>
  </w:sdt>
  <w:p w:rsidR="00284DF2" w:rsidRPr="00AC11EA" w:rsidRDefault="00284DF2" w:rsidP="00E1177A">
    <w:pPr>
      <w:pStyle w:val="Foo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037351"/>
      <w:docPartObj>
        <w:docPartGallery w:val="Page Numbers (Bottom of Page)"/>
        <w:docPartUnique/>
      </w:docPartObj>
    </w:sdtPr>
    <w:sdtEndPr>
      <w:rPr>
        <w:noProof/>
      </w:rPr>
    </w:sdtEndPr>
    <w:sdtContent>
      <w:p w:rsidR="00284DF2" w:rsidRDefault="00284DF2">
        <w:pPr>
          <w:pStyle w:val="Footer"/>
          <w:jc w:val="center"/>
        </w:pPr>
        <w:r>
          <w:fldChar w:fldCharType="begin"/>
        </w:r>
        <w:r>
          <w:instrText xml:space="preserve"> PAGE   \* MERGEFORMAT </w:instrText>
        </w:r>
        <w:r>
          <w:fldChar w:fldCharType="separate"/>
        </w:r>
        <w:r w:rsidR="00BA03D8">
          <w:rPr>
            <w:noProof/>
          </w:rPr>
          <w:t>ii</w:t>
        </w:r>
        <w:r>
          <w:rPr>
            <w:noProof/>
          </w:rPr>
          <w:fldChar w:fldCharType="end"/>
        </w:r>
      </w:p>
    </w:sdtContent>
  </w:sdt>
  <w:p w:rsidR="00284DF2" w:rsidRPr="002635C5" w:rsidRDefault="00284DF2" w:rsidP="002154EE">
    <w:pPr>
      <w:ind w:right="2"/>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793230"/>
      <w:docPartObj>
        <w:docPartGallery w:val="Page Numbers (Bottom of Page)"/>
        <w:docPartUnique/>
      </w:docPartObj>
    </w:sdtPr>
    <w:sdtEndPr>
      <w:rPr>
        <w:noProof/>
      </w:rPr>
    </w:sdtEndPr>
    <w:sdtContent>
      <w:p w:rsidR="00284DF2" w:rsidRDefault="00284DF2">
        <w:pPr>
          <w:pStyle w:val="Footer"/>
          <w:jc w:val="center"/>
        </w:pPr>
        <w:r>
          <w:fldChar w:fldCharType="begin"/>
        </w:r>
        <w:r>
          <w:instrText xml:space="preserve"> PAGE   \* MERGEFORMAT </w:instrText>
        </w:r>
        <w:r>
          <w:fldChar w:fldCharType="separate"/>
        </w:r>
        <w:r w:rsidR="00BA03D8">
          <w:rPr>
            <w:noProof/>
          </w:rPr>
          <w:t>viii</w:t>
        </w:r>
        <w:r>
          <w:rPr>
            <w:noProof/>
          </w:rPr>
          <w:fldChar w:fldCharType="end"/>
        </w:r>
      </w:p>
    </w:sdtContent>
  </w:sdt>
  <w:p w:rsidR="00284DF2" w:rsidRDefault="00284DF2" w:rsidP="00537BD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324B19">
    <w:pPr>
      <w:pStyle w:val="Footer"/>
      <w:jc w:val="center"/>
    </w:pPr>
    <w:sdt>
      <w:sdtPr>
        <w:id w:val="-1144349618"/>
        <w:docPartObj>
          <w:docPartGallery w:val="Page Numbers (Bottom of Page)"/>
          <w:docPartUnique/>
        </w:docPartObj>
      </w:sdtPr>
      <w:sdtEndPr>
        <w:rPr>
          <w:noProof/>
        </w:rPr>
      </w:sdtEndPr>
      <w:sdtContent>
        <w:r w:rsidR="00284DF2">
          <w:fldChar w:fldCharType="begin"/>
        </w:r>
        <w:r w:rsidR="00284DF2">
          <w:instrText xml:space="preserve"> PAGE   \* MERGEFORMAT </w:instrText>
        </w:r>
        <w:r w:rsidR="00284DF2">
          <w:fldChar w:fldCharType="separate"/>
        </w:r>
        <w:r w:rsidR="00BA03D8">
          <w:rPr>
            <w:noProof/>
          </w:rPr>
          <w:t>x</w:t>
        </w:r>
        <w:r w:rsidR="00284DF2">
          <w:rPr>
            <w:noProof/>
          </w:rPr>
          <w:fldChar w:fldCharType="end"/>
        </w:r>
      </w:sdtContent>
    </w:sdt>
  </w:p>
  <w:p w:rsidR="00284DF2" w:rsidRPr="002635C5" w:rsidRDefault="00284DF2" w:rsidP="002154EE">
    <w:pPr>
      <w:ind w:right="2"/>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rsidP="009049B2">
    <w:pP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DD0A00" w:rsidRDefault="00284DF2" w:rsidP="008848F6">
    <w:pPr>
      <w:pStyle w:val="Footer"/>
      <w:framePr w:wrap="around" w:vAnchor="text" w:hAnchor="margin" w:xAlign="center"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sidR="00936D02">
      <w:rPr>
        <w:rStyle w:val="PageNumber"/>
        <w:noProof/>
        <w:sz w:val="24"/>
        <w:szCs w:val="24"/>
      </w:rPr>
      <w:t>xi</w:t>
    </w:r>
    <w:r w:rsidRPr="00DD0A00">
      <w:rPr>
        <w:rStyle w:val="PageNumber"/>
        <w:sz w:val="24"/>
        <w:szCs w:val="24"/>
      </w:rPr>
      <w:fldChar w:fldCharType="end"/>
    </w:r>
  </w:p>
  <w:p w:rsidR="00284DF2" w:rsidRDefault="00284DF2" w:rsidP="008848F6">
    <w:pP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537338"/>
      <w:docPartObj>
        <w:docPartGallery w:val="Page Numbers (Bottom of Page)"/>
        <w:docPartUnique/>
      </w:docPartObj>
    </w:sdtPr>
    <w:sdtEndPr>
      <w:rPr>
        <w:noProof/>
      </w:rPr>
    </w:sdtEndPr>
    <w:sdtContent>
      <w:p w:rsidR="00284DF2" w:rsidRDefault="00284DF2">
        <w:pPr>
          <w:pStyle w:val="Footer"/>
          <w:jc w:val="center"/>
        </w:pPr>
        <w:r>
          <w:fldChar w:fldCharType="begin"/>
        </w:r>
        <w:r>
          <w:instrText xml:space="preserve"> PAGE   \* MERGEFORMAT </w:instrText>
        </w:r>
        <w:r>
          <w:fldChar w:fldCharType="separate"/>
        </w:r>
        <w:r w:rsidR="00936D02">
          <w:rPr>
            <w:noProof/>
          </w:rPr>
          <w:t>xii</w:t>
        </w:r>
        <w:r>
          <w:rPr>
            <w:noProof/>
          </w:rPr>
          <w:fldChar w:fldCharType="end"/>
        </w:r>
      </w:p>
    </w:sdtContent>
  </w:sdt>
  <w:p w:rsidR="00284DF2" w:rsidRPr="00102772" w:rsidRDefault="00284DF2" w:rsidP="0010277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2154EE" w:rsidRDefault="00284DF2" w:rsidP="00EB42C3">
    <w:pPr>
      <w:ind w:right="2"/>
      <w:jc w:val="center"/>
      <w:rPr>
        <w:sz w:val="24"/>
        <w:szCs w:val="24"/>
      </w:rPr>
    </w:pPr>
    <w:r w:rsidRPr="002154EE">
      <w:rPr>
        <w:rStyle w:val="PageNumber"/>
        <w:sz w:val="24"/>
        <w:szCs w:val="24"/>
      </w:rPr>
      <w:fldChar w:fldCharType="begin"/>
    </w:r>
    <w:r w:rsidRPr="002154EE">
      <w:rPr>
        <w:rStyle w:val="PageNumber"/>
        <w:sz w:val="24"/>
        <w:szCs w:val="24"/>
      </w:rPr>
      <w:instrText xml:space="preserve"> PAGE </w:instrText>
    </w:r>
    <w:r w:rsidRPr="002154EE">
      <w:rPr>
        <w:rStyle w:val="PageNumber"/>
        <w:sz w:val="24"/>
        <w:szCs w:val="24"/>
      </w:rPr>
      <w:fldChar w:fldCharType="separate"/>
    </w:r>
    <w:r>
      <w:rPr>
        <w:rStyle w:val="PageNumber"/>
        <w:noProof/>
        <w:sz w:val="24"/>
        <w:szCs w:val="24"/>
      </w:rPr>
      <w:t>xiv</w:t>
    </w:r>
    <w:r w:rsidRPr="002154EE">
      <w:rPr>
        <w:rStyle w:val="PageNumbe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B19" w:rsidRDefault="00324B19">
      <w:r>
        <w:separator/>
      </w:r>
    </w:p>
  </w:footnote>
  <w:footnote w:type="continuationSeparator" w:id="0">
    <w:p w:rsidR="00324B19" w:rsidRDefault="00324B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jc w:val="right"/>
    </w:pPr>
  </w:p>
  <w:p w:rsidR="00284DF2" w:rsidRPr="00BE230E" w:rsidRDefault="00284DF2" w:rsidP="00C42DC6">
    <w:pPr>
      <w:pStyle w:val="Header"/>
      <w:tabs>
        <w:tab w:val="clear" w:pos="4320"/>
        <w:tab w:val="clear" w:pos="8640"/>
      </w:tabs>
      <w:jc w:val="center"/>
      <w:rPr>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E836A2" w:rsidRDefault="00284DF2"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sidR="00BA03D8">
      <w:rPr>
        <w:rStyle w:val="PageNumber"/>
        <w:noProof/>
        <w:sz w:val="24"/>
        <w:szCs w:val="24"/>
      </w:rPr>
      <w:t>6</w:t>
    </w:r>
    <w:r w:rsidRPr="00E836A2">
      <w:rPr>
        <w:rStyle w:val="PageNumber"/>
        <w:sz w:val="24"/>
        <w:szCs w:val="24"/>
      </w:rPr>
      <w:fldChar w:fldCharType="end"/>
    </w:r>
  </w:p>
  <w:p w:rsidR="00284DF2" w:rsidRDefault="00284DF2" w:rsidP="00284E3A">
    <w:pPr>
      <w:pStyle w:val="Header"/>
      <w:ind w:right="36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rsidP="00D9145C">
    <w:pPr>
      <w:pStyle w:val="Header"/>
    </w:pPr>
  </w:p>
  <w:p w:rsidR="00284DF2" w:rsidRDefault="00284DF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E836A2" w:rsidRDefault="00284DF2" w:rsidP="004869EA">
    <w:pPr>
      <w:pStyle w:val="Header"/>
      <w:framePr w:wrap="around" w:vAnchor="text" w:hAnchor="margin" w:xAlign="right" w:y="1"/>
      <w:rPr>
        <w:rStyle w:val="PageNumber"/>
        <w:sz w:val="24"/>
        <w:szCs w:val="24"/>
      </w:rPr>
    </w:pPr>
    <w:r w:rsidRPr="00E836A2">
      <w:rPr>
        <w:rStyle w:val="PageNumber"/>
        <w:sz w:val="24"/>
        <w:szCs w:val="24"/>
      </w:rPr>
      <w:fldChar w:fldCharType="begin"/>
    </w:r>
    <w:r w:rsidRPr="00E836A2">
      <w:rPr>
        <w:rStyle w:val="PageNumber"/>
        <w:sz w:val="24"/>
        <w:szCs w:val="24"/>
      </w:rPr>
      <w:instrText xml:space="preserve">PAGE  </w:instrText>
    </w:r>
    <w:r w:rsidRPr="00E836A2">
      <w:rPr>
        <w:rStyle w:val="PageNumber"/>
        <w:sz w:val="24"/>
        <w:szCs w:val="24"/>
      </w:rPr>
      <w:fldChar w:fldCharType="separate"/>
    </w:r>
    <w:r w:rsidR="00936D02">
      <w:rPr>
        <w:rStyle w:val="PageNumber"/>
        <w:noProof/>
        <w:sz w:val="24"/>
        <w:szCs w:val="24"/>
      </w:rPr>
      <w:t>43</w:t>
    </w:r>
    <w:r w:rsidRPr="00E836A2">
      <w:rPr>
        <w:rStyle w:val="PageNumber"/>
        <w:sz w:val="24"/>
        <w:szCs w:val="24"/>
      </w:rPr>
      <w:fldChar w:fldCharType="end"/>
    </w:r>
  </w:p>
  <w:p w:rsidR="00284DF2" w:rsidRDefault="00284DF2" w:rsidP="00284E3A">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7B2549" w:rsidRDefault="00284DF2" w:rsidP="00D9145C">
    <w:pPr>
      <w:pStyle w:val="Header"/>
      <w:framePr w:wrap="around" w:vAnchor="text" w:hAnchor="margin" w:xAlign="right" w:y="1"/>
      <w:rPr>
        <w:rStyle w:val="PageNumber"/>
        <w:sz w:val="24"/>
        <w:szCs w:val="24"/>
        <w:lang w:val="id-ID"/>
      </w:rPr>
    </w:pPr>
    <w:r>
      <w:rPr>
        <w:lang w:val="id-ID"/>
      </w:rPr>
      <w:tab/>
      <w:t xml:space="preserve">                       </w:t>
    </w:r>
  </w:p>
  <w:p w:rsidR="00284DF2" w:rsidRPr="0007160A" w:rsidRDefault="00284DF2" w:rsidP="00D9145C">
    <w:pPr>
      <w:pStyle w:val="Header"/>
      <w:ind w:right="360"/>
      <w:rPr>
        <w:lang w:val="id-ID"/>
      </w:rPr>
    </w:pPr>
  </w:p>
  <w:p w:rsidR="00284DF2" w:rsidRPr="00531692" w:rsidRDefault="00284DF2" w:rsidP="0007160A">
    <w:pPr>
      <w:pStyle w:val="Header"/>
      <w:tabs>
        <w:tab w:val="clear" w:pos="8640"/>
      </w:tabs>
      <w:rPr>
        <w:rStyle w:val="PageNumber"/>
        <w:sz w:val="24"/>
        <w:szCs w:val="24"/>
        <w:lang w:val="id-ID"/>
      </w:rPr>
    </w:pP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p>
  <w:p w:rsidR="00284DF2" w:rsidRPr="009949D3" w:rsidRDefault="00284DF2">
    <w:pPr>
      <w:pStyle w:val="Header"/>
      <w:rPr>
        <w:lang w:val="id-ID"/>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7B2549" w:rsidRDefault="00284DF2" w:rsidP="00D9145C">
    <w:pPr>
      <w:pStyle w:val="Header"/>
      <w:framePr w:wrap="around" w:vAnchor="text" w:hAnchor="margin" w:xAlign="right" w:y="1"/>
      <w:rPr>
        <w:rStyle w:val="PageNumber"/>
        <w:sz w:val="24"/>
        <w:szCs w:val="24"/>
        <w:lang w:val="id-ID"/>
      </w:rPr>
    </w:pPr>
    <w:r>
      <w:rPr>
        <w:lang w:val="id-ID"/>
      </w:rPr>
      <w:tab/>
      <w:t xml:space="preserve">                       </w:t>
    </w:r>
  </w:p>
  <w:p w:rsidR="00284DF2" w:rsidRPr="0007160A" w:rsidRDefault="00284DF2" w:rsidP="00D9145C">
    <w:pPr>
      <w:pStyle w:val="Header"/>
      <w:ind w:right="360"/>
      <w:rPr>
        <w:lang w:val="id-ID"/>
      </w:rPr>
    </w:pPr>
  </w:p>
  <w:p w:rsidR="00284DF2" w:rsidRPr="00531692" w:rsidRDefault="00284DF2" w:rsidP="0007160A">
    <w:pPr>
      <w:pStyle w:val="Header"/>
      <w:tabs>
        <w:tab w:val="clear" w:pos="8640"/>
      </w:tabs>
      <w:rPr>
        <w:rStyle w:val="PageNumber"/>
        <w:sz w:val="24"/>
        <w:szCs w:val="24"/>
        <w:lang w:val="id-ID"/>
      </w:rPr>
    </w:pP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p>
  <w:p w:rsidR="00284DF2" w:rsidRPr="009949D3" w:rsidRDefault="00284DF2">
    <w:pPr>
      <w:pStyle w:val="Header"/>
      <w:rPr>
        <w:lang w:val="id-ID"/>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7B2549" w:rsidRDefault="00284DF2" w:rsidP="00D9145C">
    <w:pPr>
      <w:pStyle w:val="Header"/>
      <w:framePr w:wrap="around" w:vAnchor="text" w:hAnchor="margin" w:xAlign="right" w:y="1"/>
      <w:rPr>
        <w:rStyle w:val="PageNumber"/>
        <w:sz w:val="24"/>
        <w:szCs w:val="24"/>
        <w:lang w:val="id-ID"/>
      </w:rPr>
    </w:pPr>
    <w:r>
      <w:rPr>
        <w:lang w:val="id-ID"/>
      </w:rPr>
      <w:tab/>
      <w:t xml:space="preserve">                       </w:t>
    </w:r>
  </w:p>
  <w:p w:rsidR="00284DF2" w:rsidRPr="0007160A" w:rsidRDefault="00284DF2" w:rsidP="00D9145C">
    <w:pPr>
      <w:pStyle w:val="Header"/>
      <w:ind w:right="360"/>
      <w:rPr>
        <w:lang w:val="id-ID"/>
      </w:rPr>
    </w:pPr>
  </w:p>
  <w:p w:rsidR="00284DF2" w:rsidRPr="00531692" w:rsidRDefault="00284DF2" w:rsidP="0007160A">
    <w:pPr>
      <w:pStyle w:val="Header"/>
      <w:tabs>
        <w:tab w:val="clear" w:pos="8640"/>
      </w:tabs>
      <w:rPr>
        <w:rStyle w:val="PageNumber"/>
        <w:sz w:val="24"/>
        <w:szCs w:val="24"/>
        <w:lang w:val="id-ID"/>
      </w:rPr>
    </w:pP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r>
      <w:rPr>
        <w:rStyle w:val="PageNumber"/>
        <w:sz w:val="24"/>
        <w:szCs w:val="24"/>
        <w:lang w:val="id-ID"/>
      </w:rPr>
      <w:tab/>
    </w:r>
  </w:p>
  <w:p w:rsidR="00284DF2" w:rsidRPr="009949D3" w:rsidRDefault="00284DF2">
    <w:pPr>
      <w:pStyle w:val="Header"/>
      <w:rPr>
        <w:lang w:val="id-ID"/>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2B6B93" w:rsidRDefault="00284DF2">
    <w:pPr>
      <w:pStyle w:val="Header"/>
      <w:rPr>
        <w:lang w:val="id-ID"/>
      </w:rPr>
    </w:pPr>
    <w:r>
      <w:rPr>
        <w:lang w:val="id-ID"/>
      </w:rPr>
      <w:tab/>
    </w:r>
    <w:r>
      <w:rPr>
        <w:lang w:val="id-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jc w:val="right"/>
    </w:pPr>
  </w:p>
  <w:p w:rsidR="00284DF2" w:rsidRPr="00BE230E" w:rsidRDefault="00284DF2" w:rsidP="00C42DC6">
    <w:pPr>
      <w:pStyle w:val="Header"/>
      <w:tabs>
        <w:tab w:val="clear" w:pos="4320"/>
        <w:tab w:val="clear" w:pos="8640"/>
      </w:tabs>
      <w:jc w:val="center"/>
      <w:rPr>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Pr="00DD0A00" w:rsidRDefault="00284DF2" w:rsidP="003A3FB9">
    <w:pPr>
      <w:pStyle w:val="Header"/>
      <w:framePr w:wrap="around" w:vAnchor="text" w:hAnchor="margin" w:xAlign="right" w:y="1"/>
      <w:rPr>
        <w:rStyle w:val="PageNumber"/>
        <w:sz w:val="24"/>
        <w:szCs w:val="24"/>
      </w:rPr>
    </w:pPr>
    <w:r w:rsidRPr="00DD0A00">
      <w:rPr>
        <w:rStyle w:val="PageNumber"/>
        <w:sz w:val="24"/>
        <w:szCs w:val="24"/>
      </w:rPr>
      <w:fldChar w:fldCharType="begin"/>
    </w:r>
    <w:r w:rsidRPr="00DD0A00">
      <w:rPr>
        <w:rStyle w:val="PageNumber"/>
        <w:sz w:val="24"/>
        <w:szCs w:val="24"/>
      </w:rPr>
      <w:instrText xml:space="preserve">PAGE  </w:instrText>
    </w:r>
    <w:r w:rsidRPr="00DD0A00">
      <w:rPr>
        <w:rStyle w:val="PageNumber"/>
        <w:sz w:val="24"/>
        <w:szCs w:val="24"/>
      </w:rPr>
      <w:fldChar w:fldCharType="separate"/>
    </w:r>
    <w:r>
      <w:rPr>
        <w:rStyle w:val="PageNumber"/>
        <w:noProof/>
        <w:sz w:val="24"/>
        <w:szCs w:val="24"/>
      </w:rPr>
      <w:t>xii</w:t>
    </w:r>
    <w:r w:rsidRPr="00DD0A00">
      <w:rPr>
        <w:rStyle w:val="PageNumber"/>
        <w:sz w:val="24"/>
        <w:szCs w:val="24"/>
      </w:rPr>
      <w:fldChar w:fldCharType="end"/>
    </w:r>
  </w:p>
  <w:p w:rsidR="00284DF2" w:rsidRDefault="00284DF2" w:rsidP="00C25AF3">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jc w:val="right"/>
    </w:pPr>
  </w:p>
  <w:p w:rsidR="00284DF2" w:rsidRPr="00BE230E" w:rsidRDefault="00284DF2" w:rsidP="00102772">
    <w:pPr>
      <w:pStyle w:val="Header"/>
      <w:tabs>
        <w:tab w:val="clear" w:pos="4320"/>
        <w:tab w:val="clear" w:pos="8640"/>
      </w:tabs>
      <w:jc w:val="right"/>
      <w:rPr>
        <w:sz w:val="2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rsidP="00284E3A">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4DF2" w:rsidRDefault="00284D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10AF"/>
    <w:multiLevelType w:val="hybridMultilevel"/>
    <w:tmpl w:val="F57E6B1A"/>
    <w:lvl w:ilvl="0" w:tplc="8C1A5840">
      <w:start w:val="1"/>
      <w:numFmt w:val="decimal"/>
      <w:pStyle w:val="diagramrincilevel11"/>
      <w:lvlText w:val="%1."/>
      <w:lvlJc w:val="left"/>
      <w:pPr>
        <w:ind w:left="786" w:hanging="360"/>
      </w:pPr>
      <w:rPr>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84158FC"/>
    <w:multiLevelType w:val="hybridMultilevel"/>
    <w:tmpl w:val="6EFC12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D2029"/>
    <w:multiLevelType w:val="multilevel"/>
    <w:tmpl w:val="D4EAC38A"/>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8"/>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3C198C"/>
    <w:multiLevelType w:val="multilevel"/>
    <w:tmpl w:val="F5041FD6"/>
    <w:lvl w:ilvl="0">
      <w:start w:val="1"/>
      <w:numFmt w:val="upperLetter"/>
      <w:lvlText w:val="Lampiran %1"/>
      <w:lvlJc w:val="left"/>
      <w:pPr>
        <w:tabs>
          <w:tab w:val="num" w:pos="0"/>
        </w:tabs>
        <w:ind w:left="0" w:firstLine="0"/>
      </w:pPr>
      <w:rPr>
        <w:rFonts w:hint="default"/>
        <w:color w:val="FFFFFF" w:themeColor="background1"/>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CD164D2"/>
    <w:multiLevelType w:val="hybridMultilevel"/>
    <w:tmpl w:val="54C6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76330"/>
    <w:multiLevelType w:val="hybridMultilevel"/>
    <w:tmpl w:val="F306D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B3997"/>
    <w:multiLevelType w:val="hybridMultilevel"/>
    <w:tmpl w:val="E0A843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C533EA"/>
    <w:multiLevelType w:val="hybridMultilevel"/>
    <w:tmpl w:val="07966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221A3"/>
    <w:multiLevelType w:val="multilevel"/>
    <w:tmpl w:val="B45A5A38"/>
    <w:lvl w:ilvl="0">
      <w:start w:val="1"/>
      <w:numFmt w:val="decimal"/>
      <w:lvlText w:val="%1"/>
      <w:lvlJc w:val="left"/>
      <w:pPr>
        <w:ind w:left="720" w:hanging="720"/>
      </w:pPr>
      <w:rPr>
        <w:rFonts w:hint="default"/>
      </w:rPr>
    </w:lvl>
    <w:lvl w:ilvl="1">
      <w:start w:val="1"/>
      <w:numFmt w:val="decimal"/>
      <w:pStyle w:val="Style2"/>
      <w:lvlText w:val="%1.%2"/>
      <w:lvlJc w:val="left"/>
      <w:pPr>
        <w:ind w:left="720" w:hanging="720"/>
      </w:pPr>
      <w:rPr>
        <w:rFonts w:hint="default"/>
        <w:b/>
        <w:sz w:val="24"/>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53530A"/>
    <w:multiLevelType w:val="hybridMultilevel"/>
    <w:tmpl w:val="D666BF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B7980"/>
    <w:multiLevelType w:val="hybridMultilevel"/>
    <w:tmpl w:val="607E1DE0"/>
    <w:lvl w:ilvl="0" w:tplc="82D488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82C4BC4"/>
    <w:multiLevelType w:val="hybridMultilevel"/>
    <w:tmpl w:val="88522214"/>
    <w:lvl w:ilvl="0" w:tplc="0D107954">
      <w:start w:val="1"/>
      <w:numFmt w:val="lowerLetter"/>
      <w:pStyle w:val="Butir"/>
      <w:lvlText w:val="%1)"/>
      <w:lvlJc w:val="left"/>
      <w:pPr>
        <w:tabs>
          <w:tab w:val="num" w:pos="567"/>
        </w:tabs>
        <w:ind w:left="567" w:hanging="567"/>
      </w:pPr>
      <w:rPr>
        <w:rFonts w:hint="default"/>
      </w:rPr>
    </w:lvl>
    <w:lvl w:ilvl="1" w:tplc="04210019" w:tentative="1">
      <w:start w:val="1"/>
      <w:numFmt w:val="lowerLetter"/>
      <w:lvlText w:val="%2."/>
      <w:lvlJc w:val="left"/>
      <w:pPr>
        <w:tabs>
          <w:tab w:val="num" w:pos="1440"/>
        </w:tabs>
        <w:ind w:left="1440" w:hanging="360"/>
      </w:pPr>
    </w:lvl>
    <w:lvl w:ilvl="2" w:tplc="0421001B" w:tentative="1">
      <w:start w:val="1"/>
      <w:numFmt w:val="lowerRoman"/>
      <w:lvlText w:val="%3."/>
      <w:lvlJc w:val="right"/>
      <w:pPr>
        <w:tabs>
          <w:tab w:val="num" w:pos="2160"/>
        </w:tabs>
        <w:ind w:left="2160" w:hanging="180"/>
      </w:pPr>
    </w:lvl>
    <w:lvl w:ilvl="3" w:tplc="0421000F" w:tentative="1">
      <w:start w:val="1"/>
      <w:numFmt w:val="decimal"/>
      <w:lvlText w:val="%4."/>
      <w:lvlJc w:val="left"/>
      <w:pPr>
        <w:tabs>
          <w:tab w:val="num" w:pos="2880"/>
        </w:tabs>
        <w:ind w:left="2880" w:hanging="360"/>
      </w:pPr>
    </w:lvl>
    <w:lvl w:ilvl="4" w:tplc="04210019" w:tentative="1">
      <w:start w:val="1"/>
      <w:numFmt w:val="lowerLetter"/>
      <w:lvlText w:val="%5."/>
      <w:lvlJc w:val="left"/>
      <w:pPr>
        <w:tabs>
          <w:tab w:val="num" w:pos="3600"/>
        </w:tabs>
        <w:ind w:left="3600" w:hanging="360"/>
      </w:pPr>
    </w:lvl>
    <w:lvl w:ilvl="5" w:tplc="0421001B" w:tentative="1">
      <w:start w:val="1"/>
      <w:numFmt w:val="lowerRoman"/>
      <w:lvlText w:val="%6."/>
      <w:lvlJc w:val="right"/>
      <w:pPr>
        <w:tabs>
          <w:tab w:val="num" w:pos="4320"/>
        </w:tabs>
        <w:ind w:left="4320" w:hanging="180"/>
      </w:pPr>
    </w:lvl>
    <w:lvl w:ilvl="6" w:tplc="0421000F" w:tentative="1">
      <w:start w:val="1"/>
      <w:numFmt w:val="decimal"/>
      <w:lvlText w:val="%7."/>
      <w:lvlJc w:val="left"/>
      <w:pPr>
        <w:tabs>
          <w:tab w:val="num" w:pos="5040"/>
        </w:tabs>
        <w:ind w:left="5040" w:hanging="360"/>
      </w:pPr>
    </w:lvl>
    <w:lvl w:ilvl="7" w:tplc="04210019" w:tentative="1">
      <w:start w:val="1"/>
      <w:numFmt w:val="lowerLetter"/>
      <w:lvlText w:val="%8."/>
      <w:lvlJc w:val="left"/>
      <w:pPr>
        <w:tabs>
          <w:tab w:val="num" w:pos="5760"/>
        </w:tabs>
        <w:ind w:left="5760" w:hanging="360"/>
      </w:pPr>
    </w:lvl>
    <w:lvl w:ilvl="8" w:tplc="0421001B" w:tentative="1">
      <w:start w:val="1"/>
      <w:numFmt w:val="lowerRoman"/>
      <w:lvlText w:val="%9."/>
      <w:lvlJc w:val="right"/>
      <w:pPr>
        <w:tabs>
          <w:tab w:val="num" w:pos="6480"/>
        </w:tabs>
        <w:ind w:left="6480" w:hanging="180"/>
      </w:pPr>
    </w:lvl>
  </w:abstractNum>
  <w:abstractNum w:abstractNumId="12" w15:restartNumberingAfterBreak="0">
    <w:nsid w:val="28C71296"/>
    <w:multiLevelType w:val="hybridMultilevel"/>
    <w:tmpl w:val="72E66864"/>
    <w:lvl w:ilvl="0" w:tplc="455A2310">
      <w:start w:val="1"/>
      <w:numFmt w:val="upperLetter"/>
      <w:pStyle w:val="Heading9"/>
      <w:lvlText w:val="Lampiran %1"/>
      <w:lvlJc w:val="center"/>
      <w:pPr>
        <w:tabs>
          <w:tab w:val="num" w:pos="0"/>
        </w:tabs>
        <w:ind w:left="0" w:firstLine="1701"/>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732705"/>
    <w:multiLevelType w:val="hybridMultilevel"/>
    <w:tmpl w:val="308C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F3E78"/>
    <w:multiLevelType w:val="hybridMultilevel"/>
    <w:tmpl w:val="A2B0BC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41E92"/>
    <w:multiLevelType w:val="hybridMultilevel"/>
    <w:tmpl w:val="773A55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8B5258C"/>
    <w:multiLevelType w:val="hybridMultilevel"/>
    <w:tmpl w:val="4894C32E"/>
    <w:lvl w:ilvl="0" w:tplc="24BCAA64">
      <w:start w:val="1"/>
      <w:numFmt w:val="lowerLetter"/>
      <w:lvlText w:val="%1."/>
      <w:lvlJc w:val="left"/>
      <w:pPr>
        <w:ind w:left="1215" w:hanging="360"/>
      </w:pPr>
      <w:rPr>
        <w:rFonts w:hint="default"/>
      </w:rPr>
    </w:lvl>
    <w:lvl w:ilvl="1" w:tplc="04090019">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7" w15:restartNumberingAfterBreak="0">
    <w:nsid w:val="3D3C5BA6"/>
    <w:multiLevelType w:val="hybridMultilevel"/>
    <w:tmpl w:val="D5860528"/>
    <w:lvl w:ilvl="0" w:tplc="840C5708">
      <w:start w:val="1"/>
      <w:numFmt w:val="decimal"/>
      <w:lvlText w:val="%1."/>
      <w:lvlJc w:val="left"/>
      <w:pPr>
        <w:ind w:left="1287" w:hanging="360"/>
      </w:pPr>
      <w:rPr>
        <w:rFonts w:hint="default"/>
      </w:rPr>
    </w:lvl>
    <w:lvl w:ilvl="1" w:tplc="2DE8A2D2">
      <w:start w:val="1"/>
      <w:numFmt w:val="lowerLetter"/>
      <w:lvlText w:val="%2."/>
      <w:lvlJc w:val="left"/>
      <w:pPr>
        <w:ind w:left="2007" w:hanging="360"/>
      </w:pPr>
      <w:rPr>
        <w:b w:val="0"/>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F2F2E76"/>
    <w:multiLevelType w:val="hybridMultilevel"/>
    <w:tmpl w:val="59D4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96A7B"/>
    <w:multiLevelType w:val="hybridMultilevel"/>
    <w:tmpl w:val="C0AABE6C"/>
    <w:lvl w:ilvl="0" w:tplc="95CC3E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8C20939"/>
    <w:multiLevelType w:val="hybridMultilevel"/>
    <w:tmpl w:val="D6BA1894"/>
    <w:lvl w:ilvl="0" w:tplc="6F022968">
      <w:start w:val="1"/>
      <w:numFmt w:val="decimal"/>
      <w:lvlText w:val="%1."/>
      <w:lvlJc w:val="left"/>
      <w:pPr>
        <w:ind w:left="720" w:hanging="360"/>
      </w:pPr>
      <w:rPr>
        <w:color w:val="000000" w:themeColor="text1"/>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5A41B2"/>
    <w:multiLevelType w:val="hybridMultilevel"/>
    <w:tmpl w:val="41C0F0AC"/>
    <w:lvl w:ilvl="0" w:tplc="27F6514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544D526C"/>
    <w:multiLevelType w:val="hybridMultilevel"/>
    <w:tmpl w:val="7EF032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9D04EC8"/>
    <w:multiLevelType w:val="multilevel"/>
    <w:tmpl w:val="235A86B6"/>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5A2A3D06"/>
    <w:multiLevelType w:val="multilevel"/>
    <w:tmpl w:val="2BACB6A2"/>
    <w:lvl w:ilvl="0">
      <w:start w:val="1"/>
      <w:numFmt w:val="decimal"/>
      <w:pStyle w:val="Style1"/>
      <w:lvlText w:val="%1."/>
      <w:lvlJc w:val="left"/>
      <w:pPr>
        <w:ind w:left="720" w:hanging="360"/>
      </w:pPr>
      <w:rPr>
        <w:rFonts w:hint="default"/>
        <w:b/>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i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35F79CE"/>
    <w:multiLevelType w:val="multilevel"/>
    <w:tmpl w:val="5588CB2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84E3A65"/>
    <w:multiLevelType w:val="hybridMultilevel"/>
    <w:tmpl w:val="DF66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3E3F6A"/>
    <w:multiLevelType w:val="hybridMultilevel"/>
    <w:tmpl w:val="FAE82E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9524EA2"/>
    <w:multiLevelType w:val="hybridMultilevel"/>
    <w:tmpl w:val="2DD2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E447C"/>
    <w:multiLevelType w:val="multilevel"/>
    <w:tmpl w:val="37144AF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1.%2.6"/>
      <w:lvlJc w:val="left"/>
      <w:pPr>
        <w:ind w:left="4950" w:hanging="720"/>
      </w:pPr>
      <w:rPr>
        <w:rFonts w:ascii="Times New Roman" w:hAnsi="Times New Roman" w:cs="Times New Roman" w:hint="default"/>
        <w:b/>
      </w:rPr>
    </w:lvl>
    <w:lvl w:ilvl="3">
      <w:start w:val="1"/>
      <w:numFmt w:val="none"/>
      <w:lvlText w:val="4.2.2.1"/>
      <w:lvlJc w:val="left"/>
      <w:pPr>
        <w:ind w:left="720" w:hanging="720"/>
      </w:pPr>
      <w:rPr>
        <w:rFonts w:hint="default"/>
        <w:b/>
      </w:rPr>
    </w:lvl>
    <w:lvl w:ilvl="4">
      <w:start w:val="1"/>
      <w:numFmt w:val="none"/>
      <w:lvlText w:val="4.2.1.1"/>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1"/>
  </w:num>
  <w:num w:numId="2">
    <w:abstractNumId w:val="12"/>
  </w:num>
  <w:num w:numId="3">
    <w:abstractNumId w:val="24"/>
  </w:num>
  <w:num w:numId="4">
    <w:abstractNumId w:val="0"/>
  </w:num>
  <w:num w:numId="5">
    <w:abstractNumId w:val="29"/>
  </w:num>
  <w:num w:numId="6">
    <w:abstractNumId w:val="8"/>
  </w:num>
  <w:num w:numId="7">
    <w:abstractNumId w:val="23"/>
  </w:num>
  <w:num w:numId="8">
    <w:abstractNumId w:val="17"/>
  </w:num>
  <w:num w:numId="9">
    <w:abstractNumId w:val="10"/>
  </w:num>
  <w:num w:numId="10">
    <w:abstractNumId w:val="25"/>
  </w:num>
  <w:num w:numId="11">
    <w:abstractNumId w:val="28"/>
  </w:num>
  <w:num w:numId="12">
    <w:abstractNumId w:val="4"/>
  </w:num>
  <w:num w:numId="13">
    <w:abstractNumId w:val="13"/>
  </w:num>
  <w:num w:numId="14">
    <w:abstractNumId w:val="18"/>
  </w:num>
  <w:num w:numId="15">
    <w:abstractNumId w:val="26"/>
  </w:num>
  <w:num w:numId="16">
    <w:abstractNumId w:val="27"/>
  </w:num>
  <w:num w:numId="17">
    <w:abstractNumId w:val="1"/>
  </w:num>
  <w:num w:numId="18">
    <w:abstractNumId w:val="14"/>
  </w:num>
  <w:num w:numId="19">
    <w:abstractNumId w:val="16"/>
  </w:num>
  <w:num w:numId="20">
    <w:abstractNumId w:val="7"/>
  </w:num>
  <w:num w:numId="21">
    <w:abstractNumId w:val="9"/>
  </w:num>
  <w:num w:numId="22">
    <w:abstractNumId w:val="2"/>
  </w:num>
  <w:num w:numId="23">
    <w:abstractNumId w:val="20"/>
  </w:num>
  <w:num w:numId="24">
    <w:abstractNumId w:val="6"/>
  </w:num>
  <w:num w:numId="25">
    <w:abstractNumId w:val="15"/>
  </w:num>
  <w:num w:numId="26">
    <w:abstractNumId w:val="21"/>
  </w:num>
  <w:num w:numId="27">
    <w:abstractNumId w:val="19"/>
  </w:num>
  <w:num w:numId="28">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1"/>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29">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2"/>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0">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decimal"/>
        <w:lvlText w:val="%1.%2.6"/>
        <w:lvlJc w:val="left"/>
        <w:pPr>
          <w:ind w:left="4950" w:hanging="720"/>
        </w:pPr>
        <w:rPr>
          <w:rFonts w:ascii="Times New Roman" w:hAnsi="Times New Roman" w:cs="Times New Roman" w:hint="default"/>
          <w:b/>
        </w:rPr>
      </w:lvl>
    </w:lvlOverride>
    <w:lvlOverride w:ilvl="3">
      <w:lvl w:ilvl="3">
        <w:start w:val="1"/>
        <w:numFmt w:val="none"/>
        <w:lvlText w:val="3.3.3"/>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1">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4"/>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2">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5"/>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3">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6"/>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4">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7"/>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5">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8"/>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6">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3.9"/>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7">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2.1"/>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8">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2.2"/>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39">
    <w:abstractNumId w:val="8"/>
    <w:lvlOverride w:ilvl="0">
      <w:lvl w:ilvl="0">
        <w:start w:val="1"/>
        <w:numFmt w:val="decimal"/>
        <w:lvlText w:val="%1"/>
        <w:lvlJc w:val="left"/>
        <w:pPr>
          <w:ind w:left="720" w:hanging="720"/>
        </w:pPr>
        <w:rPr>
          <w:rFonts w:hint="default"/>
        </w:rPr>
      </w:lvl>
    </w:lvlOverride>
    <w:lvlOverride w:ilvl="1">
      <w:lvl w:ilvl="1">
        <w:start w:val="1"/>
        <w:numFmt w:val="decimal"/>
        <w:pStyle w:val="Style2"/>
        <w:lvlText w:val="%1.%2"/>
        <w:lvlJc w:val="left"/>
        <w:pPr>
          <w:ind w:left="720" w:hanging="720"/>
        </w:pPr>
        <w:rPr>
          <w:rFonts w:hint="default"/>
          <w:b/>
          <w:sz w:val="24"/>
        </w:rPr>
      </w:lvl>
    </w:lvlOverride>
    <w:lvlOverride w:ilvl="2">
      <w:lvl w:ilvl="2">
        <w:start w:val="1"/>
        <w:numFmt w:val="none"/>
        <w:pStyle w:val="Heading3"/>
        <w:lvlText w:val="4.2.1"/>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40">
    <w:abstractNumId w:val="22"/>
  </w:num>
  <w:num w:numId="41">
    <w:abstractNumId w:val="5"/>
  </w:num>
  <w:num w:numId="42">
    <w:abstractNumId w:val="3"/>
  </w:num>
  <w:num w:numId="43">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2.2"/>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6.%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 w:numId="44">
    <w:abstractNumId w:val="29"/>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080" w:hanging="360"/>
        </w:pPr>
        <w:rPr>
          <w:rFonts w:hint="default"/>
        </w:rPr>
      </w:lvl>
    </w:lvlOverride>
    <w:lvlOverride w:ilvl="2">
      <w:lvl w:ilvl="2">
        <w:start w:val="1"/>
        <w:numFmt w:val="none"/>
        <w:lvlText w:val="3.2.2"/>
        <w:lvlJc w:val="left"/>
        <w:pPr>
          <w:ind w:left="4950" w:hanging="720"/>
        </w:pPr>
        <w:rPr>
          <w:rFonts w:ascii="Times New Roman" w:hAnsi="Times New Roman" w:cs="Times New Roman" w:hint="default"/>
          <w:b/>
        </w:rPr>
      </w:lvl>
    </w:lvlOverride>
    <w:lvlOverride w:ilvl="3">
      <w:lvl w:ilvl="3">
        <w:start w:val="1"/>
        <w:numFmt w:val="decimal"/>
        <w:lvlText w:val="%1.%2.%3.%4"/>
        <w:lvlJc w:val="left"/>
        <w:pPr>
          <w:ind w:left="720" w:hanging="720"/>
        </w:pPr>
        <w:rPr>
          <w:rFonts w:hint="default"/>
          <w:b/>
        </w:rPr>
      </w:lvl>
    </w:lvlOverride>
    <w:lvlOverride w:ilvl="4">
      <w:lvl w:ilvl="4">
        <w:start w:val="1"/>
        <w:numFmt w:val="decimal"/>
        <w:lvlText w:val="%1.%2%3.6.%5"/>
        <w:lvlJc w:val="left"/>
        <w:pPr>
          <w:ind w:left="3960" w:hanging="1080"/>
        </w:pPr>
        <w:rPr>
          <w:rFonts w:hint="default"/>
        </w:rPr>
      </w:lvl>
    </w:lvlOverride>
    <w:lvlOverride w:ilvl="5">
      <w:lvl w:ilvl="5">
        <w:start w:val="1"/>
        <w:numFmt w:val="decimal"/>
        <w:lvlText w:val="%1.%2.%3.%4.%5.%6"/>
        <w:lvlJc w:val="left"/>
        <w:pPr>
          <w:ind w:left="4680" w:hanging="108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480" w:hanging="1440"/>
        </w:pPr>
        <w:rPr>
          <w:rFonts w:hint="default"/>
        </w:rPr>
      </w:lvl>
    </w:lvlOverride>
    <w:lvlOverride w:ilvl="8">
      <w:lvl w:ilvl="8">
        <w:start w:val="1"/>
        <w:numFmt w:val="decimal"/>
        <w:lvlText w:val="%1.%2.%3.%4.%5.%6.%7.%8.%9"/>
        <w:lvlJc w:val="left"/>
        <w:pPr>
          <w:ind w:left="7560" w:hanging="1800"/>
        </w:pPr>
        <w:rPr>
          <w:rFonts w:hint="default"/>
        </w:rPr>
      </w:lvl>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s-ES" w:vendorID="64" w:dllVersion="6" w:nlCheck="1" w:checkStyle="1"/>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ID"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GB" w:vendorID="64" w:dllVersion="4096" w:nlCheck="1" w:checkStyle="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839"/>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B09"/>
    <w:rsid w:val="00000A2A"/>
    <w:rsid w:val="00000BC5"/>
    <w:rsid w:val="00000EB5"/>
    <w:rsid w:val="0000104A"/>
    <w:rsid w:val="00001796"/>
    <w:rsid w:val="00001819"/>
    <w:rsid w:val="00001C95"/>
    <w:rsid w:val="00001F50"/>
    <w:rsid w:val="00002147"/>
    <w:rsid w:val="00002231"/>
    <w:rsid w:val="00002E84"/>
    <w:rsid w:val="00003592"/>
    <w:rsid w:val="00004215"/>
    <w:rsid w:val="00004599"/>
    <w:rsid w:val="0000523D"/>
    <w:rsid w:val="00006E28"/>
    <w:rsid w:val="00007482"/>
    <w:rsid w:val="00007606"/>
    <w:rsid w:val="00007961"/>
    <w:rsid w:val="000079C6"/>
    <w:rsid w:val="00007C2E"/>
    <w:rsid w:val="00010DDF"/>
    <w:rsid w:val="00010F1F"/>
    <w:rsid w:val="00011385"/>
    <w:rsid w:val="00011ACF"/>
    <w:rsid w:val="00011EB7"/>
    <w:rsid w:val="00012E9A"/>
    <w:rsid w:val="000131BA"/>
    <w:rsid w:val="00013553"/>
    <w:rsid w:val="0001379E"/>
    <w:rsid w:val="0001397C"/>
    <w:rsid w:val="00013B28"/>
    <w:rsid w:val="00013E5B"/>
    <w:rsid w:val="00013EA3"/>
    <w:rsid w:val="00013F79"/>
    <w:rsid w:val="000148E5"/>
    <w:rsid w:val="00014B9B"/>
    <w:rsid w:val="00014E6D"/>
    <w:rsid w:val="00015410"/>
    <w:rsid w:val="00015AFF"/>
    <w:rsid w:val="0001648E"/>
    <w:rsid w:val="00016CDC"/>
    <w:rsid w:val="00016F41"/>
    <w:rsid w:val="000178DB"/>
    <w:rsid w:val="00017CB5"/>
    <w:rsid w:val="000209CF"/>
    <w:rsid w:val="000212AE"/>
    <w:rsid w:val="000212CD"/>
    <w:rsid w:val="00021D10"/>
    <w:rsid w:val="00021F76"/>
    <w:rsid w:val="00022267"/>
    <w:rsid w:val="00022312"/>
    <w:rsid w:val="00022548"/>
    <w:rsid w:val="00022A43"/>
    <w:rsid w:val="000230F6"/>
    <w:rsid w:val="0002376B"/>
    <w:rsid w:val="000246E8"/>
    <w:rsid w:val="000247C9"/>
    <w:rsid w:val="00025088"/>
    <w:rsid w:val="000250D8"/>
    <w:rsid w:val="00025189"/>
    <w:rsid w:val="000269DD"/>
    <w:rsid w:val="00026AAC"/>
    <w:rsid w:val="00026CED"/>
    <w:rsid w:val="0002749D"/>
    <w:rsid w:val="000300C4"/>
    <w:rsid w:val="000315AF"/>
    <w:rsid w:val="00032285"/>
    <w:rsid w:val="000329CB"/>
    <w:rsid w:val="00032DAD"/>
    <w:rsid w:val="00033A46"/>
    <w:rsid w:val="00033EDB"/>
    <w:rsid w:val="00033EE5"/>
    <w:rsid w:val="0003495F"/>
    <w:rsid w:val="00034DC7"/>
    <w:rsid w:val="000351DA"/>
    <w:rsid w:val="0003561D"/>
    <w:rsid w:val="00035C40"/>
    <w:rsid w:val="00035E75"/>
    <w:rsid w:val="00036EBF"/>
    <w:rsid w:val="00036FAE"/>
    <w:rsid w:val="00037D3A"/>
    <w:rsid w:val="00040023"/>
    <w:rsid w:val="0004034A"/>
    <w:rsid w:val="0004064C"/>
    <w:rsid w:val="00040EEC"/>
    <w:rsid w:val="000411A0"/>
    <w:rsid w:val="0004141C"/>
    <w:rsid w:val="000419B8"/>
    <w:rsid w:val="00042F38"/>
    <w:rsid w:val="000435D7"/>
    <w:rsid w:val="00043F93"/>
    <w:rsid w:val="000444DE"/>
    <w:rsid w:val="00044E68"/>
    <w:rsid w:val="00045087"/>
    <w:rsid w:val="00045CA7"/>
    <w:rsid w:val="00045F75"/>
    <w:rsid w:val="000460D5"/>
    <w:rsid w:val="00046F89"/>
    <w:rsid w:val="00047252"/>
    <w:rsid w:val="00047415"/>
    <w:rsid w:val="00047442"/>
    <w:rsid w:val="00050185"/>
    <w:rsid w:val="0005077C"/>
    <w:rsid w:val="0005080E"/>
    <w:rsid w:val="0005084E"/>
    <w:rsid w:val="00051A1D"/>
    <w:rsid w:val="00052155"/>
    <w:rsid w:val="000523F0"/>
    <w:rsid w:val="0005271C"/>
    <w:rsid w:val="00052937"/>
    <w:rsid w:val="00052AC3"/>
    <w:rsid w:val="0005424F"/>
    <w:rsid w:val="0005448D"/>
    <w:rsid w:val="000547B1"/>
    <w:rsid w:val="00054C79"/>
    <w:rsid w:val="00054CA9"/>
    <w:rsid w:val="00054EFD"/>
    <w:rsid w:val="00055498"/>
    <w:rsid w:val="00055613"/>
    <w:rsid w:val="00056758"/>
    <w:rsid w:val="00057A93"/>
    <w:rsid w:val="00057C5B"/>
    <w:rsid w:val="00057FB6"/>
    <w:rsid w:val="00061307"/>
    <w:rsid w:val="00061883"/>
    <w:rsid w:val="0006189D"/>
    <w:rsid w:val="00061B65"/>
    <w:rsid w:val="000620A8"/>
    <w:rsid w:val="0006243E"/>
    <w:rsid w:val="00062A0E"/>
    <w:rsid w:val="00063680"/>
    <w:rsid w:val="00064357"/>
    <w:rsid w:val="0006451D"/>
    <w:rsid w:val="00065511"/>
    <w:rsid w:val="000657E8"/>
    <w:rsid w:val="00065970"/>
    <w:rsid w:val="0006611C"/>
    <w:rsid w:val="00066BAF"/>
    <w:rsid w:val="00066C9F"/>
    <w:rsid w:val="000671AB"/>
    <w:rsid w:val="00067200"/>
    <w:rsid w:val="00067307"/>
    <w:rsid w:val="0006730E"/>
    <w:rsid w:val="00067449"/>
    <w:rsid w:val="000709E1"/>
    <w:rsid w:val="0007160A"/>
    <w:rsid w:val="00071C62"/>
    <w:rsid w:val="000720D6"/>
    <w:rsid w:val="00072147"/>
    <w:rsid w:val="0007405E"/>
    <w:rsid w:val="0007406F"/>
    <w:rsid w:val="000740EA"/>
    <w:rsid w:val="00074780"/>
    <w:rsid w:val="0007485E"/>
    <w:rsid w:val="000749A3"/>
    <w:rsid w:val="00074B0B"/>
    <w:rsid w:val="000755CE"/>
    <w:rsid w:val="000758CB"/>
    <w:rsid w:val="00075A71"/>
    <w:rsid w:val="000760F3"/>
    <w:rsid w:val="000769BE"/>
    <w:rsid w:val="00076B9E"/>
    <w:rsid w:val="00076E2D"/>
    <w:rsid w:val="000800FB"/>
    <w:rsid w:val="000804CD"/>
    <w:rsid w:val="00080D7D"/>
    <w:rsid w:val="00081AD6"/>
    <w:rsid w:val="00081C9F"/>
    <w:rsid w:val="00081F5F"/>
    <w:rsid w:val="000828A0"/>
    <w:rsid w:val="000828E5"/>
    <w:rsid w:val="00082B81"/>
    <w:rsid w:val="00082CAB"/>
    <w:rsid w:val="00082EF2"/>
    <w:rsid w:val="00083FA6"/>
    <w:rsid w:val="00084F31"/>
    <w:rsid w:val="00085025"/>
    <w:rsid w:val="00085316"/>
    <w:rsid w:val="000854FE"/>
    <w:rsid w:val="000858EF"/>
    <w:rsid w:val="00085D3E"/>
    <w:rsid w:val="0008627A"/>
    <w:rsid w:val="00087400"/>
    <w:rsid w:val="000876FF"/>
    <w:rsid w:val="00087891"/>
    <w:rsid w:val="000907FA"/>
    <w:rsid w:val="00090808"/>
    <w:rsid w:val="000913CB"/>
    <w:rsid w:val="00091CD8"/>
    <w:rsid w:val="00092503"/>
    <w:rsid w:val="00092631"/>
    <w:rsid w:val="00092861"/>
    <w:rsid w:val="00093B31"/>
    <w:rsid w:val="00093C0D"/>
    <w:rsid w:val="00093E63"/>
    <w:rsid w:val="00094121"/>
    <w:rsid w:val="000945D8"/>
    <w:rsid w:val="00095186"/>
    <w:rsid w:val="000955D0"/>
    <w:rsid w:val="000965D5"/>
    <w:rsid w:val="0009705B"/>
    <w:rsid w:val="000970CE"/>
    <w:rsid w:val="000979E4"/>
    <w:rsid w:val="00097B8C"/>
    <w:rsid w:val="000A0938"/>
    <w:rsid w:val="000A09CE"/>
    <w:rsid w:val="000A14BE"/>
    <w:rsid w:val="000A343F"/>
    <w:rsid w:val="000A3D87"/>
    <w:rsid w:val="000A49CF"/>
    <w:rsid w:val="000A4E84"/>
    <w:rsid w:val="000A55E7"/>
    <w:rsid w:val="000A5E76"/>
    <w:rsid w:val="000A6411"/>
    <w:rsid w:val="000A7306"/>
    <w:rsid w:val="000A7EAE"/>
    <w:rsid w:val="000A7F98"/>
    <w:rsid w:val="000B0466"/>
    <w:rsid w:val="000B1312"/>
    <w:rsid w:val="000B1437"/>
    <w:rsid w:val="000B1AA2"/>
    <w:rsid w:val="000B2ECD"/>
    <w:rsid w:val="000B3079"/>
    <w:rsid w:val="000B30ED"/>
    <w:rsid w:val="000B3428"/>
    <w:rsid w:val="000B3975"/>
    <w:rsid w:val="000B397C"/>
    <w:rsid w:val="000B399F"/>
    <w:rsid w:val="000B39A9"/>
    <w:rsid w:val="000B4389"/>
    <w:rsid w:val="000B4902"/>
    <w:rsid w:val="000B4C8A"/>
    <w:rsid w:val="000B520F"/>
    <w:rsid w:val="000B668B"/>
    <w:rsid w:val="000B6D40"/>
    <w:rsid w:val="000B754B"/>
    <w:rsid w:val="000B7553"/>
    <w:rsid w:val="000B7E19"/>
    <w:rsid w:val="000C048D"/>
    <w:rsid w:val="000C0B03"/>
    <w:rsid w:val="000C0C50"/>
    <w:rsid w:val="000C1158"/>
    <w:rsid w:val="000C1E55"/>
    <w:rsid w:val="000C2F37"/>
    <w:rsid w:val="000C49C4"/>
    <w:rsid w:val="000C4A78"/>
    <w:rsid w:val="000C546F"/>
    <w:rsid w:val="000C6E40"/>
    <w:rsid w:val="000C702E"/>
    <w:rsid w:val="000C71A0"/>
    <w:rsid w:val="000C78D1"/>
    <w:rsid w:val="000D083F"/>
    <w:rsid w:val="000D12F8"/>
    <w:rsid w:val="000D1F37"/>
    <w:rsid w:val="000D2B7D"/>
    <w:rsid w:val="000D2D8D"/>
    <w:rsid w:val="000D2D98"/>
    <w:rsid w:val="000D2E23"/>
    <w:rsid w:val="000D3555"/>
    <w:rsid w:val="000D36D6"/>
    <w:rsid w:val="000D3BF4"/>
    <w:rsid w:val="000D413B"/>
    <w:rsid w:val="000D41F3"/>
    <w:rsid w:val="000D46F8"/>
    <w:rsid w:val="000D4A96"/>
    <w:rsid w:val="000D50AE"/>
    <w:rsid w:val="000D5222"/>
    <w:rsid w:val="000D695F"/>
    <w:rsid w:val="000E01A8"/>
    <w:rsid w:val="000E07CB"/>
    <w:rsid w:val="000E0C50"/>
    <w:rsid w:val="000E12F2"/>
    <w:rsid w:val="000E3116"/>
    <w:rsid w:val="000E312B"/>
    <w:rsid w:val="000E3352"/>
    <w:rsid w:val="000E3796"/>
    <w:rsid w:val="000E3A04"/>
    <w:rsid w:val="000E5349"/>
    <w:rsid w:val="000E5393"/>
    <w:rsid w:val="000E5439"/>
    <w:rsid w:val="000E5E09"/>
    <w:rsid w:val="000E62DC"/>
    <w:rsid w:val="000E6DC7"/>
    <w:rsid w:val="000E6DEA"/>
    <w:rsid w:val="000E72FD"/>
    <w:rsid w:val="000F169C"/>
    <w:rsid w:val="000F1777"/>
    <w:rsid w:val="000F197B"/>
    <w:rsid w:val="000F27F8"/>
    <w:rsid w:val="000F2A4E"/>
    <w:rsid w:val="000F31CD"/>
    <w:rsid w:val="000F3274"/>
    <w:rsid w:val="000F3860"/>
    <w:rsid w:val="000F456A"/>
    <w:rsid w:val="000F47C6"/>
    <w:rsid w:val="000F5C63"/>
    <w:rsid w:val="000F5DCB"/>
    <w:rsid w:val="000F6059"/>
    <w:rsid w:val="000F61FC"/>
    <w:rsid w:val="000F69B4"/>
    <w:rsid w:val="000F70BE"/>
    <w:rsid w:val="000F72B1"/>
    <w:rsid w:val="000F73BB"/>
    <w:rsid w:val="000F7D32"/>
    <w:rsid w:val="001000ED"/>
    <w:rsid w:val="001002D9"/>
    <w:rsid w:val="00100ADE"/>
    <w:rsid w:val="00100DA8"/>
    <w:rsid w:val="0010208F"/>
    <w:rsid w:val="00102345"/>
    <w:rsid w:val="00102772"/>
    <w:rsid w:val="00102C56"/>
    <w:rsid w:val="001032D9"/>
    <w:rsid w:val="001034FF"/>
    <w:rsid w:val="00103AEA"/>
    <w:rsid w:val="00103E99"/>
    <w:rsid w:val="00104099"/>
    <w:rsid w:val="00104A11"/>
    <w:rsid w:val="00104A9D"/>
    <w:rsid w:val="001051D5"/>
    <w:rsid w:val="001055DA"/>
    <w:rsid w:val="0010571C"/>
    <w:rsid w:val="00105A46"/>
    <w:rsid w:val="00105EEA"/>
    <w:rsid w:val="001062CD"/>
    <w:rsid w:val="00106A1B"/>
    <w:rsid w:val="001076B5"/>
    <w:rsid w:val="001077F2"/>
    <w:rsid w:val="00107D20"/>
    <w:rsid w:val="00107F14"/>
    <w:rsid w:val="001104B6"/>
    <w:rsid w:val="00110521"/>
    <w:rsid w:val="0011069D"/>
    <w:rsid w:val="00111568"/>
    <w:rsid w:val="0011209C"/>
    <w:rsid w:val="0011280A"/>
    <w:rsid w:val="00112DD9"/>
    <w:rsid w:val="00112DFC"/>
    <w:rsid w:val="00113495"/>
    <w:rsid w:val="001144FD"/>
    <w:rsid w:val="00114790"/>
    <w:rsid w:val="00115774"/>
    <w:rsid w:val="00115C92"/>
    <w:rsid w:val="00115D4F"/>
    <w:rsid w:val="001163EA"/>
    <w:rsid w:val="00116958"/>
    <w:rsid w:val="0011699D"/>
    <w:rsid w:val="001179BE"/>
    <w:rsid w:val="00120527"/>
    <w:rsid w:val="001205E4"/>
    <w:rsid w:val="00120695"/>
    <w:rsid w:val="001216E3"/>
    <w:rsid w:val="00122569"/>
    <w:rsid w:val="001226D4"/>
    <w:rsid w:val="001228DD"/>
    <w:rsid w:val="001228EC"/>
    <w:rsid w:val="00123059"/>
    <w:rsid w:val="00123458"/>
    <w:rsid w:val="00123F53"/>
    <w:rsid w:val="00123FAB"/>
    <w:rsid w:val="001246DD"/>
    <w:rsid w:val="0012488B"/>
    <w:rsid w:val="001248AB"/>
    <w:rsid w:val="00124D92"/>
    <w:rsid w:val="0012587D"/>
    <w:rsid w:val="0012637D"/>
    <w:rsid w:val="00126CA5"/>
    <w:rsid w:val="00127126"/>
    <w:rsid w:val="00127134"/>
    <w:rsid w:val="0012778A"/>
    <w:rsid w:val="00127C10"/>
    <w:rsid w:val="0013099F"/>
    <w:rsid w:val="00130CB8"/>
    <w:rsid w:val="00130E3B"/>
    <w:rsid w:val="001310F7"/>
    <w:rsid w:val="00132749"/>
    <w:rsid w:val="00132B67"/>
    <w:rsid w:val="00132CE0"/>
    <w:rsid w:val="00133081"/>
    <w:rsid w:val="0013337C"/>
    <w:rsid w:val="00133564"/>
    <w:rsid w:val="001339C8"/>
    <w:rsid w:val="00134382"/>
    <w:rsid w:val="00134E90"/>
    <w:rsid w:val="00135298"/>
    <w:rsid w:val="00135405"/>
    <w:rsid w:val="00135972"/>
    <w:rsid w:val="00135B22"/>
    <w:rsid w:val="00136329"/>
    <w:rsid w:val="0013674B"/>
    <w:rsid w:val="00136C40"/>
    <w:rsid w:val="00137308"/>
    <w:rsid w:val="00137E5B"/>
    <w:rsid w:val="00137F29"/>
    <w:rsid w:val="00141602"/>
    <w:rsid w:val="0014199A"/>
    <w:rsid w:val="00141A18"/>
    <w:rsid w:val="00141BBF"/>
    <w:rsid w:val="00142058"/>
    <w:rsid w:val="0014219C"/>
    <w:rsid w:val="001422A7"/>
    <w:rsid w:val="001429C7"/>
    <w:rsid w:val="00142BA7"/>
    <w:rsid w:val="00143306"/>
    <w:rsid w:val="00143BF0"/>
    <w:rsid w:val="001465AF"/>
    <w:rsid w:val="00146603"/>
    <w:rsid w:val="0014682C"/>
    <w:rsid w:val="001473CF"/>
    <w:rsid w:val="00147776"/>
    <w:rsid w:val="00147FDF"/>
    <w:rsid w:val="00150B53"/>
    <w:rsid w:val="00151909"/>
    <w:rsid w:val="00151E93"/>
    <w:rsid w:val="00151F6A"/>
    <w:rsid w:val="001521DB"/>
    <w:rsid w:val="001527AA"/>
    <w:rsid w:val="00152A61"/>
    <w:rsid w:val="00152F01"/>
    <w:rsid w:val="001533B7"/>
    <w:rsid w:val="00154168"/>
    <w:rsid w:val="001549D2"/>
    <w:rsid w:val="00154AB0"/>
    <w:rsid w:val="0015530C"/>
    <w:rsid w:val="0015542B"/>
    <w:rsid w:val="00155EE8"/>
    <w:rsid w:val="001561F4"/>
    <w:rsid w:val="001566FE"/>
    <w:rsid w:val="00156834"/>
    <w:rsid w:val="00157178"/>
    <w:rsid w:val="001577E9"/>
    <w:rsid w:val="0015793C"/>
    <w:rsid w:val="00157E4F"/>
    <w:rsid w:val="00160F64"/>
    <w:rsid w:val="001612AF"/>
    <w:rsid w:val="00161667"/>
    <w:rsid w:val="00162154"/>
    <w:rsid w:val="001621B1"/>
    <w:rsid w:val="001622A7"/>
    <w:rsid w:val="00162AF6"/>
    <w:rsid w:val="00163097"/>
    <w:rsid w:val="00163265"/>
    <w:rsid w:val="0016353F"/>
    <w:rsid w:val="001635BD"/>
    <w:rsid w:val="001641AE"/>
    <w:rsid w:val="001644B8"/>
    <w:rsid w:val="00164F92"/>
    <w:rsid w:val="001655E5"/>
    <w:rsid w:val="00165733"/>
    <w:rsid w:val="0016585F"/>
    <w:rsid w:val="00166652"/>
    <w:rsid w:val="00166728"/>
    <w:rsid w:val="00167845"/>
    <w:rsid w:val="00167D27"/>
    <w:rsid w:val="001701F2"/>
    <w:rsid w:val="00170B3A"/>
    <w:rsid w:val="00170E68"/>
    <w:rsid w:val="001717BD"/>
    <w:rsid w:val="00171DB3"/>
    <w:rsid w:val="00172E52"/>
    <w:rsid w:val="001732BA"/>
    <w:rsid w:val="0017392D"/>
    <w:rsid w:val="00173FF0"/>
    <w:rsid w:val="00174BE6"/>
    <w:rsid w:val="001756F4"/>
    <w:rsid w:val="001757FC"/>
    <w:rsid w:val="00175BFC"/>
    <w:rsid w:val="00176606"/>
    <w:rsid w:val="0017693F"/>
    <w:rsid w:val="00177226"/>
    <w:rsid w:val="00177839"/>
    <w:rsid w:val="00177AFE"/>
    <w:rsid w:val="00177D3A"/>
    <w:rsid w:val="00177D61"/>
    <w:rsid w:val="0018019D"/>
    <w:rsid w:val="001805B8"/>
    <w:rsid w:val="00181763"/>
    <w:rsid w:val="001818B0"/>
    <w:rsid w:val="00181D67"/>
    <w:rsid w:val="0018205B"/>
    <w:rsid w:val="001829D7"/>
    <w:rsid w:val="001835EF"/>
    <w:rsid w:val="001836F9"/>
    <w:rsid w:val="00183B30"/>
    <w:rsid w:val="001840B6"/>
    <w:rsid w:val="00184239"/>
    <w:rsid w:val="001845A4"/>
    <w:rsid w:val="0018472D"/>
    <w:rsid w:val="001847D3"/>
    <w:rsid w:val="00184DAD"/>
    <w:rsid w:val="0018524B"/>
    <w:rsid w:val="00185276"/>
    <w:rsid w:val="0018539D"/>
    <w:rsid w:val="00185404"/>
    <w:rsid w:val="00185469"/>
    <w:rsid w:val="00185915"/>
    <w:rsid w:val="00185A02"/>
    <w:rsid w:val="00185BC2"/>
    <w:rsid w:val="00185FA1"/>
    <w:rsid w:val="0018674F"/>
    <w:rsid w:val="001867B9"/>
    <w:rsid w:val="00186F3C"/>
    <w:rsid w:val="0018719E"/>
    <w:rsid w:val="00187208"/>
    <w:rsid w:val="00187450"/>
    <w:rsid w:val="00187957"/>
    <w:rsid w:val="00187BB2"/>
    <w:rsid w:val="00187EA5"/>
    <w:rsid w:val="00190373"/>
    <w:rsid w:val="001907A6"/>
    <w:rsid w:val="001907DB"/>
    <w:rsid w:val="00190F23"/>
    <w:rsid w:val="001913BD"/>
    <w:rsid w:val="00191854"/>
    <w:rsid w:val="0019198F"/>
    <w:rsid w:val="00191998"/>
    <w:rsid w:val="001923F6"/>
    <w:rsid w:val="00192BEC"/>
    <w:rsid w:val="001931F4"/>
    <w:rsid w:val="0019343B"/>
    <w:rsid w:val="00193C34"/>
    <w:rsid w:val="00193D8C"/>
    <w:rsid w:val="00193EA6"/>
    <w:rsid w:val="001944B4"/>
    <w:rsid w:val="00195F49"/>
    <w:rsid w:val="0019698C"/>
    <w:rsid w:val="001969BA"/>
    <w:rsid w:val="00196BC7"/>
    <w:rsid w:val="00196E01"/>
    <w:rsid w:val="001972C2"/>
    <w:rsid w:val="001A00FD"/>
    <w:rsid w:val="001A095E"/>
    <w:rsid w:val="001A1F6A"/>
    <w:rsid w:val="001A2AE9"/>
    <w:rsid w:val="001A3BF8"/>
    <w:rsid w:val="001A4957"/>
    <w:rsid w:val="001A4B12"/>
    <w:rsid w:val="001A554F"/>
    <w:rsid w:val="001A55F1"/>
    <w:rsid w:val="001A5BE5"/>
    <w:rsid w:val="001A5F54"/>
    <w:rsid w:val="001A6C41"/>
    <w:rsid w:val="001A6FCF"/>
    <w:rsid w:val="001A72C2"/>
    <w:rsid w:val="001A75F8"/>
    <w:rsid w:val="001A7F07"/>
    <w:rsid w:val="001B00D0"/>
    <w:rsid w:val="001B019B"/>
    <w:rsid w:val="001B02D1"/>
    <w:rsid w:val="001B0C78"/>
    <w:rsid w:val="001B1137"/>
    <w:rsid w:val="001B1609"/>
    <w:rsid w:val="001B1730"/>
    <w:rsid w:val="001B323D"/>
    <w:rsid w:val="001B365F"/>
    <w:rsid w:val="001B3BAD"/>
    <w:rsid w:val="001B479F"/>
    <w:rsid w:val="001B4BD2"/>
    <w:rsid w:val="001B5269"/>
    <w:rsid w:val="001B5596"/>
    <w:rsid w:val="001B561E"/>
    <w:rsid w:val="001B59EE"/>
    <w:rsid w:val="001B6394"/>
    <w:rsid w:val="001C0BE4"/>
    <w:rsid w:val="001C0DE1"/>
    <w:rsid w:val="001C0FA8"/>
    <w:rsid w:val="001C0FF0"/>
    <w:rsid w:val="001C132F"/>
    <w:rsid w:val="001C290B"/>
    <w:rsid w:val="001C29D6"/>
    <w:rsid w:val="001C335C"/>
    <w:rsid w:val="001C397C"/>
    <w:rsid w:val="001C4206"/>
    <w:rsid w:val="001C4AC2"/>
    <w:rsid w:val="001C4DD6"/>
    <w:rsid w:val="001C4F7E"/>
    <w:rsid w:val="001C55D8"/>
    <w:rsid w:val="001C5A8B"/>
    <w:rsid w:val="001C60D0"/>
    <w:rsid w:val="001C6256"/>
    <w:rsid w:val="001C6977"/>
    <w:rsid w:val="001C7244"/>
    <w:rsid w:val="001D0327"/>
    <w:rsid w:val="001D05C8"/>
    <w:rsid w:val="001D119E"/>
    <w:rsid w:val="001D14D3"/>
    <w:rsid w:val="001D1AE6"/>
    <w:rsid w:val="001D1C26"/>
    <w:rsid w:val="001D2166"/>
    <w:rsid w:val="001D26E7"/>
    <w:rsid w:val="001D2ACB"/>
    <w:rsid w:val="001D2CC8"/>
    <w:rsid w:val="001D34EB"/>
    <w:rsid w:val="001D3723"/>
    <w:rsid w:val="001D4766"/>
    <w:rsid w:val="001D4AA2"/>
    <w:rsid w:val="001D5002"/>
    <w:rsid w:val="001D5193"/>
    <w:rsid w:val="001D58D3"/>
    <w:rsid w:val="001D6072"/>
    <w:rsid w:val="001D61AB"/>
    <w:rsid w:val="001D6882"/>
    <w:rsid w:val="001D6E19"/>
    <w:rsid w:val="001D6F25"/>
    <w:rsid w:val="001D6F78"/>
    <w:rsid w:val="001D7315"/>
    <w:rsid w:val="001D7749"/>
    <w:rsid w:val="001E021E"/>
    <w:rsid w:val="001E0A5C"/>
    <w:rsid w:val="001E0DBD"/>
    <w:rsid w:val="001E1A53"/>
    <w:rsid w:val="001E29E4"/>
    <w:rsid w:val="001E2C9B"/>
    <w:rsid w:val="001E2FFC"/>
    <w:rsid w:val="001E329B"/>
    <w:rsid w:val="001E3354"/>
    <w:rsid w:val="001E3570"/>
    <w:rsid w:val="001E4BD2"/>
    <w:rsid w:val="001E5939"/>
    <w:rsid w:val="001E6680"/>
    <w:rsid w:val="001E6D84"/>
    <w:rsid w:val="001E77BA"/>
    <w:rsid w:val="001E7876"/>
    <w:rsid w:val="001F0065"/>
    <w:rsid w:val="001F056E"/>
    <w:rsid w:val="001F09B9"/>
    <w:rsid w:val="001F0A41"/>
    <w:rsid w:val="001F0C2F"/>
    <w:rsid w:val="001F0E41"/>
    <w:rsid w:val="001F105D"/>
    <w:rsid w:val="001F10B1"/>
    <w:rsid w:val="001F1B69"/>
    <w:rsid w:val="001F1EDE"/>
    <w:rsid w:val="001F2A79"/>
    <w:rsid w:val="001F2B5F"/>
    <w:rsid w:val="001F32C0"/>
    <w:rsid w:val="001F39EF"/>
    <w:rsid w:val="001F3B79"/>
    <w:rsid w:val="001F3DBF"/>
    <w:rsid w:val="001F4583"/>
    <w:rsid w:val="001F474B"/>
    <w:rsid w:val="001F4D45"/>
    <w:rsid w:val="001F5116"/>
    <w:rsid w:val="001F59B0"/>
    <w:rsid w:val="001F64CB"/>
    <w:rsid w:val="001F74F0"/>
    <w:rsid w:val="001F7C7F"/>
    <w:rsid w:val="002007D1"/>
    <w:rsid w:val="0020093C"/>
    <w:rsid w:val="00200E8C"/>
    <w:rsid w:val="00200EB2"/>
    <w:rsid w:val="0020100F"/>
    <w:rsid w:val="0020147E"/>
    <w:rsid w:val="002014A1"/>
    <w:rsid w:val="00202018"/>
    <w:rsid w:val="00202436"/>
    <w:rsid w:val="002024CC"/>
    <w:rsid w:val="0020252F"/>
    <w:rsid w:val="002027A9"/>
    <w:rsid w:val="00202BC5"/>
    <w:rsid w:val="00202BF5"/>
    <w:rsid w:val="00203AE0"/>
    <w:rsid w:val="00203BC6"/>
    <w:rsid w:val="00203F7D"/>
    <w:rsid w:val="00204545"/>
    <w:rsid w:val="00204724"/>
    <w:rsid w:val="00204CAE"/>
    <w:rsid w:val="002064C8"/>
    <w:rsid w:val="002065DF"/>
    <w:rsid w:val="00206A76"/>
    <w:rsid w:val="00206B76"/>
    <w:rsid w:val="00207178"/>
    <w:rsid w:val="00207431"/>
    <w:rsid w:val="0020769B"/>
    <w:rsid w:val="00207966"/>
    <w:rsid w:val="002100EE"/>
    <w:rsid w:val="002102C0"/>
    <w:rsid w:val="002103DC"/>
    <w:rsid w:val="002108B7"/>
    <w:rsid w:val="00210EE1"/>
    <w:rsid w:val="0021200F"/>
    <w:rsid w:val="00212637"/>
    <w:rsid w:val="00213528"/>
    <w:rsid w:val="00213A05"/>
    <w:rsid w:val="0021451E"/>
    <w:rsid w:val="00214A9B"/>
    <w:rsid w:val="00214BBE"/>
    <w:rsid w:val="002154EE"/>
    <w:rsid w:val="002163AE"/>
    <w:rsid w:val="002164D4"/>
    <w:rsid w:val="002169EC"/>
    <w:rsid w:val="00217534"/>
    <w:rsid w:val="0021761A"/>
    <w:rsid w:val="002202D1"/>
    <w:rsid w:val="00221979"/>
    <w:rsid w:val="00221A02"/>
    <w:rsid w:val="00221DC0"/>
    <w:rsid w:val="00222E41"/>
    <w:rsid w:val="00223122"/>
    <w:rsid w:val="00223C8B"/>
    <w:rsid w:val="0022447E"/>
    <w:rsid w:val="00225244"/>
    <w:rsid w:val="002257B4"/>
    <w:rsid w:val="002260F6"/>
    <w:rsid w:val="00226F4F"/>
    <w:rsid w:val="00226FBD"/>
    <w:rsid w:val="00227050"/>
    <w:rsid w:val="0022740E"/>
    <w:rsid w:val="00227FDC"/>
    <w:rsid w:val="0023014E"/>
    <w:rsid w:val="00230AA8"/>
    <w:rsid w:val="00231CE4"/>
    <w:rsid w:val="00232DAF"/>
    <w:rsid w:val="00235110"/>
    <w:rsid w:val="00235731"/>
    <w:rsid w:val="00235936"/>
    <w:rsid w:val="00235BAF"/>
    <w:rsid w:val="00236A59"/>
    <w:rsid w:val="00236B57"/>
    <w:rsid w:val="00236B84"/>
    <w:rsid w:val="00236F9E"/>
    <w:rsid w:val="0023786D"/>
    <w:rsid w:val="0024007F"/>
    <w:rsid w:val="00240120"/>
    <w:rsid w:val="002401D6"/>
    <w:rsid w:val="002405B7"/>
    <w:rsid w:val="00241126"/>
    <w:rsid w:val="00241247"/>
    <w:rsid w:val="002419E0"/>
    <w:rsid w:val="00241AA3"/>
    <w:rsid w:val="00241F40"/>
    <w:rsid w:val="002420B2"/>
    <w:rsid w:val="0024254F"/>
    <w:rsid w:val="00242676"/>
    <w:rsid w:val="00242A63"/>
    <w:rsid w:val="00243DA3"/>
    <w:rsid w:val="00244AC1"/>
    <w:rsid w:val="00245457"/>
    <w:rsid w:val="00245963"/>
    <w:rsid w:val="00246092"/>
    <w:rsid w:val="002465B8"/>
    <w:rsid w:val="002473D3"/>
    <w:rsid w:val="00247409"/>
    <w:rsid w:val="002475E3"/>
    <w:rsid w:val="002479D6"/>
    <w:rsid w:val="0025007C"/>
    <w:rsid w:val="00251AEA"/>
    <w:rsid w:val="002524F1"/>
    <w:rsid w:val="0025299B"/>
    <w:rsid w:val="002532B5"/>
    <w:rsid w:val="00254AAC"/>
    <w:rsid w:val="00254BA8"/>
    <w:rsid w:val="00255A0C"/>
    <w:rsid w:val="00255B49"/>
    <w:rsid w:val="00255D03"/>
    <w:rsid w:val="00256079"/>
    <w:rsid w:val="002566F7"/>
    <w:rsid w:val="0026001A"/>
    <w:rsid w:val="002604AF"/>
    <w:rsid w:val="00260834"/>
    <w:rsid w:val="00260947"/>
    <w:rsid w:val="00260980"/>
    <w:rsid w:val="002616FD"/>
    <w:rsid w:val="00261AF8"/>
    <w:rsid w:val="00261CC9"/>
    <w:rsid w:val="00261F8A"/>
    <w:rsid w:val="00261FA3"/>
    <w:rsid w:val="00263308"/>
    <w:rsid w:val="00263333"/>
    <w:rsid w:val="002635C5"/>
    <w:rsid w:val="002637D8"/>
    <w:rsid w:val="00263927"/>
    <w:rsid w:val="00264470"/>
    <w:rsid w:val="00265BEC"/>
    <w:rsid w:val="00265CF1"/>
    <w:rsid w:val="00265D07"/>
    <w:rsid w:val="00265F3A"/>
    <w:rsid w:val="002666AD"/>
    <w:rsid w:val="0026674E"/>
    <w:rsid w:val="00266852"/>
    <w:rsid w:val="00266D08"/>
    <w:rsid w:val="00267184"/>
    <w:rsid w:val="0026775C"/>
    <w:rsid w:val="00267B1F"/>
    <w:rsid w:val="00267DCB"/>
    <w:rsid w:val="00270807"/>
    <w:rsid w:val="00270B3E"/>
    <w:rsid w:val="00270FA9"/>
    <w:rsid w:val="00272D25"/>
    <w:rsid w:val="00273C7F"/>
    <w:rsid w:val="00274776"/>
    <w:rsid w:val="00274988"/>
    <w:rsid w:val="00275068"/>
    <w:rsid w:val="0027517A"/>
    <w:rsid w:val="00275C7B"/>
    <w:rsid w:val="0027650A"/>
    <w:rsid w:val="002768CE"/>
    <w:rsid w:val="00277C8B"/>
    <w:rsid w:val="002807EA"/>
    <w:rsid w:val="002808AA"/>
    <w:rsid w:val="00280CFC"/>
    <w:rsid w:val="00281886"/>
    <w:rsid w:val="00281A39"/>
    <w:rsid w:val="00281E77"/>
    <w:rsid w:val="002826ED"/>
    <w:rsid w:val="00282768"/>
    <w:rsid w:val="00282C6D"/>
    <w:rsid w:val="002831C3"/>
    <w:rsid w:val="002831EC"/>
    <w:rsid w:val="002849E8"/>
    <w:rsid w:val="00284C41"/>
    <w:rsid w:val="00284DF2"/>
    <w:rsid w:val="00284E3A"/>
    <w:rsid w:val="00286272"/>
    <w:rsid w:val="00286522"/>
    <w:rsid w:val="00286FA8"/>
    <w:rsid w:val="0028773E"/>
    <w:rsid w:val="00287D80"/>
    <w:rsid w:val="0029046B"/>
    <w:rsid w:val="0029056A"/>
    <w:rsid w:val="00290757"/>
    <w:rsid w:val="00291526"/>
    <w:rsid w:val="002919DA"/>
    <w:rsid w:val="00291AE9"/>
    <w:rsid w:val="002922C7"/>
    <w:rsid w:val="00292505"/>
    <w:rsid w:val="00292F8E"/>
    <w:rsid w:val="00293657"/>
    <w:rsid w:val="002936C3"/>
    <w:rsid w:val="00293A94"/>
    <w:rsid w:val="00293B58"/>
    <w:rsid w:val="00294C97"/>
    <w:rsid w:val="002953D0"/>
    <w:rsid w:val="00295D6A"/>
    <w:rsid w:val="002A0BC5"/>
    <w:rsid w:val="002A1039"/>
    <w:rsid w:val="002A1E96"/>
    <w:rsid w:val="002A2174"/>
    <w:rsid w:val="002A21C8"/>
    <w:rsid w:val="002A247A"/>
    <w:rsid w:val="002A2726"/>
    <w:rsid w:val="002A2E1E"/>
    <w:rsid w:val="002A3882"/>
    <w:rsid w:val="002A3EE1"/>
    <w:rsid w:val="002A4F50"/>
    <w:rsid w:val="002A51FC"/>
    <w:rsid w:val="002A527B"/>
    <w:rsid w:val="002A5C8B"/>
    <w:rsid w:val="002A5F91"/>
    <w:rsid w:val="002A71F7"/>
    <w:rsid w:val="002A7C55"/>
    <w:rsid w:val="002B0322"/>
    <w:rsid w:val="002B0400"/>
    <w:rsid w:val="002B0E05"/>
    <w:rsid w:val="002B1075"/>
    <w:rsid w:val="002B242E"/>
    <w:rsid w:val="002B3615"/>
    <w:rsid w:val="002B4698"/>
    <w:rsid w:val="002B4825"/>
    <w:rsid w:val="002B4B64"/>
    <w:rsid w:val="002B4B9D"/>
    <w:rsid w:val="002B4E62"/>
    <w:rsid w:val="002B58FE"/>
    <w:rsid w:val="002B5908"/>
    <w:rsid w:val="002B5C75"/>
    <w:rsid w:val="002B5F5B"/>
    <w:rsid w:val="002B6B93"/>
    <w:rsid w:val="002B74EE"/>
    <w:rsid w:val="002B7B12"/>
    <w:rsid w:val="002B7D02"/>
    <w:rsid w:val="002C04F7"/>
    <w:rsid w:val="002C06D5"/>
    <w:rsid w:val="002C1A28"/>
    <w:rsid w:val="002C1C0E"/>
    <w:rsid w:val="002C1C2D"/>
    <w:rsid w:val="002C20D1"/>
    <w:rsid w:val="002C21E6"/>
    <w:rsid w:val="002C24D7"/>
    <w:rsid w:val="002C2A9A"/>
    <w:rsid w:val="002C3261"/>
    <w:rsid w:val="002C36D4"/>
    <w:rsid w:val="002C4004"/>
    <w:rsid w:val="002C4222"/>
    <w:rsid w:val="002C584F"/>
    <w:rsid w:val="002C5E4C"/>
    <w:rsid w:val="002C5F89"/>
    <w:rsid w:val="002C6016"/>
    <w:rsid w:val="002C643B"/>
    <w:rsid w:val="002C6D44"/>
    <w:rsid w:val="002C715D"/>
    <w:rsid w:val="002C74EF"/>
    <w:rsid w:val="002C758F"/>
    <w:rsid w:val="002D029B"/>
    <w:rsid w:val="002D131E"/>
    <w:rsid w:val="002D1E6F"/>
    <w:rsid w:val="002D2034"/>
    <w:rsid w:val="002D2A2F"/>
    <w:rsid w:val="002D2E15"/>
    <w:rsid w:val="002D2F05"/>
    <w:rsid w:val="002D3320"/>
    <w:rsid w:val="002D38D6"/>
    <w:rsid w:val="002D3A1B"/>
    <w:rsid w:val="002D435B"/>
    <w:rsid w:val="002D4502"/>
    <w:rsid w:val="002D4763"/>
    <w:rsid w:val="002D489D"/>
    <w:rsid w:val="002D4B91"/>
    <w:rsid w:val="002D4C3A"/>
    <w:rsid w:val="002D4DEB"/>
    <w:rsid w:val="002D52EC"/>
    <w:rsid w:val="002D57D1"/>
    <w:rsid w:val="002D595E"/>
    <w:rsid w:val="002E030D"/>
    <w:rsid w:val="002E09E9"/>
    <w:rsid w:val="002E0F30"/>
    <w:rsid w:val="002E129D"/>
    <w:rsid w:val="002E13CA"/>
    <w:rsid w:val="002E2022"/>
    <w:rsid w:val="002E233E"/>
    <w:rsid w:val="002E24A7"/>
    <w:rsid w:val="002E28AD"/>
    <w:rsid w:val="002E3733"/>
    <w:rsid w:val="002E374E"/>
    <w:rsid w:val="002E37A1"/>
    <w:rsid w:val="002E390C"/>
    <w:rsid w:val="002E39BA"/>
    <w:rsid w:val="002E4069"/>
    <w:rsid w:val="002E43EE"/>
    <w:rsid w:val="002E496E"/>
    <w:rsid w:val="002E4CB6"/>
    <w:rsid w:val="002E4DF2"/>
    <w:rsid w:val="002E5BC9"/>
    <w:rsid w:val="002E63EC"/>
    <w:rsid w:val="002E663B"/>
    <w:rsid w:val="002E6780"/>
    <w:rsid w:val="002E6B49"/>
    <w:rsid w:val="002E774D"/>
    <w:rsid w:val="002E7F43"/>
    <w:rsid w:val="002F0B06"/>
    <w:rsid w:val="002F1399"/>
    <w:rsid w:val="002F2380"/>
    <w:rsid w:val="002F23AC"/>
    <w:rsid w:val="002F3762"/>
    <w:rsid w:val="002F3961"/>
    <w:rsid w:val="002F3A0C"/>
    <w:rsid w:val="002F4B22"/>
    <w:rsid w:val="002F4E11"/>
    <w:rsid w:val="002F53A2"/>
    <w:rsid w:val="002F54EC"/>
    <w:rsid w:val="002F74C2"/>
    <w:rsid w:val="002F78EB"/>
    <w:rsid w:val="002F7CEF"/>
    <w:rsid w:val="003002AF"/>
    <w:rsid w:val="003002E5"/>
    <w:rsid w:val="003007BD"/>
    <w:rsid w:val="003018C4"/>
    <w:rsid w:val="00301C1D"/>
    <w:rsid w:val="003030E1"/>
    <w:rsid w:val="00303BD8"/>
    <w:rsid w:val="00304E1D"/>
    <w:rsid w:val="0030627E"/>
    <w:rsid w:val="003068FF"/>
    <w:rsid w:val="003071BF"/>
    <w:rsid w:val="003072C4"/>
    <w:rsid w:val="003077D3"/>
    <w:rsid w:val="003118A0"/>
    <w:rsid w:val="003119CD"/>
    <w:rsid w:val="00311A59"/>
    <w:rsid w:val="00311B2D"/>
    <w:rsid w:val="00311BBA"/>
    <w:rsid w:val="00311C37"/>
    <w:rsid w:val="00311FF6"/>
    <w:rsid w:val="0031224B"/>
    <w:rsid w:val="003126AB"/>
    <w:rsid w:val="003127C4"/>
    <w:rsid w:val="00312A5F"/>
    <w:rsid w:val="00312F69"/>
    <w:rsid w:val="0031335C"/>
    <w:rsid w:val="00313914"/>
    <w:rsid w:val="00314CBD"/>
    <w:rsid w:val="00314DF6"/>
    <w:rsid w:val="00314EE7"/>
    <w:rsid w:val="00314FBC"/>
    <w:rsid w:val="00315C68"/>
    <w:rsid w:val="00316394"/>
    <w:rsid w:val="00316C83"/>
    <w:rsid w:val="00316F25"/>
    <w:rsid w:val="003177FD"/>
    <w:rsid w:val="003179C3"/>
    <w:rsid w:val="003179F4"/>
    <w:rsid w:val="00317A64"/>
    <w:rsid w:val="00317C96"/>
    <w:rsid w:val="00320076"/>
    <w:rsid w:val="0032079F"/>
    <w:rsid w:val="00320C01"/>
    <w:rsid w:val="0032111D"/>
    <w:rsid w:val="0032149A"/>
    <w:rsid w:val="0032181F"/>
    <w:rsid w:val="00321D06"/>
    <w:rsid w:val="003225D7"/>
    <w:rsid w:val="003226FE"/>
    <w:rsid w:val="00322C89"/>
    <w:rsid w:val="00322FB0"/>
    <w:rsid w:val="00323A78"/>
    <w:rsid w:val="00323C4C"/>
    <w:rsid w:val="00323EF5"/>
    <w:rsid w:val="00323FA0"/>
    <w:rsid w:val="00324193"/>
    <w:rsid w:val="00324B19"/>
    <w:rsid w:val="00324E42"/>
    <w:rsid w:val="00325BAC"/>
    <w:rsid w:val="00327472"/>
    <w:rsid w:val="003276C4"/>
    <w:rsid w:val="00330A6D"/>
    <w:rsid w:val="00330CCC"/>
    <w:rsid w:val="0033125A"/>
    <w:rsid w:val="00331A35"/>
    <w:rsid w:val="00331B01"/>
    <w:rsid w:val="00331EF8"/>
    <w:rsid w:val="00332BA9"/>
    <w:rsid w:val="0033308E"/>
    <w:rsid w:val="0033348C"/>
    <w:rsid w:val="00333828"/>
    <w:rsid w:val="00333D9C"/>
    <w:rsid w:val="00334064"/>
    <w:rsid w:val="0033647F"/>
    <w:rsid w:val="003369B1"/>
    <w:rsid w:val="00336DD2"/>
    <w:rsid w:val="00337A1A"/>
    <w:rsid w:val="00337D02"/>
    <w:rsid w:val="00337F75"/>
    <w:rsid w:val="003400F6"/>
    <w:rsid w:val="003401AF"/>
    <w:rsid w:val="00340C4C"/>
    <w:rsid w:val="00340EE4"/>
    <w:rsid w:val="003411F9"/>
    <w:rsid w:val="00341725"/>
    <w:rsid w:val="00341B74"/>
    <w:rsid w:val="00341C2B"/>
    <w:rsid w:val="00341C99"/>
    <w:rsid w:val="00341E2D"/>
    <w:rsid w:val="00341EF5"/>
    <w:rsid w:val="003424DA"/>
    <w:rsid w:val="003437E9"/>
    <w:rsid w:val="00344104"/>
    <w:rsid w:val="0034469F"/>
    <w:rsid w:val="00344BA4"/>
    <w:rsid w:val="003459E2"/>
    <w:rsid w:val="00345B2D"/>
    <w:rsid w:val="0035013C"/>
    <w:rsid w:val="0035097C"/>
    <w:rsid w:val="00350EF0"/>
    <w:rsid w:val="00350F86"/>
    <w:rsid w:val="00351594"/>
    <w:rsid w:val="00351AE7"/>
    <w:rsid w:val="00351CE7"/>
    <w:rsid w:val="003543C2"/>
    <w:rsid w:val="00354B0D"/>
    <w:rsid w:val="00354F7E"/>
    <w:rsid w:val="00355389"/>
    <w:rsid w:val="00357092"/>
    <w:rsid w:val="0035785E"/>
    <w:rsid w:val="00357EEE"/>
    <w:rsid w:val="00357F67"/>
    <w:rsid w:val="00357FB5"/>
    <w:rsid w:val="00360413"/>
    <w:rsid w:val="003610BC"/>
    <w:rsid w:val="003610CE"/>
    <w:rsid w:val="00361174"/>
    <w:rsid w:val="003611C1"/>
    <w:rsid w:val="003614D2"/>
    <w:rsid w:val="003614F7"/>
    <w:rsid w:val="00361CB6"/>
    <w:rsid w:val="00361DD2"/>
    <w:rsid w:val="00361FB3"/>
    <w:rsid w:val="003621E7"/>
    <w:rsid w:val="0036305D"/>
    <w:rsid w:val="00363423"/>
    <w:rsid w:val="00363704"/>
    <w:rsid w:val="003645DF"/>
    <w:rsid w:val="0036495F"/>
    <w:rsid w:val="003649E7"/>
    <w:rsid w:val="003652B5"/>
    <w:rsid w:val="0036533E"/>
    <w:rsid w:val="00365AEE"/>
    <w:rsid w:val="0036625E"/>
    <w:rsid w:val="00367A8E"/>
    <w:rsid w:val="00370737"/>
    <w:rsid w:val="00370984"/>
    <w:rsid w:val="00370A9F"/>
    <w:rsid w:val="0037119A"/>
    <w:rsid w:val="0037123A"/>
    <w:rsid w:val="003716FF"/>
    <w:rsid w:val="0037216D"/>
    <w:rsid w:val="003724C4"/>
    <w:rsid w:val="003724EC"/>
    <w:rsid w:val="00372771"/>
    <w:rsid w:val="00373970"/>
    <w:rsid w:val="00373ACA"/>
    <w:rsid w:val="00373F58"/>
    <w:rsid w:val="0037465F"/>
    <w:rsid w:val="0037467E"/>
    <w:rsid w:val="0037489F"/>
    <w:rsid w:val="0037561A"/>
    <w:rsid w:val="0037639D"/>
    <w:rsid w:val="003767FD"/>
    <w:rsid w:val="00376A7B"/>
    <w:rsid w:val="00376D0F"/>
    <w:rsid w:val="00376D58"/>
    <w:rsid w:val="003770A4"/>
    <w:rsid w:val="00377697"/>
    <w:rsid w:val="00377B73"/>
    <w:rsid w:val="00377B79"/>
    <w:rsid w:val="00377F31"/>
    <w:rsid w:val="00380052"/>
    <w:rsid w:val="00380845"/>
    <w:rsid w:val="00380F59"/>
    <w:rsid w:val="0038153C"/>
    <w:rsid w:val="003816B2"/>
    <w:rsid w:val="00382708"/>
    <w:rsid w:val="00382740"/>
    <w:rsid w:val="003827D7"/>
    <w:rsid w:val="00382B4C"/>
    <w:rsid w:val="00382B96"/>
    <w:rsid w:val="00384AC8"/>
    <w:rsid w:val="00385676"/>
    <w:rsid w:val="00385FD5"/>
    <w:rsid w:val="00386270"/>
    <w:rsid w:val="00386424"/>
    <w:rsid w:val="00386448"/>
    <w:rsid w:val="00386D45"/>
    <w:rsid w:val="00387718"/>
    <w:rsid w:val="00387A54"/>
    <w:rsid w:val="00387C36"/>
    <w:rsid w:val="00390C6F"/>
    <w:rsid w:val="00391586"/>
    <w:rsid w:val="003916EF"/>
    <w:rsid w:val="00391C17"/>
    <w:rsid w:val="00393653"/>
    <w:rsid w:val="00393BAD"/>
    <w:rsid w:val="00394056"/>
    <w:rsid w:val="00394430"/>
    <w:rsid w:val="00394659"/>
    <w:rsid w:val="0039475B"/>
    <w:rsid w:val="00394F77"/>
    <w:rsid w:val="00396A4F"/>
    <w:rsid w:val="003976BA"/>
    <w:rsid w:val="0039787E"/>
    <w:rsid w:val="00397A6A"/>
    <w:rsid w:val="003A0086"/>
    <w:rsid w:val="003A0524"/>
    <w:rsid w:val="003A1553"/>
    <w:rsid w:val="003A1B64"/>
    <w:rsid w:val="003A1EF0"/>
    <w:rsid w:val="003A1FA4"/>
    <w:rsid w:val="003A2522"/>
    <w:rsid w:val="003A2FD8"/>
    <w:rsid w:val="003A3203"/>
    <w:rsid w:val="003A3325"/>
    <w:rsid w:val="003A3855"/>
    <w:rsid w:val="003A3898"/>
    <w:rsid w:val="003A38FC"/>
    <w:rsid w:val="003A3FB9"/>
    <w:rsid w:val="003A46DC"/>
    <w:rsid w:val="003A48C3"/>
    <w:rsid w:val="003A5A2A"/>
    <w:rsid w:val="003A6467"/>
    <w:rsid w:val="003A6999"/>
    <w:rsid w:val="003A6BAD"/>
    <w:rsid w:val="003A738B"/>
    <w:rsid w:val="003A7466"/>
    <w:rsid w:val="003A76F2"/>
    <w:rsid w:val="003A7C27"/>
    <w:rsid w:val="003A7E2F"/>
    <w:rsid w:val="003B0385"/>
    <w:rsid w:val="003B0919"/>
    <w:rsid w:val="003B105F"/>
    <w:rsid w:val="003B3559"/>
    <w:rsid w:val="003B4B83"/>
    <w:rsid w:val="003B4CD6"/>
    <w:rsid w:val="003B5949"/>
    <w:rsid w:val="003B5A30"/>
    <w:rsid w:val="003B6098"/>
    <w:rsid w:val="003B64B5"/>
    <w:rsid w:val="003B69FD"/>
    <w:rsid w:val="003B6B27"/>
    <w:rsid w:val="003B71D4"/>
    <w:rsid w:val="003B7213"/>
    <w:rsid w:val="003B753B"/>
    <w:rsid w:val="003B7678"/>
    <w:rsid w:val="003C0A18"/>
    <w:rsid w:val="003C0AA3"/>
    <w:rsid w:val="003C0ADF"/>
    <w:rsid w:val="003C1A71"/>
    <w:rsid w:val="003C2006"/>
    <w:rsid w:val="003C204D"/>
    <w:rsid w:val="003C224A"/>
    <w:rsid w:val="003C2D20"/>
    <w:rsid w:val="003C3722"/>
    <w:rsid w:val="003C3A20"/>
    <w:rsid w:val="003C4A8E"/>
    <w:rsid w:val="003C56B3"/>
    <w:rsid w:val="003C590B"/>
    <w:rsid w:val="003C5B13"/>
    <w:rsid w:val="003C6090"/>
    <w:rsid w:val="003C6ED7"/>
    <w:rsid w:val="003C7152"/>
    <w:rsid w:val="003C74EB"/>
    <w:rsid w:val="003C771D"/>
    <w:rsid w:val="003C7F13"/>
    <w:rsid w:val="003D0CDF"/>
    <w:rsid w:val="003D13F4"/>
    <w:rsid w:val="003D144A"/>
    <w:rsid w:val="003D1DAA"/>
    <w:rsid w:val="003D2379"/>
    <w:rsid w:val="003D2763"/>
    <w:rsid w:val="003D308C"/>
    <w:rsid w:val="003D3C3B"/>
    <w:rsid w:val="003D3CC5"/>
    <w:rsid w:val="003D3F02"/>
    <w:rsid w:val="003D4148"/>
    <w:rsid w:val="003D415C"/>
    <w:rsid w:val="003D49C1"/>
    <w:rsid w:val="003D4A26"/>
    <w:rsid w:val="003D4BC3"/>
    <w:rsid w:val="003D518D"/>
    <w:rsid w:val="003D525A"/>
    <w:rsid w:val="003D633A"/>
    <w:rsid w:val="003D63DC"/>
    <w:rsid w:val="003D664C"/>
    <w:rsid w:val="003E02D5"/>
    <w:rsid w:val="003E0355"/>
    <w:rsid w:val="003E0DB3"/>
    <w:rsid w:val="003E187D"/>
    <w:rsid w:val="003E19AB"/>
    <w:rsid w:val="003E2130"/>
    <w:rsid w:val="003E214C"/>
    <w:rsid w:val="003E22C3"/>
    <w:rsid w:val="003E2313"/>
    <w:rsid w:val="003E2322"/>
    <w:rsid w:val="003E265B"/>
    <w:rsid w:val="003E2707"/>
    <w:rsid w:val="003E27F6"/>
    <w:rsid w:val="003E330C"/>
    <w:rsid w:val="003E34AB"/>
    <w:rsid w:val="003E458A"/>
    <w:rsid w:val="003E4ACD"/>
    <w:rsid w:val="003E546E"/>
    <w:rsid w:val="003E58EF"/>
    <w:rsid w:val="003E595E"/>
    <w:rsid w:val="003E5B40"/>
    <w:rsid w:val="003E654A"/>
    <w:rsid w:val="003E664B"/>
    <w:rsid w:val="003E6692"/>
    <w:rsid w:val="003E6969"/>
    <w:rsid w:val="003E70FF"/>
    <w:rsid w:val="003F073A"/>
    <w:rsid w:val="003F0D57"/>
    <w:rsid w:val="003F1A3A"/>
    <w:rsid w:val="003F217D"/>
    <w:rsid w:val="003F21C0"/>
    <w:rsid w:val="003F2617"/>
    <w:rsid w:val="003F291B"/>
    <w:rsid w:val="003F2D97"/>
    <w:rsid w:val="003F2ED5"/>
    <w:rsid w:val="003F45FD"/>
    <w:rsid w:val="003F4A92"/>
    <w:rsid w:val="003F4EDE"/>
    <w:rsid w:val="003F5221"/>
    <w:rsid w:val="003F551B"/>
    <w:rsid w:val="003F5691"/>
    <w:rsid w:val="003F575A"/>
    <w:rsid w:val="003F5C9B"/>
    <w:rsid w:val="003F5CBA"/>
    <w:rsid w:val="003F5E41"/>
    <w:rsid w:val="003F5FB5"/>
    <w:rsid w:val="003F765C"/>
    <w:rsid w:val="003F76FE"/>
    <w:rsid w:val="003F7723"/>
    <w:rsid w:val="003F7958"/>
    <w:rsid w:val="003F7C1F"/>
    <w:rsid w:val="003F7EF6"/>
    <w:rsid w:val="003F7F95"/>
    <w:rsid w:val="0040040E"/>
    <w:rsid w:val="00400847"/>
    <w:rsid w:val="004009A1"/>
    <w:rsid w:val="004012FE"/>
    <w:rsid w:val="0040166B"/>
    <w:rsid w:val="00401917"/>
    <w:rsid w:val="00401A05"/>
    <w:rsid w:val="00401F73"/>
    <w:rsid w:val="0040273D"/>
    <w:rsid w:val="00402C11"/>
    <w:rsid w:val="00402E9F"/>
    <w:rsid w:val="00403598"/>
    <w:rsid w:val="00403B07"/>
    <w:rsid w:val="004058C6"/>
    <w:rsid w:val="00406558"/>
    <w:rsid w:val="00406EC1"/>
    <w:rsid w:val="004070B1"/>
    <w:rsid w:val="00407400"/>
    <w:rsid w:val="004076CE"/>
    <w:rsid w:val="00407A0D"/>
    <w:rsid w:val="00407CE8"/>
    <w:rsid w:val="00407ED7"/>
    <w:rsid w:val="0041013A"/>
    <w:rsid w:val="00410369"/>
    <w:rsid w:val="004107AF"/>
    <w:rsid w:val="00410EE0"/>
    <w:rsid w:val="00411161"/>
    <w:rsid w:val="0041158B"/>
    <w:rsid w:val="00411FA4"/>
    <w:rsid w:val="0041341B"/>
    <w:rsid w:val="0041379C"/>
    <w:rsid w:val="004137F5"/>
    <w:rsid w:val="0041494D"/>
    <w:rsid w:val="00414C58"/>
    <w:rsid w:val="00414CFA"/>
    <w:rsid w:val="00414FB6"/>
    <w:rsid w:val="00415A7B"/>
    <w:rsid w:val="00415C13"/>
    <w:rsid w:val="004160A7"/>
    <w:rsid w:val="004163A5"/>
    <w:rsid w:val="00417008"/>
    <w:rsid w:val="00420749"/>
    <w:rsid w:val="00420C2A"/>
    <w:rsid w:val="00421604"/>
    <w:rsid w:val="004219FF"/>
    <w:rsid w:val="00422142"/>
    <w:rsid w:val="00423573"/>
    <w:rsid w:val="004235F3"/>
    <w:rsid w:val="00423C39"/>
    <w:rsid w:val="00423D39"/>
    <w:rsid w:val="00424788"/>
    <w:rsid w:val="00424822"/>
    <w:rsid w:val="00424B02"/>
    <w:rsid w:val="0042560C"/>
    <w:rsid w:val="00425967"/>
    <w:rsid w:val="00425D52"/>
    <w:rsid w:val="00425D83"/>
    <w:rsid w:val="00425FD9"/>
    <w:rsid w:val="00426773"/>
    <w:rsid w:val="0042736F"/>
    <w:rsid w:val="004274DE"/>
    <w:rsid w:val="00427EAA"/>
    <w:rsid w:val="00430535"/>
    <w:rsid w:val="00431AC0"/>
    <w:rsid w:val="0043201A"/>
    <w:rsid w:val="004328E2"/>
    <w:rsid w:val="00433072"/>
    <w:rsid w:val="00433EA7"/>
    <w:rsid w:val="004341C8"/>
    <w:rsid w:val="0043494F"/>
    <w:rsid w:val="00434C63"/>
    <w:rsid w:val="00434F4B"/>
    <w:rsid w:val="00434FE7"/>
    <w:rsid w:val="004355CB"/>
    <w:rsid w:val="00435AE5"/>
    <w:rsid w:val="00436195"/>
    <w:rsid w:val="00436B94"/>
    <w:rsid w:val="0043711A"/>
    <w:rsid w:val="00437662"/>
    <w:rsid w:val="004377BE"/>
    <w:rsid w:val="004402F1"/>
    <w:rsid w:val="0044034F"/>
    <w:rsid w:val="0044052D"/>
    <w:rsid w:val="00440CB2"/>
    <w:rsid w:val="00441AED"/>
    <w:rsid w:val="0044215B"/>
    <w:rsid w:val="004421F5"/>
    <w:rsid w:val="00442AFE"/>
    <w:rsid w:val="00443213"/>
    <w:rsid w:val="00443690"/>
    <w:rsid w:val="004448B7"/>
    <w:rsid w:val="00444AB8"/>
    <w:rsid w:val="00444C1D"/>
    <w:rsid w:val="00444D66"/>
    <w:rsid w:val="004451FE"/>
    <w:rsid w:val="00446D9B"/>
    <w:rsid w:val="0045037D"/>
    <w:rsid w:val="0045070B"/>
    <w:rsid w:val="00450786"/>
    <w:rsid w:val="0045089C"/>
    <w:rsid w:val="00450FEC"/>
    <w:rsid w:val="004515A2"/>
    <w:rsid w:val="0045172E"/>
    <w:rsid w:val="00451791"/>
    <w:rsid w:val="00452004"/>
    <w:rsid w:val="004521B6"/>
    <w:rsid w:val="004521D0"/>
    <w:rsid w:val="00452772"/>
    <w:rsid w:val="00452E57"/>
    <w:rsid w:val="0045304D"/>
    <w:rsid w:val="00453553"/>
    <w:rsid w:val="00453721"/>
    <w:rsid w:val="00454FBB"/>
    <w:rsid w:val="00455262"/>
    <w:rsid w:val="0045552F"/>
    <w:rsid w:val="00455D2F"/>
    <w:rsid w:val="004561F1"/>
    <w:rsid w:val="00456478"/>
    <w:rsid w:val="004572A3"/>
    <w:rsid w:val="004577C2"/>
    <w:rsid w:val="00457FA6"/>
    <w:rsid w:val="004608E8"/>
    <w:rsid w:val="004611DD"/>
    <w:rsid w:val="00461DD9"/>
    <w:rsid w:val="00462206"/>
    <w:rsid w:val="00462478"/>
    <w:rsid w:val="004627AB"/>
    <w:rsid w:val="0046295E"/>
    <w:rsid w:val="00462D79"/>
    <w:rsid w:val="00462E5D"/>
    <w:rsid w:val="00463169"/>
    <w:rsid w:val="0046324A"/>
    <w:rsid w:val="0046496B"/>
    <w:rsid w:val="00464985"/>
    <w:rsid w:val="00464E30"/>
    <w:rsid w:val="00465289"/>
    <w:rsid w:val="00465622"/>
    <w:rsid w:val="004656E4"/>
    <w:rsid w:val="00465F99"/>
    <w:rsid w:val="00465FB8"/>
    <w:rsid w:val="00466787"/>
    <w:rsid w:val="004701D6"/>
    <w:rsid w:val="00470F20"/>
    <w:rsid w:val="004717A8"/>
    <w:rsid w:val="00471AB2"/>
    <w:rsid w:val="00471AE3"/>
    <w:rsid w:val="00473820"/>
    <w:rsid w:val="004741D1"/>
    <w:rsid w:val="00474BC9"/>
    <w:rsid w:val="00475E05"/>
    <w:rsid w:val="00476471"/>
    <w:rsid w:val="00476623"/>
    <w:rsid w:val="0047684B"/>
    <w:rsid w:val="00477C98"/>
    <w:rsid w:val="00480223"/>
    <w:rsid w:val="004803C1"/>
    <w:rsid w:val="004807A9"/>
    <w:rsid w:val="00480863"/>
    <w:rsid w:val="00480E38"/>
    <w:rsid w:val="00481136"/>
    <w:rsid w:val="00481553"/>
    <w:rsid w:val="00481B2B"/>
    <w:rsid w:val="00482A84"/>
    <w:rsid w:val="004830D7"/>
    <w:rsid w:val="00483678"/>
    <w:rsid w:val="00484399"/>
    <w:rsid w:val="0048502C"/>
    <w:rsid w:val="0048519A"/>
    <w:rsid w:val="0048561B"/>
    <w:rsid w:val="00485BED"/>
    <w:rsid w:val="00485CAD"/>
    <w:rsid w:val="00485D06"/>
    <w:rsid w:val="00485D7B"/>
    <w:rsid w:val="00485FB0"/>
    <w:rsid w:val="0048667E"/>
    <w:rsid w:val="004867CC"/>
    <w:rsid w:val="00486900"/>
    <w:rsid w:val="004869EA"/>
    <w:rsid w:val="00486E16"/>
    <w:rsid w:val="00487040"/>
    <w:rsid w:val="004872C5"/>
    <w:rsid w:val="0048747F"/>
    <w:rsid w:val="004877AD"/>
    <w:rsid w:val="004877EA"/>
    <w:rsid w:val="0049012F"/>
    <w:rsid w:val="00491AE5"/>
    <w:rsid w:val="00493080"/>
    <w:rsid w:val="00493476"/>
    <w:rsid w:val="004942F6"/>
    <w:rsid w:val="00494357"/>
    <w:rsid w:val="004945CC"/>
    <w:rsid w:val="00494711"/>
    <w:rsid w:val="00494C7B"/>
    <w:rsid w:val="00494C92"/>
    <w:rsid w:val="00495263"/>
    <w:rsid w:val="004959E8"/>
    <w:rsid w:val="00496022"/>
    <w:rsid w:val="004969E4"/>
    <w:rsid w:val="00496BBB"/>
    <w:rsid w:val="004A03C2"/>
    <w:rsid w:val="004A04AB"/>
    <w:rsid w:val="004A0F69"/>
    <w:rsid w:val="004A103D"/>
    <w:rsid w:val="004A1265"/>
    <w:rsid w:val="004A15AA"/>
    <w:rsid w:val="004A1881"/>
    <w:rsid w:val="004A24EA"/>
    <w:rsid w:val="004A31A5"/>
    <w:rsid w:val="004A3410"/>
    <w:rsid w:val="004A462A"/>
    <w:rsid w:val="004A6633"/>
    <w:rsid w:val="004A6CE6"/>
    <w:rsid w:val="004B02DE"/>
    <w:rsid w:val="004B0605"/>
    <w:rsid w:val="004B13CB"/>
    <w:rsid w:val="004B14F2"/>
    <w:rsid w:val="004B2083"/>
    <w:rsid w:val="004B217B"/>
    <w:rsid w:val="004B2229"/>
    <w:rsid w:val="004B2270"/>
    <w:rsid w:val="004B25CC"/>
    <w:rsid w:val="004B27F7"/>
    <w:rsid w:val="004B3E50"/>
    <w:rsid w:val="004B4059"/>
    <w:rsid w:val="004B4159"/>
    <w:rsid w:val="004B441D"/>
    <w:rsid w:val="004B45DE"/>
    <w:rsid w:val="004B469C"/>
    <w:rsid w:val="004B47D0"/>
    <w:rsid w:val="004B4D62"/>
    <w:rsid w:val="004B4E10"/>
    <w:rsid w:val="004B5043"/>
    <w:rsid w:val="004B534F"/>
    <w:rsid w:val="004B5A88"/>
    <w:rsid w:val="004B65EF"/>
    <w:rsid w:val="004B6A51"/>
    <w:rsid w:val="004B6C48"/>
    <w:rsid w:val="004B7027"/>
    <w:rsid w:val="004B766A"/>
    <w:rsid w:val="004C1C96"/>
    <w:rsid w:val="004C1F5A"/>
    <w:rsid w:val="004C2AEC"/>
    <w:rsid w:val="004C2C93"/>
    <w:rsid w:val="004C3604"/>
    <w:rsid w:val="004C380C"/>
    <w:rsid w:val="004C382B"/>
    <w:rsid w:val="004C399C"/>
    <w:rsid w:val="004C453C"/>
    <w:rsid w:val="004C4FC7"/>
    <w:rsid w:val="004C5339"/>
    <w:rsid w:val="004C55F1"/>
    <w:rsid w:val="004C6000"/>
    <w:rsid w:val="004C66B0"/>
    <w:rsid w:val="004C6A54"/>
    <w:rsid w:val="004C7139"/>
    <w:rsid w:val="004C791E"/>
    <w:rsid w:val="004C7D08"/>
    <w:rsid w:val="004C7E33"/>
    <w:rsid w:val="004D0045"/>
    <w:rsid w:val="004D0612"/>
    <w:rsid w:val="004D0ADD"/>
    <w:rsid w:val="004D0D03"/>
    <w:rsid w:val="004D0E38"/>
    <w:rsid w:val="004D1B01"/>
    <w:rsid w:val="004D280D"/>
    <w:rsid w:val="004D2AA9"/>
    <w:rsid w:val="004D3821"/>
    <w:rsid w:val="004D4779"/>
    <w:rsid w:val="004D54E6"/>
    <w:rsid w:val="004D5BF7"/>
    <w:rsid w:val="004D64C5"/>
    <w:rsid w:val="004D6769"/>
    <w:rsid w:val="004D67AA"/>
    <w:rsid w:val="004D741E"/>
    <w:rsid w:val="004E014A"/>
    <w:rsid w:val="004E0394"/>
    <w:rsid w:val="004E0513"/>
    <w:rsid w:val="004E0798"/>
    <w:rsid w:val="004E07CA"/>
    <w:rsid w:val="004E093B"/>
    <w:rsid w:val="004E1A72"/>
    <w:rsid w:val="004E2C99"/>
    <w:rsid w:val="004E3B34"/>
    <w:rsid w:val="004E5067"/>
    <w:rsid w:val="004E5320"/>
    <w:rsid w:val="004E5D9F"/>
    <w:rsid w:val="004E5DE5"/>
    <w:rsid w:val="004E664E"/>
    <w:rsid w:val="004E7493"/>
    <w:rsid w:val="004E7EDB"/>
    <w:rsid w:val="004F0017"/>
    <w:rsid w:val="004F04A3"/>
    <w:rsid w:val="004F227B"/>
    <w:rsid w:val="004F2CCD"/>
    <w:rsid w:val="004F3ABF"/>
    <w:rsid w:val="004F4541"/>
    <w:rsid w:val="004F45DE"/>
    <w:rsid w:val="004F468D"/>
    <w:rsid w:val="004F4A32"/>
    <w:rsid w:val="004F4C76"/>
    <w:rsid w:val="004F67D0"/>
    <w:rsid w:val="004F7449"/>
    <w:rsid w:val="004F7D44"/>
    <w:rsid w:val="0050072F"/>
    <w:rsid w:val="00500CF4"/>
    <w:rsid w:val="00501D4E"/>
    <w:rsid w:val="0050208E"/>
    <w:rsid w:val="00502D32"/>
    <w:rsid w:val="005030CF"/>
    <w:rsid w:val="00503680"/>
    <w:rsid w:val="00503E62"/>
    <w:rsid w:val="00503F21"/>
    <w:rsid w:val="005040AE"/>
    <w:rsid w:val="00505CE6"/>
    <w:rsid w:val="005063A0"/>
    <w:rsid w:val="00506A2B"/>
    <w:rsid w:val="00506E84"/>
    <w:rsid w:val="00507648"/>
    <w:rsid w:val="005079A8"/>
    <w:rsid w:val="00510941"/>
    <w:rsid w:val="005109E9"/>
    <w:rsid w:val="005111F4"/>
    <w:rsid w:val="0051197D"/>
    <w:rsid w:val="00511D51"/>
    <w:rsid w:val="005120E6"/>
    <w:rsid w:val="00513064"/>
    <w:rsid w:val="00513183"/>
    <w:rsid w:val="005135E6"/>
    <w:rsid w:val="005142AD"/>
    <w:rsid w:val="005149ED"/>
    <w:rsid w:val="00514A27"/>
    <w:rsid w:val="005154F9"/>
    <w:rsid w:val="005156FE"/>
    <w:rsid w:val="00515ABB"/>
    <w:rsid w:val="00515C48"/>
    <w:rsid w:val="005165D3"/>
    <w:rsid w:val="00516EB0"/>
    <w:rsid w:val="00517630"/>
    <w:rsid w:val="005178E7"/>
    <w:rsid w:val="00520E88"/>
    <w:rsid w:val="005214FE"/>
    <w:rsid w:val="005220EA"/>
    <w:rsid w:val="0052232E"/>
    <w:rsid w:val="005225F7"/>
    <w:rsid w:val="0052349F"/>
    <w:rsid w:val="005236C6"/>
    <w:rsid w:val="0052382C"/>
    <w:rsid w:val="005241DF"/>
    <w:rsid w:val="00524C8F"/>
    <w:rsid w:val="00524DA6"/>
    <w:rsid w:val="00525268"/>
    <w:rsid w:val="00525834"/>
    <w:rsid w:val="00525CB3"/>
    <w:rsid w:val="00526277"/>
    <w:rsid w:val="0052680D"/>
    <w:rsid w:val="00527873"/>
    <w:rsid w:val="00527BE2"/>
    <w:rsid w:val="00527E5B"/>
    <w:rsid w:val="005301F3"/>
    <w:rsid w:val="005303EA"/>
    <w:rsid w:val="00530405"/>
    <w:rsid w:val="0053072B"/>
    <w:rsid w:val="0053112E"/>
    <w:rsid w:val="00531589"/>
    <w:rsid w:val="005315D1"/>
    <w:rsid w:val="00531692"/>
    <w:rsid w:val="00532087"/>
    <w:rsid w:val="00532393"/>
    <w:rsid w:val="00532C13"/>
    <w:rsid w:val="00533903"/>
    <w:rsid w:val="005339C0"/>
    <w:rsid w:val="00534A93"/>
    <w:rsid w:val="00534D70"/>
    <w:rsid w:val="005350D1"/>
    <w:rsid w:val="00535F02"/>
    <w:rsid w:val="005362AA"/>
    <w:rsid w:val="005364AE"/>
    <w:rsid w:val="00536DBB"/>
    <w:rsid w:val="00537183"/>
    <w:rsid w:val="0053794A"/>
    <w:rsid w:val="00537BD5"/>
    <w:rsid w:val="00537D5E"/>
    <w:rsid w:val="0054000E"/>
    <w:rsid w:val="0054043F"/>
    <w:rsid w:val="005406A1"/>
    <w:rsid w:val="00540FBF"/>
    <w:rsid w:val="00541909"/>
    <w:rsid w:val="005420EB"/>
    <w:rsid w:val="005422F0"/>
    <w:rsid w:val="0054235A"/>
    <w:rsid w:val="00542B48"/>
    <w:rsid w:val="00542B67"/>
    <w:rsid w:val="0054303F"/>
    <w:rsid w:val="0054335C"/>
    <w:rsid w:val="00543463"/>
    <w:rsid w:val="00544162"/>
    <w:rsid w:val="005442EF"/>
    <w:rsid w:val="005444FD"/>
    <w:rsid w:val="0054463F"/>
    <w:rsid w:val="0054494D"/>
    <w:rsid w:val="00544B5C"/>
    <w:rsid w:val="0054534B"/>
    <w:rsid w:val="00545364"/>
    <w:rsid w:val="005454BD"/>
    <w:rsid w:val="00545748"/>
    <w:rsid w:val="00545896"/>
    <w:rsid w:val="00545DE7"/>
    <w:rsid w:val="005461A9"/>
    <w:rsid w:val="00546233"/>
    <w:rsid w:val="0054727F"/>
    <w:rsid w:val="00550096"/>
    <w:rsid w:val="00550597"/>
    <w:rsid w:val="005507D8"/>
    <w:rsid w:val="00551F4C"/>
    <w:rsid w:val="00552326"/>
    <w:rsid w:val="0055248B"/>
    <w:rsid w:val="00553655"/>
    <w:rsid w:val="00553890"/>
    <w:rsid w:val="0055573D"/>
    <w:rsid w:val="00555C4D"/>
    <w:rsid w:val="005562B8"/>
    <w:rsid w:val="00556797"/>
    <w:rsid w:val="005567C5"/>
    <w:rsid w:val="00556857"/>
    <w:rsid w:val="00556AC1"/>
    <w:rsid w:val="00557102"/>
    <w:rsid w:val="00557669"/>
    <w:rsid w:val="00561F52"/>
    <w:rsid w:val="0056269D"/>
    <w:rsid w:val="00562F03"/>
    <w:rsid w:val="00563369"/>
    <w:rsid w:val="00563DF7"/>
    <w:rsid w:val="005648DC"/>
    <w:rsid w:val="00564F0D"/>
    <w:rsid w:val="00565888"/>
    <w:rsid w:val="00565D83"/>
    <w:rsid w:val="0056674C"/>
    <w:rsid w:val="00566948"/>
    <w:rsid w:val="00566C35"/>
    <w:rsid w:val="00567B0A"/>
    <w:rsid w:val="00567CD2"/>
    <w:rsid w:val="00570121"/>
    <w:rsid w:val="00570481"/>
    <w:rsid w:val="005705F6"/>
    <w:rsid w:val="0057104C"/>
    <w:rsid w:val="0057198F"/>
    <w:rsid w:val="005719EB"/>
    <w:rsid w:val="0057283A"/>
    <w:rsid w:val="005740FD"/>
    <w:rsid w:val="00574BC3"/>
    <w:rsid w:val="005751F2"/>
    <w:rsid w:val="00575471"/>
    <w:rsid w:val="0057548A"/>
    <w:rsid w:val="0057628B"/>
    <w:rsid w:val="005769D7"/>
    <w:rsid w:val="00576E45"/>
    <w:rsid w:val="00580376"/>
    <w:rsid w:val="00581033"/>
    <w:rsid w:val="005817AD"/>
    <w:rsid w:val="00581A8D"/>
    <w:rsid w:val="00582864"/>
    <w:rsid w:val="00583676"/>
    <w:rsid w:val="00583682"/>
    <w:rsid w:val="00583982"/>
    <w:rsid w:val="00583DA6"/>
    <w:rsid w:val="005840BA"/>
    <w:rsid w:val="005855F3"/>
    <w:rsid w:val="005856C5"/>
    <w:rsid w:val="00585B0C"/>
    <w:rsid w:val="00585BC0"/>
    <w:rsid w:val="005862E5"/>
    <w:rsid w:val="00586FEA"/>
    <w:rsid w:val="00587CC3"/>
    <w:rsid w:val="00590266"/>
    <w:rsid w:val="005906C0"/>
    <w:rsid w:val="00590C68"/>
    <w:rsid w:val="0059130C"/>
    <w:rsid w:val="00591725"/>
    <w:rsid w:val="005918CC"/>
    <w:rsid w:val="00591988"/>
    <w:rsid w:val="00591FEA"/>
    <w:rsid w:val="005922DC"/>
    <w:rsid w:val="00592451"/>
    <w:rsid w:val="0059256C"/>
    <w:rsid w:val="005926E9"/>
    <w:rsid w:val="00592A0B"/>
    <w:rsid w:val="005930E5"/>
    <w:rsid w:val="005935F6"/>
    <w:rsid w:val="00594328"/>
    <w:rsid w:val="005945B2"/>
    <w:rsid w:val="00594EB4"/>
    <w:rsid w:val="0059503F"/>
    <w:rsid w:val="00595263"/>
    <w:rsid w:val="0059533E"/>
    <w:rsid w:val="00596792"/>
    <w:rsid w:val="005974F1"/>
    <w:rsid w:val="0059765E"/>
    <w:rsid w:val="00597A79"/>
    <w:rsid w:val="005A0F1F"/>
    <w:rsid w:val="005A11E6"/>
    <w:rsid w:val="005A1ECB"/>
    <w:rsid w:val="005A204E"/>
    <w:rsid w:val="005A2883"/>
    <w:rsid w:val="005A2AB0"/>
    <w:rsid w:val="005A338C"/>
    <w:rsid w:val="005A3619"/>
    <w:rsid w:val="005A3757"/>
    <w:rsid w:val="005A3DC9"/>
    <w:rsid w:val="005A493F"/>
    <w:rsid w:val="005A59A1"/>
    <w:rsid w:val="005A6495"/>
    <w:rsid w:val="005A6735"/>
    <w:rsid w:val="005A6914"/>
    <w:rsid w:val="005A6B38"/>
    <w:rsid w:val="005A6F3B"/>
    <w:rsid w:val="005A7165"/>
    <w:rsid w:val="005A76D1"/>
    <w:rsid w:val="005A7786"/>
    <w:rsid w:val="005A7A1D"/>
    <w:rsid w:val="005A7D00"/>
    <w:rsid w:val="005A7E5F"/>
    <w:rsid w:val="005B071B"/>
    <w:rsid w:val="005B097D"/>
    <w:rsid w:val="005B0C57"/>
    <w:rsid w:val="005B18CC"/>
    <w:rsid w:val="005B201A"/>
    <w:rsid w:val="005B2201"/>
    <w:rsid w:val="005B2283"/>
    <w:rsid w:val="005B2BAC"/>
    <w:rsid w:val="005B303E"/>
    <w:rsid w:val="005B34A0"/>
    <w:rsid w:val="005B3CDA"/>
    <w:rsid w:val="005B3F57"/>
    <w:rsid w:val="005B4046"/>
    <w:rsid w:val="005B4081"/>
    <w:rsid w:val="005B41C1"/>
    <w:rsid w:val="005B5082"/>
    <w:rsid w:val="005B575A"/>
    <w:rsid w:val="005B587F"/>
    <w:rsid w:val="005B58D8"/>
    <w:rsid w:val="005B5C01"/>
    <w:rsid w:val="005B5C9A"/>
    <w:rsid w:val="005B6104"/>
    <w:rsid w:val="005B6406"/>
    <w:rsid w:val="005B6696"/>
    <w:rsid w:val="005B6902"/>
    <w:rsid w:val="005B6B82"/>
    <w:rsid w:val="005B7A13"/>
    <w:rsid w:val="005B7B4F"/>
    <w:rsid w:val="005C0AD3"/>
    <w:rsid w:val="005C1612"/>
    <w:rsid w:val="005C1776"/>
    <w:rsid w:val="005C18B6"/>
    <w:rsid w:val="005C372B"/>
    <w:rsid w:val="005C3813"/>
    <w:rsid w:val="005C3C1E"/>
    <w:rsid w:val="005C441C"/>
    <w:rsid w:val="005C47E6"/>
    <w:rsid w:val="005C4EAB"/>
    <w:rsid w:val="005C517B"/>
    <w:rsid w:val="005C531F"/>
    <w:rsid w:val="005C5944"/>
    <w:rsid w:val="005C5977"/>
    <w:rsid w:val="005C5F61"/>
    <w:rsid w:val="005C6397"/>
    <w:rsid w:val="005C6A68"/>
    <w:rsid w:val="005C7727"/>
    <w:rsid w:val="005C775E"/>
    <w:rsid w:val="005C7CD1"/>
    <w:rsid w:val="005D075E"/>
    <w:rsid w:val="005D121D"/>
    <w:rsid w:val="005D16C7"/>
    <w:rsid w:val="005D2998"/>
    <w:rsid w:val="005D2B87"/>
    <w:rsid w:val="005D2CD2"/>
    <w:rsid w:val="005D2D6D"/>
    <w:rsid w:val="005D4156"/>
    <w:rsid w:val="005D41F0"/>
    <w:rsid w:val="005D41FC"/>
    <w:rsid w:val="005D4262"/>
    <w:rsid w:val="005D4450"/>
    <w:rsid w:val="005D48EC"/>
    <w:rsid w:val="005D49AF"/>
    <w:rsid w:val="005D4D54"/>
    <w:rsid w:val="005D5049"/>
    <w:rsid w:val="005D51E3"/>
    <w:rsid w:val="005D638E"/>
    <w:rsid w:val="005D6467"/>
    <w:rsid w:val="005D728A"/>
    <w:rsid w:val="005D73FC"/>
    <w:rsid w:val="005D7450"/>
    <w:rsid w:val="005D7625"/>
    <w:rsid w:val="005D7708"/>
    <w:rsid w:val="005D77F8"/>
    <w:rsid w:val="005D7D4C"/>
    <w:rsid w:val="005E017F"/>
    <w:rsid w:val="005E0509"/>
    <w:rsid w:val="005E13A8"/>
    <w:rsid w:val="005E186E"/>
    <w:rsid w:val="005E1904"/>
    <w:rsid w:val="005E1CF1"/>
    <w:rsid w:val="005E250E"/>
    <w:rsid w:val="005E3D73"/>
    <w:rsid w:val="005E3D88"/>
    <w:rsid w:val="005E548C"/>
    <w:rsid w:val="005E55FC"/>
    <w:rsid w:val="005E595E"/>
    <w:rsid w:val="005E5F51"/>
    <w:rsid w:val="005E633D"/>
    <w:rsid w:val="005E634E"/>
    <w:rsid w:val="005E6BEE"/>
    <w:rsid w:val="005E6C5B"/>
    <w:rsid w:val="005E6E41"/>
    <w:rsid w:val="005E717D"/>
    <w:rsid w:val="005E777D"/>
    <w:rsid w:val="005F027E"/>
    <w:rsid w:val="005F1F03"/>
    <w:rsid w:val="005F2C5F"/>
    <w:rsid w:val="005F3424"/>
    <w:rsid w:val="005F3451"/>
    <w:rsid w:val="005F37C2"/>
    <w:rsid w:val="005F3A91"/>
    <w:rsid w:val="005F3C58"/>
    <w:rsid w:val="005F3D43"/>
    <w:rsid w:val="005F40B6"/>
    <w:rsid w:val="005F4C65"/>
    <w:rsid w:val="005F54DB"/>
    <w:rsid w:val="005F55D5"/>
    <w:rsid w:val="005F58B6"/>
    <w:rsid w:val="005F6668"/>
    <w:rsid w:val="005F6C28"/>
    <w:rsid w:val="005F6F15"/>
    <w:rsid w:val="006003EA"/>
    <w:rsid w:val="006009FA"/>
    <w:rsid w:val="0060190B"/>
    <w:rsid w:val="00601D57"/>
    <w:rsid w:val="00602085"/>
    <w:rsid w:val="00602AF9"/>
    <w:rsid w:val="006037F1"/>
    <w:rsid w:val="0060394D"/>
    <w:rsid w:val="006039B3"/>
    <w:rsid w:val="006046C1"/>
    <w:rsid w:val="00604712"/>
    <w:rsid w:val="00604B30"/>
    <w:rsid w:val="00604EE0"/>
    <w:rsid w:val="006052A3"/>
    <w:rsid w:val="0060679D"/>
    <w:rsid w:val="00606B47"/>
    <w:rsid w:val="00606E1B"/>
    <w:rsid w:val="00607C80"/>
    <w:rsid w:val="006104AD"/>
    <w:rsid w:val="00610A9E"/>
    <w:rsid w:val="00610BF7"/>
    <w:rsid w:val="0061191A"/>
    <w:rsid w:val="00611DD7"/>
    <w:rsid w:val="00611EDA"/>
    <w:rsid w:val="00612892"/>
    <w:rsid w:val="00612B72"/>
    <w:rsid w:val="0061355A"/>
    <w:rsid w:val="00613AFD"/>
    <w:rsid w:val="00613C3E"/>
    <w:rsid w:val="00614200"/>
    <w:rsid w:val="006144E4"/>
    <w:rsid w:val="00614604"/>
    <w:rsid w:val="0061477D"/>
    <w:rsid w:val="00614D6E"/>
    <w:rsid w:val="00614EA5"/>
    <w:rsid w:val="00615A7B"/>
    <w:rsid w:val="00615AF7"/>
    <w:rsid w:val="0061643E"/>
    <w:rsid w:val="006165FC"/>
    <w:rsid w:val="00616F43"/>
    <w:rsid w:val="00617600"/>
    <w:rsid w:val="006176A6"/>
    <w:rsid w:val="00617E65"/>
    <w:rsid w:val="00620C0B"/>
    <w:rsid w:val="00620CB1"/>
    <w:rsid w:val="0062175D"/>
    <w:rsid w:val="00621854"/>
    <w:rsid w:val="00621964"/>
    <w:rsid w:val="00621B9C"/>
    <w:rsid w:val="006232D6"/>
    <w:rsid w:val="006234DF"/>
    <w:rsid w:val="00623EE2"/>
    <w:rsid w:val="00624CB6"/>
    <w:rsid w:val="00625123"/>
    <w:rsid w:val="00625335"/>
    <w:rsid w:val="00625489"/>
    <w:rsid w:val="0062551D"/>
    <w:rsid w:val="006256FD"/>
    <w:rsid w:val="00625C48"/>
    <w:rsid w:val="00625FB1"/>
    <w:rsid w:val="00626C4D"/>
    <w:rsid w:val="00626C5D"/>
    <w:rsid w:val="00627424"/>
    <w:rsid w:val="00627502"/>
    <w:rsid w:val="006276B6"/>
    <w:rsid w:val="006278CB"/>
    <w:rsid w:val="00627DA4"/>
    <w:rsid w:val="006303D1"/>
    <w:rsid w:val="00630D65"/>
    <w:rsid w:val="006314FE"/>
    <w:rsid w:val="0063161C"/>
    <w:rsid w:val="00631B30"/>
    <w:rsid w:val="00631D28"/>
    <w:rsid w:val="0063484B"/>
    <w:rsid w:val="00634F9D"/>
    <w:rsid w:val="00635366"/>
    <w:rsid w:val="00635A9C"/>
    <w:rsid w:val="00635C1F"/>
    <w:rsid w:val="0063673C"/>
    <w:rsid w:val="006369E8"/>
    <w:rsid w:val="006370DF"/>
    <w:rsid w:val="006371AF"/>
    <w:rsid w:val="00640036"/>
    <w:rsid w:val="00640DF0"/>
    <w:rsid w:val="00641117"/>
    <w:rsid w:val="0064145E"/>
    <w:rsid w:val="00643175"/>
    <w:rsid w:val="006433EB"/>
    <w:rsid w:val="00643F12"/>
    <w:rsid w:val="00643FF5"/>
    <w:rsid w:val="00644945"/>
    <w:rsid w:val="0064551A"/>
    <w:rsid w:val="00645D33"/>
    <w:rsid w:val="00646072"/>
    <w:rsid w:val="00646512"/>
    <w:rsid w:val="006504FB"/>
    <w:rsid w:val="00650D90"/>
    <w:rsid w:val="00651061"/>
    <w:rsid w:val="006516B5"/>
    <w:rsid w:val="00651A0E"/>
    <w:rsid w:val="00651A29"/>
    <w:rsid w:val="006531E9"/>
    <w:rsid w:val="006535F2"/>
    <w:rsid w:val="006535F7"/>
    <w:rsid w:val="006536D1"/>
    <w:rsid w:val="00653912"/>
    <w:rsid w:val="0065499F"/>
    <w:rsid w:val="006554EE"/>
    <w:rsid w:val="006554FA"/>
    <w:rsid w:val="00656504"/>
    <w:rsid w:val="00657475"/>
    <w:rsid w:val="00657D11"/>
    <w:rsid w:val="00660363"/>
    <w:rsid w:val="00661186"/>
    <w:rsid w:val="0066127B"/>
    <w:rsid w:val="00662300"/>
    <w:rsid w:val="00662718"/>
    <w:rsid w:val="00662CD9"/>
    <w:rsid w:val="00664115"/>
    <w:rsid w:val="00664635"/>
    <w:rsid w:val="00664C7F"/>
    <w:rsid w:val="00665D61"/>
    <w:rsid w:val="0066605A"/>
    <w:rsid w:val="006664B3"/>
    <w:rsid w:val="00666C57"/>
    <w:rsid w:val="00666EA7"/>
    <w:rsid w:val="00666EEC"/>
    <w:rsid w:val="006677F1"/>
    <w:rsid w:val="00667F40"/>
    <w:rsid w:val="006702E5"/>
    <w:rsid w:val="00670B36"/>
    <w:rsid w:val="00670D61"/>
    <w:rsid w:val="0067102A"/>
    <w:rsid w:val="0067111B"/>
    <w:rsid w:val="00671C03"/>
    <w:rsid w:val="006722B7"/>
    <w:rsid w:val="00672FEC"/>
    <w:rsid w:val="00673765"/>
    <w:rsid w:val="006739EB"/>
    <w:rsid w:val="00673C59"/>
    <w:rsid w:val="00676502"/>
    <w:rsid w:val="00676E48"/>
    <w:rsid w:val="00676E63"/>
    <w:rsid w:val="0067759D"/>
    <w:rsid w:val="00677AF1"/>
    <w:rsid w:val="00680382"/>
    <w:rsid w:val="00680A84"/>
    <w:rsid w:val="006810B3"/>
    <w:rsid w:val="00681456"/>
    <w:rsid w:val="0068173A"/>
    <w:rsid w:val="00681BF7"/>
    <w:rsid w:val="006821CC"/>
    <w:rsid w:val="00682488"/>
    <w:rsid w:val="006824BF"/>
    <w:rsid w:val="00682CA4"/>
    <w:rsid w:val="00682DAA"/>
    <w:rsid w:val="00683597"/>
    <w:rsid w:val="00683CD3"/>
    <w:rsid w:val="00684274"/>
    <w:rsid w:val="006843DA"/>
    <w:rsid w:val="00684CE5"/>
    <w:rsid w:val="00684E4F"/>
    <w:rsid w:val="006855CF"/>
    <w:rsid w:val="00685E00"/>
    <w:rsid w:val="00685FDA"/>
    <w:rsid w:val="00686493"/>
    <w:rsid w:val="0068675C"/>
    <w:rsid w:val="0068683E"/>
    <w:rsid w:val="006879B3"/>
    <w:rsid w:val="00687B02"/>
    <w:rsid w:val="00692D6C"/>
    <w:rsid w:val="00692EEF"/>
    <w:rsid w:val="00693398"/>
    <w:rsid w:val="0069360B"/>
    <w:rsid w:val="00693AA3"/>
    <w:rsid w:val="006942B2"/>
    <w:rsid w:val="006942B6"/>
    <w:rsid w:val="00694A0B"/>
    <w:rsid w:val="006952E7"/>
    <w:rsid w:val="00695A51"/>
    <w:rsid w:val="00695D5E"/>
    <w:rsid w:val="006969B8"/>
    <w:rsid w:val="006977F4"/>
    <w:rsid w:val="006A02F7"/>
    <w:rsid w:val="006A0493"/>
    <w:rsid w:val="006A04A0"/>
    <w:rsid w:val="006A231D"/>
    <w:rsid w:val="006A2C86"/>
    <w:rsid w:val="006A3D36"/>
    <w:rsid w:val="006A3E46"/>
    <w:rsid w:val="006A4630"/>
    <w:rsid w:val="006A4818"/>
    <w:rsid w:val="006A4909"/>
    <w:rsid w:val="006A4C97"/>
    <w:rsid w:val="006A4C9A"/>
    <w:rsid w:val="006A56CC"/>
    <w:rsid w:val="006A5EA3"/>
    <w:rsid w:val="006A5F76"/>
    <w:rsid w:val="006A73EC"/>
    <w:rsid w:val="006A7714"/>
    <w:rsid w:val="006A7978"/>
    <w:rsid w:val="006B01D8"/>
    <w:rsid w:val="006B0747"/>
    <w:rsid w:val="006B0FD4"/>
    <w:rsid w:val="006B11ED"/>
    <w:rsid w:val="006B1D6A"/>
    <w:rsid w:val="006B1F9E"/>
    <w:rsid w:val="006B22D2"/>
    <w:rsid w:val="006B298B"/>
    <w:rsid w:val="006B311D"/>
    <w:rsid w:val="006B314C"/>
    <w:rsid w:val="006B381A"/>
    <w:rsid w:val="006B3C80"/>
    <w:rsid w:val="006B3D61"/>
    <w:rsid w:val="006B3E7B"/>
    <w:rsid w:val="006B414F"/>
    <w:rsid w:val="006B4B7C"/>
    <w:rsid w:val="006B4F1D"/>
    <w:rsid w:val="006B57F9"/>
    <w:rsid w:val="006B5C1C"/>
    <w:rsid w:val="006B6285"/>
    <w:rsid w:val="006B62C6"/>
    <w:rsid w:val="006B65FB"/>
    <w:rsid w:val="006B66C7"/>
    <w:rsid w:val="006B6882"/>
    <w:rsid w:val="006B6AD0"/>
    <w:rsid w:val="006B6D0F"/>
    <w:rsid w:val="006B6F93"/>
    <w:rsid w:val="006B6FEE"/>
    <w:rsid w:val="006B7790"/>
    <w:rsid w:val="006B789A"/>
    <w:rsid w:val="006B7F02"/>
    <w:rsid w:val="006C06EC"/>
    <w:rsid w:val="006C0948"/>
    <w:rsid w:val="006C098B"/>
    <w:rsid w:val="006C14E3"/>
    <w:rsid w:val="006C2299"/>
    <w:rsid w:val="006C2964"/>
    <w:rsid w:val="006C2B18"/>
    <w:rsid w:val="006C3069"/>
    <w:rsid w:val="006C3FA2"/>
    <w:rsid w:val="006C443F"/>
    <w:rsid w:val="006C46BD"/>
    <w:rsid w:val="006C4EF7"/>
    <w:rsid w:val="006C591E"/>
    <w:rsid w:val="006C5FDF"/>
    <w:rsid w:val="006C6401"/>
    <w:rsid w:val="006C6AF7"/>
    <w:rsid w:val="006C6D30"/>
    <w:rsid w:val="006C70A9"/>
    <w:rsid w:val="006C73A6"/>
    <w:rsid w:val="006C74C2"/>
    <w:rsid w:val="006C7C8F"/>
    <w:rsid w:val="006D1B2B"/>
    <w:rsid w:val="006D1B62"/>
    <w:rsid w:val="006D1C83"/>
    <w:rsid w:val="006D1E7B"/>
    <w:rsid w:val="006D22F3"/>
    <w:rsid w:val="006D30D1"/>
    <w:rsid w:val="006D3562"/>
    <w:rsid w:val="006D47FF"/>
    <w:rsid w:val="006D4972"/>
    <w:rsid w:val="006D4DB7"/>
    <w:rsid w:val="006D5AD0"/>
    <w:rsid w:val="006D5C4C"/>
    <w:rsid w:val="006D62F6"/>
    <w:rsid w:val="006D6C85"/>
    <w:rsid w:val="006D72F1"/>
    <w:rsid w:val="006D7794"/>
    <w:rsid w:val="006D7D11"/>
    <w:rsid w:val="006E104B"/>
    <w:rsid w:val="006E1336"/>
    <w:rsid w:val="006E1D06"/>
    <w:rsid w:val="006E27C8"/>
    <w:rsid w:val="006E298B"/>
    <w:rsid w:val="006E2A35"/>
    <w:rsid w:val="006E2DA7"/>
    <w:rsid w:val="006E6630"/>
    <w:rsid w:val="006E6A95"/>
    <w:rsid w:val="006E7ABC"/>
    <w:rsid w:val="006F0103"/>
    <w:rsid w:val="006F05FD"/>
    <w:rsid w:val="006F0BE7"/>
    <w:rsid w:val="006F1ADB"/>
    <w:rsid w:val="006F1C50"/>
    <w:rsid w:val="006F21C0"/>
    <w:rsid w:val="006F2206"/>
    <w:rsid w:val="006F33D5"/>
    <w:rsid w:val="006F3678"/>
    <w:rsid w:val="006F3708"/>
    <w:rsid w:val="006F395C"/>
    <w:rsid w:val="006F3C58"/>
    <w:rsid w:val="006F4648"/>
    <w:rsid w:val="006F4B99"/>
    <w:rsid w:val="006F4DDB"/>
    <w:rsid w:val="006F55CD"/>
    <w:rsid w:val="006F57B1"/>
    <w:rsid w:val="006F5EF3"/>
    <w:rsid w:val="006F6A40"/>
    <w:rsid w:val="006F6BAB"/>
    <w:rsid w:val="006F6BD5"/>
    <w:rsid w:val="006F6D94"/>
    <w:rsid w:val="006F6EBE"/>
    <w:rsid w:val="006F7059"/>
    <w:rsid w:val="006F76E6"/>
    <w:rsid w:val="0070031B"/>
    <w:rsid w:val="007004E6"/>
    <w:rsid w:val="00700EED"/>
    <w:rsid w:val="0070276C"/>
    <w:rsid w:val="007029C7"/>
    <w:rsid w:val="00702AD6"/>
    <w:rsid w:val="00702ADB"/>
    <w:rsid w:val="00702B79"/>
    <w:rsid w:val="00702D99"/>
    <w:rsid w:val="00702E79"/>
    <w:rsid w:val="00702E95"/>
    <w:rsid w:val="00703082"/>
    <w:rsid w:val="00703876"/>
    <w:rsid w:val="0070503B"/>
    <w:rsid w:val="00705B5B"/>
    <w:rsid w:val="00705D1C"/>
    <w:rsid w:val="0070666E"/>
    <w:rsid w:val="007075DA"/>
    <w:rsid w:val="00707781"/>
    <w:rsid w:val="00710964"/>
    <w:rsid w:val="00710FB6"/>
    <w:rsid w:val="007110CA"/>
    <w:rsid w:val="00711109"/>
    <w:rsid w:val="0071130D"/>
    <w:rsid w:val="00711BAE"/>
    <w:rsid w:val="00712802"/>
    <w:rsid w:val="0071323E"/>
    <w:rsid w:val="00713889"/>
    <w:rsid w:val="007138A8"/>
    <w:rsid w:val="0071438D"/>
    <w:rsid w:val="00714540"/>
    <w:rsid w:val="007145FC"/>
    <w:rsid w:val="00714A47"/>
    <w:rsid w:val="00714C24"/>
    <w:rsid w:val="00714C65"/>
    <w:rsid w:val="00715D7C"/>
    <w:rsid w:val="0071603B"/>
    <w:rsid w:val="0071624D"/>
    <w:rsid w:val="0071633F"/>
    <w:rsid w:val="0071697C"/>
    <w:rsid w:val="007169BB"/>
    <w:rsid w:val="00716ACC"/>
    <w:rsid w:val="00716C88"/>
    <w:rsid w:val="007173C6"/>
    <w:rsid w:val="00720376"/>
    <w:rsid w:val="007205F3"/>
    <w:rsid w:val="00720C00"/>
    <w:rsid w:val="00721394"/>
    <w:rsid w:val="00721CFC"/>
    <w:rsid w:val="007223F4"/>
    <w:rsid w:val="00722551"/>
    <w:rsid w:val="00722C36"/>
    <w:rsid w:val="00723170"/>
    <w:rsid w:val="007232B9"/>
    <w:rsid w:val="00724225"/>
    <w:rsid w:val="00724793"/>
    <w:rsid w:val="00726E11"/>
    <w:rsid w:val="00727591"/>
    <w:rsid w:val="00727F89"/>
    <w:rsid w:val="00727F94"/>
    <w:rsid w:val="007302A4"/>
    <w:rsid w:val="00730B3D"/>
    <w:rsid w:val="00730C2F"/>
    <w:rsid w:val="00730D1B"/>
    <w:rsid w:val="00731729"/>
    <w:rsid w:val="007332C5"/>
    <w:rsid w:val="007337AA"/>
    <w:rsid w:val="007340BE"/>
    <w:rsid w:val="0073459F"/>
    <w:rsid w:val="007346B2"/>
    <w:rsid w:val="00734DA2"/>
    <w:rsid w:val="00734F5B"/>
    <w:rsid w:val="0073500A"/>
    <w:rsid w:val="00736448"/>
    <w:rsid w:val="0073662D"/>
    <w:rsid w:val="0073675B"/>
    <w:rsid w:val="00736A37"/>
    <w:rsid w:val="00736F6C"/>
    <w:rsid w:val="007373AC"/>
    <w:rsid w:val="007373B1"/>
    <w:rsid w:val="007375EB"/>
    <w:rsid w:val="007377E6"/>
    <w:rsid w:val="007378B9"/>
    <w:rsid w:val="007379FD"/>
    <w:rsid w:val="00737F8F"/>
    <w:rsid w:val="007401E3"/>
    <w:rsid w:val="00740795"/>
    <w:rsid w:val="00740B2B"/>
    <w:rsid w:val="00740F2F"/>
    <w:rsid w:val="00741050"/>
    <w:rsid w:val="00741215"/>
    <w:rsid w:val="007414B7"/>
    <w:rsid w:val="00741F25"/>
    <w:rsid w:val="007428EB"/>
    <w:rsid w:val="00742D5D"/>
    <w:rsid w:val="00743E83"/>
    <w:rsid w:val="00744542"/>
    <w:rsid w:val="00744746"/>
    <w:rsid w:val="00745363"/>
    <w:rsid w:val="007458B8"/>
    <w:rsid w:val="0074593A"/>
    <w:rsid w:val="00745D53"/>
    <w:rsid w:val="00745E1B"/>
    <w:rsid w:val="00746ADC"/>
    <w:rsid w:val="00747012"/>
    <w:rsid w:val="00747C31"/>
    <w:rsid w:val="00747D1B"/>
    <w:rsid w:val="0075087E"/>
    <w:rsid w:val="007512AD"/>
    <w:rsid w:val="00752B90"/>
    <w:rsid w:val="00752C05"/>
    <w:rsid w:val="00752E24"/>
    <w:rsid w:val="007533B8"/>
    <w:rsid w:val="00753517"/>
    <w:rsid w:val="00753A1E"/>
    <w:rsid w:val="007544A4"/>
    <w:rsid w:val="00754B1A"/>
    <w:rsid w:val="00755264"/>
    <w:rsid w:val="00755766"/>
    <w:rsid w:val="00755B5C"/>
    <w:rsid w:val="007567C7"/>
    <w:rsid w:val="00756BAF"/>
    <w:rsid w:val="007578C9"/>
    <w:rsid w:val="00760038"/>
    <w:rsid w:val="00760DBD"/>
    <w:rsid w:val="00761472"/>
    <w:rsid w:val="007615DD"/>
    <w:rsid w:val="007616F4"/>
    <w:rsid w:val="00763B1B"/>
    <w:rsid w:val="00764D88"/>
    <w:rsid w:val="00764EA5"/>
    <w:rsid w:val="007650E3"/>
    <w:rsid w:val="007655E8"/>
    <w:rsid w:val="00765A66"/>
    <w:rsid w:val="007660E0"/>
    <w:rsid w:val="00766939"/>
    <w:rsid w:val="00766E21"/>
    <w:rsid w:val="0076757E"/>
    <w:rsid w:val="00767CCB"/>
    <w:rsid w:val="00767E88"/>
    <w:rsid w:val="0077015E"/>
    <w:rsid w:val="00770BD3"/>
    <w:rsid w:val="007711FB"/>
    <w:rsid w:val="00771CCA"/>
    <w:rsid w:val="00772141"/>
    <w:rsid w:val="007721B9"/>
    <w:rsid w:val="00772678"/>
    <w:rsid w:val="0077277A"/>
    <w:rsid w:val="0077290A"/>
    <w:rsid w:val="00773428"/>
    <w:rsid w:val="007734AB"/>
    <w:rsid w:val="00773778"/>
    <w:rsid w:val="0077382F"/>
    <w:rsid w:val="0077397B"/>
    <w:rsid w:val="0077479C"/>
    <w:rsid w:val="00775378"/>
    <w:rsid w:val="00777520"/>
    <w:rsid w:val="00777524"/>
    <w:rsid w:val="007775CB"/>
    <w:rsid w:val="0077761A"/>
    <w:rsid w:val="00777851"/>
    <w:rsid w:val="00777B5C"/>
    <w:rsid w:val="00777CBC"/>
    <w:rsid w:val="00777FA6"/>
    <w:rsid w:val="00780127"/>
    <w:rsid w:val="007803C9"/>
    <w:rsid w:val="0078058D"/>
    <w:rsid w:val="007805FF"/>
    <w:rsid w:val="00783DB4"/>
    <w:rsid w:val="00784C62"/>
    <w:rsid w:val="0078503A"/>
    <w:rsid w:val="007867BD"/>
    <w:rsid w:val="007869F8"/>
    <w:rsid w:val="0078746F"/>
    <w:rsid w:val="00787F3D"/>
    <w:rsid w:val="00791138"/>
    <w:rsid w:val="00791B56"/>
    <w:rsid w:val="007932CE"/>
    <w:rsid w:val="00793CF9"/>
    <w:rsid w:val="00794DD3"/>
    <w:rsid w:val="00795049"/>
    <w:rsid w:val="007955A5"/>
    <w:rsid w:val="007955B8"/>
    <w:rsid w:val="007959E1"/>
    <w:rsid w:val="00796E9F"/>
    <w:rsid w:val="00797421"/>
    <w:rsid w:val="007976D6"/>
    <w:rsid w:val="00797C40"/>
    <w:rsid w:val="007A0153"/>
    <w:rsid w:val="007A03A1"/>
    <w:rsid w:val="007A05F5"/>
    <w:rsid w:val="007A077F"/>
    <w:rsid w:val="007A0800"/>
    <w:rsid w:val="007A0A08"/>
    <w:rsid w:val="007A0DDB"/>
    <w:rsid w:val="007A0F74"/>
    <w:rsid w:val="007A2CD6"/>
    <w:rsid w:val="007A2DD6"/>
    <w:rsid w:val="007A350E"/>
    <w:rsid w:val="007A3E2C"/>
    <w:rsid w:val="007A434B"/>
    <w:rsid w:val="007A59D6"/>
    <w:rsid w:val="007A6467"/>
    <w:rsid w:val="007A6636"/>
    <w:rsid w:val="007A69B1"/>
    <w:rsid w:val="007A78C4"/>
    <w:rsid w:val="007A7DCC"/>
    <w:rsid w:val="007B0CA0"/>
    <w:rsid w:val="007B119A"/>
    <w:rsid w:val="007B2073"/>
    <w:rsid w:val="007B2549"/>
    <w:rsid w:val="007B2788"/>
    <w:rsid w:val="007B2875"/>
    <w:rsid w:val="007B2A38"/>
    <w:rsid w:val="007B2D00"/>
    <w:rsid w:val="007B2EAE"/>
    <w:rsid w:val="007B490C"/>
    <w:rsid w:val="007B6213"/>
    <w:rsid w:val="007B665D"/>
    <w:rsid w:val="007B6A1D"/>
    <w:rsid w:val="007B726C"/>
    <w:rsid w:val="007B74E3"/>
    <w:rsid w:val="007C053D"/>
    <w:rsid w:val="007C0D3F"/>
    <w:rsid w:val="007C12EC"/>
    <w:rsid w:val="007C172C"/>
    <w:rsid w:val="007C1771"/>
    <w:rsid w:val="007C20A7"/>
    <w:rsid w:val="007C27BE"/>
    <w:rsid w:val="007C3753"/>
    <w:rsid w:val="007C3A24"/>
    <w:rsid w:val="007C3DAC"/>
    <w:rsid w:val="007C3EC4"/>
    <w:rsid w:val="007C4C7C"/>
    <w:rsid w:val="007C507F"/>
    <w:rsid w:val="007C5965"/>
    <w:rsid w:val="007C596D"/>
    <w:rsid w:val="007C6235"/>
    <w:rsid w:val="007C63A9"/>
    <w:rsid w:val="007C6D38"/>
    <w:rsid w:val="007C6DAF"/>
    <w:rsid w:val="007C7015"/>
    <w:rsid w:val="007C7119"/>
    <w:rsid w:val="007C7CBF"/>
    <w:rsid w:val="007D0F55"/>
    <w:rsid w:val="007D13AD"/>
    <w:rsid w:val="007D1B7B"/>
    <w:rsid w:val="007D21FC"/>
    <w:rsid w:val="007D25D9"/>
    <w:rsid w:val="007D37DA"/>
    <w:rsid w:val="007D3AEC"/>
    <w:rsid w:val="007D4AEC"/>
    <w:rsid w:val="007D4C81"/>
    <w:rsid w:val="007D50D7"/>
    <w:rsid w:val="007D585A"/>
    <w:rsid w:val="007D5D04"/>
    <w:rsid w:val="007D6676"/>
    <w:rsid w:val="007D6AFC"/>
    <w:rsid w:val="007D70EB"/>
    <w:rsid w:val="007D7512"/>
    <w:rsid w:val="007D7A6D"/>
    <w:rsid w:val="007E0399"/>
    <w:rsid w:val="007E0A5F"/>
    <w:rsid w:val="007E0C6F"/>
    <w:rsid w:val="007E106C"/>
    <w:rsid w:val="007E14A2"/>
    <w:rsid w:val="007E163D"/>
    <w:rsid w:val="007E19CD"/>
    <w:rsid w:val="007E1A43"/>
    <w:rsid w:val="007E1C9A"/>
    <w:rsid w:val="007E255F"/>
    <w:rsid w:val="007E316C"/>
    <w:rsid w:val="007E4B18"/>
    <w:rsid w:val="007E4C89"/>
    <w:rsid w:val="007E4E0A"/>
    <w:rsid w:val="007E5320"/>
    <w:rsid w:val="007E5B30"/>
    <w:rsid w:val="007E5CBD"/>
    <w:rsid w:val="007E624E"/>
    <w:rsid w:val="007E628C"/>
    <w:rsid w:val="007E62A3"/>
    <w:rsid w:val="007F03FA"/>
    <w:rsid w:val="007F0FCD"/>
    <w:rsid w:val="007F10EB"/>
    <w:rsid w:val="007F16CC"/>
    <w:rsid w:val="007F221F"/>
    <w:rsid w:val="007F3035"/>
    <w:rsid w:val="007F32E9"/>
    <w:rsid w:val="007F33E8"/>
    <w:rsid w:val="007F3B23"/>
    <w:rsid w:val="007F433A"/>
    <w:rsid w:val="007F5D62"/>
    <w:rsid w:val="007F6771"/>
    <w:rsid w:val="007F6C8D"/>
    <w:rsid w:val="007F6E38"/>
    <w:rsid w:val="007F6ED4"/>
    <w:rsid w:val="007F75C2"/>
    <w:rsid w:val="007F77A4"/>
    <w:rsid w:val="007F790B"/>
    <w:rsid w:val="007F7B95"/>
    <w:rsid w:val="007F7D01"/>
    <w:rsid w:val="00800258"/>
    <w:rsid w:val="0080073E"/>
    <w:rsid w:val="00800A85"/>
    <w:rsid w:val="00801C8F"/>
    <w:rsid w:val="008026BB"/>
    <w:rsid w:val="00802D83"/>
    <w:rsid w:val="00802FAC"/>
    <w:rsid w:val="00803F22"/>
    <w:rsid w:val="00803F7D"/>
    <w:rsid w:val="008045A3"/>
    <w:rsid w:val="00804925"/>
    <w:rsid w:val="00805D85"/>
    <w:rsid w:val="00806E98"/>
    <w:rsid w:val="00807BD8"/>
    <w:rsid w:val="00807DC3"/>
    <w:rsid w:val="008104E1"/>
    <w:rsid w:val="00810CAC"/>
    <w:rsid w:val="0081124A"/>
    <w:rsid w:val="0081183B"/>
    <w:rsid w:val="00811C86"/>
    <w:rsid w:val="00811FEA"/>
    <w:rsid w:val="00812039"/>
    <w:rsid w:val="0081237E"/>
    <w:rsid w:val="00812C15"/>
    <w:rsid w:val="008136C2"/>
    <w:rsid w:val="008137D9"/>
    <w:rsid w:val="00813FE1"/>
    <w:rsid w:val="00814327"/>
    <w:rsid w:val="00814339"/>
    <w:rsid w:val="0081558A"/>
    <w:rsid w:val="008158CD"/>
    <w:rsid w:val="00816667"/>
    <w:rsid w:val="00816862"/>
    <w:rsid w:val="00816962"/>
    <w:rsid w:val="00816B51"/>
    <w:rsid w:val="008207D5"/>
    <w:rsid w:val="00820CE4"/>
    <w:rsid w:val="008221E7"/>
    <w:rsid w:val="00822575"/>
    <w:rsid w:val="00822AB2"/>
    <w:rsid w:val="00822EC5"/>
    <w:rsid w:val="00822F76"/>
    <w:rsid w:val="00823077"/>
    <w:rsid w:val="0082357F"/>
    <w:rsid w:val="0082396B"/>
    <w:rsid w:val="008245A0"/>
    <w:rsid w:val="00824D15"/>
    <w:rsid w:val="00824D1B"/>
    <w:rsid w:val="00824DBF"/>
    <w:rsid w:val="008257AC"/>
    <w:rsid w:val="008259AF"/>
    <w:rsid w:val="00826996"/>
    <w:rsid w:val="00827114"/>
    <w:rsid w:val="008276AF"/>
    <w:rsid w:val="008276CE"/>
    <w:rsid w:val="00827849"/>
    <w:rsid w:val="00830009"/>
    <w:rsid w:val="00830288"/>
    <w:rsid w:val="00830390"/>
    <w:rsid w:val="0083139D"/>
    <w:rsid w:val="008313C8"/>
    <w:rsid w:val="008319D9"/>
    <w:rsid w:val="008331D7"/>
    <w:rsid w:val="008333FB"/>
    <w:rsid w:val="0083373B"/>
    <w:rsid w:val="00833EC3"/>
    <w:rsid w:val="00834219"/>
    <w:rsid w:val="00834848"/>
    <w:rsid w:val="00834D61"/>
    <w:rsid w:val="00835069"/>
    <w:rsid w:val="0083592D"/>
    <w:rsid w:val="00835B5F"/>
    <w:rsid w:val="00836583"/>
    <w:rsid w:val="00837710"/>
    <w:rsid w:val="00837A17"/>
    <w:rsid w:val="0084049D"/>
    <w:rsid w:val="00840C68"/>
    <w:rsid w:val="00840DCA"/>
    <w:rsid w:val="0084125D"/>
    <w:rsid w:val="00841278"/>
    <w:rsid w:val="00841482"/>
    <w:rsid w:val="00842036"/>
    <w:rsid w:val="008426E4"/>
    <w:rsid w:val="008433B6"/>
    <w:rsid w:val="00843999"/>
    <w:rsid w:val="00843FDA"/>
    <w:rsid w:val="00844606"/>
    <w:rsid w:val="0084488F"/>
    <w:rsid w:val="00844F3E"/>
    <w:rsid w:val="008457B7"/>
    <w:rsid w:val="008463BB"/>
    <w:rsid w:val="008464E0"/>
    <w:rsid w:val="00846829"/>
    <w:rsid w:val="008468B0"/>
    <w:rsid w:val="00846A20"/>
    <w:rsid w:val="00846CEB"/>
    <w:rsid w:val="00847017"/>
    <w:rsid w:val="0084745C"/>
    <w:rsid w:val="00847D81"/>
    <w:rsid w:val="008505A1"/>
    <w:rsid w:val="0085101E"/>
    <w:rsid w:val="008519B1"/>
    <w:rsid w:val="00851C4F"/>
    <w:rsid w:val="00852BAB"/>
    <w:rsid w:val="00853BAF"/>
    <w:rsid w:val="00853C95"/>
    <w:rsid w:val="00854715"/>
    <w:rsid w:val="0085548E"/>
    <w:rsid w:val="008558EB"/>
    <w:rsid w:val="00855A4D"/>
    <w:rsid w:val="008561DB"/>
    <w:rsid w:val="0085697D"/>
    <w:rsid w:val="0085730D"/>
    <w:rsid w:val="00857633"/>
    <w:rsid w:val="00860324"/>
    <w:rsid w:val="00860440"/>
    <w:rsid w:val="00860CF3"/>
    <w:rsid w:val="0086101C"/>
    <w:rsid w:val="00861802"/>
    <w:rsid w:val="00861DC1"/>
    <w:rsid w:val="00862048"/>
    <w:rsid w:val="008621D6"/>
    <w:rsid w:val="0086275D"/>
    <w:rsid w:val="00862D9A"/>
    <w:rsid w:val="008633AA"/>
    <w:rsid w:val="00863A3A"/>
    <w:rsid w:val="0086408D"/>
    <w:rsid w:val="00864342"/>
    <w:rsid w:val="00865721"/>
    <w:rsid w:val="00865F6B"/>
    <w:rsid w:val="00866361"/>
    <w:rsid w:val="0086684A"/>
    <w:rsid w:val="00866F2D"/>
    <w:rsid w:val="0086790B"/>
    <w:rsid w:val="00867C76"/>
    <w:rsid w:val="00867D3C"/>
    <w:rsid w:val="00870013"/>
    <w:rsid w:val="00870643"/>
    <w:rsid w:val="00870887"/>
    <w:rsid w:val="00871204"/>
    <w:rsid w:val="00871B55"/>
    <w:rsid w:val="00871E15"/>
    <w:rsid w:val="00871F14"/>
    <w:rsid w:val="00872499"/>
    <w:rsid w:val="00872610"/>
    <w:rsid w:val="00872D47"/>
    <w:rsid w:val="00873375"/>
    <w:rsid w:val="0087388F"/>
    <w:rsid w:val="00873ACD"/>
    <w:rsid w:val="008741AD"/>
    <w:rsid w:val="00874273"/>
    <w:rsid w:val="00874AA5"/>
    <w:rsid w:val="0087508F"/>
    <w:rsid w:val="008755C0"/>
    <w:rsid w:val="0087599F"/>
    <w:rsid w:val="00875AA4"/>
    <w:rsid w:val="00875D1D"/>
    <w:rsid w:val="0087606A"/>
    <w:rsid w:val="008762EA"/>
    <w:rsid w:val="008762FE"/>
    <w:rsid w:val="008765FC"/>
    <w:rsid w:val="008768B1"/>
    <w:rsid w:val="00877D3F"/>
    <w:rsid w:val="00880073"/>
    <w:rsid w:val="008802EF"/>
    <w:rsid w:val="00880AEE"/>
    <w:rsid w:val="008816F4"/>
    <w:rsid w:val="00881DB2"/>
    <w:rsid w:val="00882204"/>
    <w:rsid w:val="00884016"/>
    <w:rsid w:val="008840E8"/>
    <w:rsid w:val="0088447C"/>
    <w:rsid w:val="008847B3"/>
    <w:rsid w:val="008848F6"/>
    <w:rsid w:val="00884A76"/>
    <w:rsid w:val="00885517"/>
    <w:rsid w:val="00885B51"/>
    <w:rsid w:val="00886BD2"/>
    <w:rsid w:val="00886E6D"/>
    <w:rsid w:val="008870FE"/>
    <w:rsid w:val="00887F59"/>
    <w:rsid w:val="00890A33"/>
    <w:rsid w:val="00890BA3"/>
    <w:rsid w:val="00892246"/>
    <w:rsid w:val="008922FD"/>
    <w:rsid w:val="00892B61"/>
    <w:rsid w:val="00892CDA"/>
    <w:rsid w:val="00895537"/>
    <w:rsid w:val="00895A43"/>
    <w:rsid w:val="0089661E"/>
    <w:rsid w:val="00896660"/>
    <w:rsid w:val="00897027"/>
    <w:rsid w:val="00897F3A"/>
    <w:rsid w:val="008A033C"/>
    <w:rsid w:val="008A0787"/>
    <w:rsid w:val="008A09C1"/>
    <w:rsid w:val="008A1A73"/>
    <w:rsid w:val="008A1DFC"/>
    <w:rsid w:val="008A281D"/>
    <w:rsid w:val="008A2976"/>
    <w:rsid w:val="008A2EF1"/>
    <w:rsid w:val="008A339A"/>
    <w:rsid w:val="008A35A7"/>
    <w:rsid w:val="008A38E7"/>
    <w:rsid w:val="008A3C8F"/>
    <w:rsid w:val="008A4084"/>
    <w:rsid w:val="008A45CC"/>
    <w:rsid w:val="008A46B7"/>
    <w:rsid w:val="008A4EAB"/>
    <w:rsid w:val="008A5A63"/>
    <w:rsid w:val="008A5B11"/>
    <w:rsid w:val="008A5B96"/>
    <w:rsid w:val="008A5C2C"/>
    <w:rsid w:val="008A617E"/>
    <w:rsid w:val="008A61DF"/>
    <w:rsid w:val="008A6425"/>
    <w:rsid w:val="008A655E"/>
    <w:rsid w:val="008A6932"/>
    <w:rsid w:val="008A6A08"/>
    <w:rsid w:val="008A6DB1"/>
    <w:rsid w:val="008A73B8"/>
    <w:rsid w:val="008A77F1"/>
    <w:rsid w:val="008A7AC8"/>
    <w:rsid w:val="008A7C05"/>
    <w:rsid w:val="008A7CA6"/>
    <w:rsid w:val="008A7CAB"/>
    <w:rsid w:val="008B06A5"/>
    <w:rsid w:val="008B08AB"/>
    <w:rsid w:val="008B1D76"/>
    <w:rsid w:val="008B2DD8"/>
    <w:rsid w:val="008B2F9B"/>
    <w:rsid w:val="008B3D21"/>
    <w:rsid w:val="008B4380"/>
    <w:rsid w:val="008B476C"/>
    <w:rsid w:val="008B47D7"/>
    <w:rsid w:val="008B4EF2"/>
    <w:rsid w:val="008B5084"/>
    <w:rsid w:val="008B55E7"/>
    <w:rsid w:val="008B58FA"/>
    <w:rsid w:val="008B5FF7"/>
    <w:rsid w:val="008B60AE"/>
    <w:rsid w:val="008B6A0A"/>
    <w:rsid w:val="008B6A34"/>
    <w:rsid w:val="008B6DF8"/>
    <w:rsid w:val="008B6FBE"/>
    <w:rsid w:val="008B7514"/>
    <w:rsid w:val="008B7EFC"/>
    <w:rsid w:val="008C0311"/>
    <w:rsid w:val="008C0344"/>
    <w:rsid w:val="008C055F"/>
    <w:rsid w:val="008C05CA"/>
    <w:rsid w:val="008C0977"/>
    <w:rsid w:val="008C0D59"/>
    <w:rsid w:val="008C12E2"/>
    <w:rsid w:val="008C1E65"/>
    <w:rsid w:val="008C23D3"/>
    <w:rsid w:val="008C2783"/>
    <w:rsid w:val="008C2E6A"/>
    <w:rsid w:val="008C32AC"/>
    <w:rsid w:val="008C3418"/>
    <w:rsid w:val="008C458C"/>
    <w:rsid w:val="008C4D22"/>
    <w:rsid w:val="008C4E0F"/>
    <w:rsid w:val="008C4FDF"/>
    <w:rsid w:val="008C5031"/>
    <w:rsid w:val="008C5D7A"/>
    <w:rsid w:val="008C65F8"/>
    <w:rsid w:val="008C6F47"/>
    <w:rsid w:val="008C7C40"/>
    <w:rsid w:val="008D00E7"/>
    <w:rsid w:val="008D02C5"/>
    <w:rsid w:val="008D0919"/>
    <w:rsid w:val="008D10FF"/>
    <w:rsid w:val="008D1C96"/>
    <w:rsid w:val="008D1E5F"/>
    <w:rsid w:val="008D2716"/>
    <w:rsid w:val="008D27DC"/>
    <w:rsid w:val="008D2930"/>
    <w:rsid w:val="008D2F54"/>
    <w:rsid w:val="008D33E5"/>
    <w:rsid w:val="008D3517"/>
    <w:rsid w:val="008D3919"/>
    <w:rsid w:val="008D3DAB"/>
    <w:rsid w:val="008D479F"/>
    <w:rsid w:val="008D47CA"/>
    <w:rsid w:val="008D4B93"/>
    <w:rsid w:val="008D4C63"/>
    <w:rsid w:val="008D4CEF"/>
    <w:rsid w:val="008D61AE"/>
    <w:rsid w:val="008D6391"/>
    <w:rsid w:val="008D6C57"/>
    <w:rsid w:val="008D6E16"/>
    <w:rsid w:val="008D72B3"/>
    <w:rsid w:val="008D73EF"/>
    <w:rsid w:val="008E0146"/>
    <w:rsid w:val="008E01B2"/>
    <w:rsid w:val="008E04B8"/>
    <w:rsid w:val="008E0724"/>
    <w:rsid w:val="008E075C"/>
    <w:rsid w:val="008E18A3"/>
    <w:rsid w:val="008E1A81"/>
    <w:rsid w:val="008E3547"/>
    <w:rsid w:val="008E38A4"/>
    <w:rsid w:val="008E489B"/>
    <w:rsid w:val="008E4C28"/>
    <w:rsid w:val="008E4C88"/>
    <w:rsid w:val="008E5092"/>
    <w:rsid w:val="008E54A6"/>
    <w:rsid w:val="008E55C1"/>
    <w:rsid w:val="008E61C9"/>
    <w:rsid w:val="008E621C"/>
    <w:rsid w:val="008E66ED"/>
    <w:rsid w:val="008E6950"/>
    <w:rsid w:val="008E769A"/>
    <w:rsid w:val="008E78A6"/>
    <w:rsid w:val="008E7CBC"/>
    <w:rsid w:val="008F00A7"/>
    <w:rsid w:val="008F02A4"/>
    <w:rsid w:val="008F088A"/>
    <w:rsid w:val="008F09EC"/>
    <w:rsid w:val="008F2545"/>
    <w:rsid w:val="008F2797"/>
    <w:rsid w:val="008F288F"/>
    <w:rsid w:val="008F2D69"/>
    <w:rsid w:val="008F2E9B"/>
    <w:rsid w:val="008F39E7"/>
    <w:rsid w:val="008F3B64"/>
    <w:rsid w:val="008F4871"/>
    <w:rsid w:val="008F5841"/>
    <w:rsid w:val="008F591E"/>
    <w:rsid w:val="008F59A9"/>
    <w:rsid w:val="008F5A26"/>
    <w:rsid w:val="008F5B95"/>
    <w:rsid w:val="008F6E51"/>
    <w:rsid w:val="008F75FB"/>
    <w:rsid w:val="00900313"/>
    <w:rsid w:val="009010F4"/>
    <w:rsid w:val="009011E5"/>
    <w:rsid w:val="009012C2"/>
    <w:rsid w:val="009016F0"/>
    <w:rsid w:val="009019B0"/>
    <w:rsid w:val="00901B13"/>
    <w:rsid w:val="00902250"/>
    <w:rsid w:val="00902309"/>
    <w:rsid w:val="00902B3F"/>
    <w:rsid w:val="00903EB6"/>
    <w:rsid w:val="009049B2"/>
    <w:rsid w:val="00904E6A"/>
    <w:rsid w:val="0090500B"/>
    <w:rsid w:val="009056A7"/>
    <w:rsid w:val="00905986"/>
    <w:rsid w:val="00905A69"/>
    <w:rsid w:val="00906B67"/>
    <w:rsid w:val="00906F00"/>
    <w:rsid w:val="00910290"/>
    <w:rsid w:val="00910890"/>
    <w:rsid w:val="00910BD1"/>
    <w:rsid w:val="0091176C"/>
    <w:rsid w:val="00911B97"/>
    <w:rsid w:val="00912015"/>
    <w:rsid w:val="0091271E"/>
    <w:rsid w:val="00912783"/>
    <w:rsid w:val="00912D4C"/>
    <w:rsid w:val="009144D3"/>
    <w:rsid w:val="00914F62"/>
    <w:rsid w:val="00916CB4"/>
    <w:rsid w:val="00916E38"/>
    <w:rsid w:val="00916FF5"/>
    <w:rsid w:val="00917549"/>
    <w:rsid w:val="0092002A"/>
    <w:rsid w:val="00920EE7"/>
    <w:rsid w:val="009210A0"/>
    <w:rsid w:val="00921BE4"/>
    <w:rsid w:val="00922CFB"/>
    <w:rsid w:val="009234BC"/>
    <w:rsid w:val="00923500"/>
    <w:rsid w:val="00923CB4"/>
    <w:rsid w:val="00924738"/>
    <w:rsid w:val="00924A7C"/>
    <w:rsid w:val="009255D5"/>
    <w:rsid w:val="009259C3"/>
    <w:rsid w:val="0092619A"/>
    <w:rsid w:val="0092645D"/>
    <w:rsid w:val="0092654C"/>
    <w:rsid w:val="00926608"/>
    <w:rsid w:val="00926955"/>
    <w:rsid w:val="00926B85"/>
    <w:rsid w:val="00926D6C"/>
    <w:rsid w:val="00927096"/>
    <w:rsid w:val="00927152"/>
    <w:rsid w:val="0093094E"/>
    <w:rsid w:val="00930ACC"/>
    <w:rsid w:val="00930BBA"/>
    <w:rsid w:val="009330E8"/>
    <w:rsid w:val="009331B6"/>
    <w:rsid w:val="0093383E"/>
    <w:rsid w:val="009339C3"/>
    <w:rsid w:val="00934042"/>
    <w:rsid w:val="00934292"/>
    <w:rsid w:val="0093469B"/>
    <w:rsid w:val="00934EFE"/>
    <w:rsid w:val="00935C69"/>
    <w:rsid w:val="00935EB6"/>
    <w:rsid w:val="00936112"/>
    <w:rsid w:val="009367AF"/>
    <w:rsid w:val="00936D02"/>
    <w:rsid w:val="00937067"/>
    <w:rsid w:val="009371FB"/>
    <w:rsid w:val="009373E6"/>
    <w:rsid w:val="00937D5B"/>
    <w:rsid w:val="0094003A"/>
    <w:rsid w:val="009400BC"/>
    <w:rsid w:val="009406BD"/>
    <w:rsid w:val="00940F03"/>
    <w:rsid w:val="00941531"/>
    <w:rsid w:val="00941AEB"/>
    <w:rsid w:val="00941F18"/>
    <w:rsid w:val="00942EFB"/>
    <w:rsid w:val="00942F9F"/>
    <w:rsid w:val="009434E9"/>
    <w:rsid w:val="0094368A"/>
    <w:rsid w:val="0094423E"/>
    <w:rsid w:val="009443D0"/>
    <w:rsid w:val="00944825"/>
    <w:rsid w:val="00944DA6"/>
    <w:rsid w:val="00944E1E"/>
    <w:rsid w:val="00945517"/>
    <w:rsid w:val="00946BF1"/>
    <w:rsid w:val="00947657"/>
    <w:rsid w:val="00947CD5"/>
    <w:rsid w:val="00947EBD"/>
    <w:rsid w:val="00950869"/>
    <w:rsid w:val="00950889"/>
    <w:rsid w:val="00950C23"/>
    <w:rsid w:val="00950C4F"/>
    <w:rsid w:val="00950C97"/>
    <w:rsid w:val="00950DCC"/>
    <w:rsid w:val="00951180"/>
    <w:rsid w:val="009511C5"/>
    <w:rsid w:val="0095141D"/>
    <w:rsid w:val="00951632"/>
    <w:rsid w:val="009530BB"/>
    <w:rsid w:val="00953687"/>
    <w:rsid w:val="00953C2B"/>
    <w:rsid w:val="00953DBE"/>
    <w:rsid w:val="00954518"/>
    <w:rsid w:val="00956766"/>
    <w:rsid w:val="00956CC7"/>
    <w:rsid w:val="00957063"/>
    <w:rsid w:val="009570CF"/>
    <w:rsid w:val="00957D26"/>
    <w:rsid w:val="00960ACF"/>
    <w:rsid w:val="00960C0B"/>
    <w:rsid w:val="0096146B"/>
    <w:rsid w:val="00961524"/>
    <w:rsid w:val="00961965"/>
    <w:rsid w:val="00962460"/>
    <w:rsid w:val="00962AB5"/>
    <w:rsid w:val="00962D3F"/>
    <w:rsid w:val="00963028"/>
    <w:rsid w:val="00963174"/>
    <w:rsid w:val="009634E5"/>
    <w:rsid w:val="009636B7"/>
    <w:rsid w:val="00963C2F"/>
    <w:rsid w:val="00963EF3"/>
    <w:rsid w:val="00964D88"/>
    <w:rsid w:val="00964E3D"/>
    <w:rsid w:val="00965332"/>
    <w:rsid w:val="00965A67"/>
    <w:rsid w:val="00966D1B"/>
    <w:rsid w:val="0096722D"/>
    <w:rsid w:val="0096771D"/>
    <w:rsid w:val="00970214"/>
    <w:rsid w:val="0097098C"/>
    <w:rsid w:val="00971490"/>
    <w:rsid w:val="009723FA"/>
    <w:rsid w:val="00972AA0"/>
    <w:rsid w:val="00972D5A"/>
    <w:rsid w:val="0097329F"/>
    <w:rsid w:val="00973F30"/>
    <w:rsid w:val="00974B95"/>
    <w:rsid w:val="00975320"/>
    <w:rsid w:val="00975476"/>
    <w:rsid w:val="00975CDD"/>
    <w:rsid w:val="009761CA"/>
    <w:rsid w:val="00977B0C"/>
    <w:rsid w:val="00977C04"/>
    <w:rsid w:val="00977F8A"/>
    <w:rsid w:val="00980723"/>
    <w:rsid w:val="00980A78"/>
    <w:rsid w:val="00980E73"/>
    <w:rsid w:val="009813DA"/>
    <w:rsid w:val="0098158D"/>
    <w:rsid w:val="0098199A"/>
    <w:rsid w:val="00982E79"/>
    <w:rsid w:val="00983746"/>
    <w:rsid w:val="00983D35"/>
    <w:rsid w:val="00990771"/>
    <w:rsid w:val="0099300F"/>
    <w:rsid w:val="00994C78"/>
    <w:rsid w:val="00995345"/>
    <w:rsid w:val="009953E3"/>
    <w:rsid w:val="009954B4"/>
    <w:rsid w:val="00995AC4"/>
    <w:rsid w:val="00995C63"/>
    <w:rsid w:val="00996112"/>
    <w:rsid w:val="009966E4"/>
    <w:rsid w:val="00996F3C"/>
    <w:rsid w:val="0099755E"/>
    <w:rsid w:val="00997CF7"/>
    <w:rsid w:val="009A0394"/>
    <w:rsid w:val="009A0966"/>
    <w:rsid w:val="009A0971"/>
    <w:rsid w:val="009A1359"/>
    <w:rsid w:val="009A1431"/>
    <w:rsid w:val="009A150B"/>
    <w:rsid w:val="009A1591"/>
    <w:rsid w:val="009A24EB"/>
    <w:rsid w:val="009A28DC"/>
    <w:rsid w:val="009A2A67"/>
    <w:rsid w:val="009A3345"/>
    <w:rsid w:val="009A34A6"/>
    <w:rsid w:val="009A3CE1"/>
    <w:rsid w:val="009A441A"/>
    <w:rsid w:val="009A4448"/>
    <w:rsid w:val="009A54E8"/>
    <w:rsid w:val="009A5D44"/>
    <w:rsid w:val="009A6312"/>
    <w:rsid w:val="009A6FA0"/>
    <w:rsid w:val="009A71CA"/>
    <w:rsid w:val="009A746D"/>
    <w:rsid w:val="009A75C1"/>
    <w:rsid w:val="009A7AFA"/>
    <w:rsid w:val="009B00AE"/>
    <w:rsid w:val="009B0E44"/>
    <w:rsid w:val="009B0FCF"/>
    <w:rsid w:val="009B113D"/>
    <w:rsid w:val="009B157A"/>
    <w:rsid w:val="009B17EB"/>
    <w:rsid w:val="009B1D27"/>
    <w:rsid w:val="009B1D8E"/>
    <w:rsid w:val="009B3319"/>
    <w:rsid w:val="009B378A"/>
    <w:rsid w:val="009B3A61"/>
    <w:rsid w:val="009B43AC"/>
    <w:rsid w:val="009B4F18"/>
    <w:rsid w:val="009B5308"/>
    <w:rsid w:val="009B54FC"/>
    <w:rsid w:val="009B64C8"/>
    <w:rsid w:val="009B65C7"/>
    <w:rsid w:val="009B6991"/>
    <w:rsid w:val="009B69A7"/>
    <w:rsid w:val="009B71C1"/>
    <w:rsid w:val="009B76CF"/>
    <w:rsid w:val="009B780C"/>
    <w:rsid w:val="009B7B0A"/>
    <w:rsid w:val="009C01EA"/>
    <w:rsid w:val="009C023D"/>
    <w:rsid w:val="009C0392"/>
    <w:rsid w:val="009C0EA0"/>
    <w:rsid w:val="009C1339"/>
    <w:rsid w:val="009C1AB9"/>
    <w:rsid w:val="009C1BB7"/>
    <w:rsid w:val="009C1D54"/>
    <w:rsid w:val="009C1D7A"/>
    <w:rsid w:val="009C2404"/>
    <w:rsid w:val="009C32C6"/>
    <w:rsid w:val="009C335A"/>
    <w:rsid w:val="009C3BE9"/>
    <w:rsid w:val="009C3E1D"/>
    <w:rsid w:val="009C41F0"/>
    <w:rsid w:val="009C5350"/>
    <w:rsid w:val="009C5D10"/>
    <w:rsid w:val="009C62B0"/>
    <w:rsid w:val="009C64DC"/>
    <w:rsid w:val="009C6553"/>
    <w:rsid w:val="009C65BA"/>
    <w:rsid w:val="009C6967"/>
    <w:rsid w:val="009C7A85"/>
    <w:rsid w:val="009D0157"/>
    <w:rsid w:val="009D155E"/>
    <w:rsid w:val="009D1694"/>
    <w:rsid w:val="009D1960"/>
    <w:rsid w:val="009D22BD"/>
    <w:rsid w:val="009D2558"/>
    <w:rsid w:val="009D2923"/>
    <w:rsid w:val="009D34C0"/>
    <w:rsid w:val="009D4621"/>
    <w:rsid w:val="009D5F25"/>
    <w:rsid w:val="009D607A"/>
    <w:rsid w:val="009D654C"/>
    <w:rsid w:val="009D720D"/>
    <w:rsid w:val="009D7ACF"/>
    <w:rsid w:val="009D7FCA"/>
    <w:rsid w:val="009E07FF"/>
    <w:rsid w:val="009E1079"/>
    <w:rsid w:val="009E14E0"/>
    <w:rsid w:val="009E1B1B"/>
    <w:rsid w:val="009E1D64"/>
    <w:rsid w:val="009E1FA7"/>
    <w:rsid w:val="009E3258"/>
    <w:rsid w:val="009E3C06"/>
    <w:rsid w:val="009E5249"/>
    <w:rsid w:val="009E5901"/>
    <w:rsid w:val="009E5D18"/>
    <w:rsid w:val="009E5E18"/>
    <w:rsid w:val="009E65BB"/>
    <w:rsid w:val="009E67F5"/>
    <w:rsid w:val="009E6B0D"/>
    <w:rsid w:val="009E6D77"/>
    <w:rsid w:val="009E6ECF"/>
    <w:rsid w:val="009E6FCD"/>
    <w:rsid w:val="009E7396"/>
    <w:rsid w:val="009E76B7"/>
    <w:rsid w:val="009E7807"/>
    <w:rsid w:val="009E7F56"/>
    <w:rsid w:val="009F0030"/>
    <w:rsid w:val="009F18F4"/>
    <w:rsid w:val="009F19F8"/>
    <w:rsid w:val="009F1C4B"/>
    <w:rsid w:val="009F23FF"/>
    <w:rsid w:val="009F246C"/>
    <w:rsid w:val="009F26B2"/>
    <w:rsid w:val="009F273A"/>
    <w:rsid w:val="009F2BBE"/>
    <w:rsid w:val="009F3ED2"/>
    <w:rsid w:val="009F428A"/>
    <w:rsid w:val="009F4B8E"/>
    <w:rsid w:val="009F4D43"/>
    <w:rsid w:val="009F57AE"/>
    <w:rsid w:val="009F5A8B"/>
    <w:rsid w:val="009F5EA0"/>
    <w:rsid w:val="009F5F68"/>
    <w:rsid w:val="009F730C"/>
    <w:rsid w:val="009F7717"/>
    <w:rsid w:val="00A00366"/>
    <w:rsid w:val="00A0137B"/>
    <w:rsid w:val="00A023C7"/>
    <w:rsid w:val="00A028CE"/>
    <w:rsid w:val="00A03339"/>
    <w:rsid w:val="00A036C8"/>
    <w:rsid w:val="00A03883"/>
    <w:rsid w:val="00A03C7D"/>
    <w:rsid w:val="00A043EC"/>
    <w:rsid w:val="00A04441"/>
    <w:rsid w:val="00A0554D"/>
    <w:rsid w:val="00A057BA"/>
    <w:rsid w:val="00A06322"/>
    <w:rsid w:val="00A06820"/>
    <w:rsid w:val="00A07373"/>
    <w:rsid w:val="00A0743F"/>
    <w:rsid w:val="00A07483"/>
    <w:rsid w:val="00A07A6F"/>
    <w:rsid w:val="00A07CE4"/>
    <w:rsid w:val="00A1139D"/>
    <w:rsid w:val="00A11B81"/>
    <w:rsid w:val="00A11EB0"/>
    <w:rsid w:val="00A12795"/>
    <w:rsid w:val="00A13350"/>
    <w:rsid w:val="00A13404"/>
    <w:rsid w:val="00A1351E"/>
    <w:rsid w:val="00A14E1F"/>
    <w:rsid w:val="00A14F97"/>
    <w:rsid w:val="00A15233"/>
    <w:rsid w:val="00A15560"/>
    <w:rsid w:val="00A15DF0"/>
    <w:rsid w:val="00A15E08"/>
    <w:rsid w:val="00A1724F"/>
    <w:rsid w:val="00A17253"/>
    <w:rsid w:val="00A202CA"/>
    <w:rsid w:val="00A20F73"/>
    <w:rsid w:val="00A211A4"/>
    <w:rsid w:val="00A21543"/>
    <w:rsid w:val="00A21DA0"/>
    <w:rsid w:val="00A22338"/>
    <w:rsid w:val="00A226FD"/>
    <w:rsid w:val="00A230B4"/>
    <w:rsid w:val="00A234F6"/>
    <w:rsid w:val="00A239A0"/>
    <w:rsid w:val="00A23AA8"/>
    <w:rsid w:val="00A23CA6"/>
    <w:rsid w:val="00A24694"/>
    <w:rsid w:val="00A24AE2"/>
    <w:rsid w:val="00A24CC1"/>
    <w:rsid w:val="00A24E03"/>
    <w:rsid w:val="00A250C2"/>
    <w:rsid w:val="00A2539D"/>
    <w:rsid w:val="00A253EC"/>
    <w:rsid w:val="00A2569C"/>
    <w:rsid w:val="00A25ADA"/>
    <w:rsid w:val="00A268F0"/>
    <w:rsid w:val="00A2727C"/>
    <w:rsid w:val="00A275CA"/>
    <w:rsid w:val="00A27755"/>
    <w:rsid w:val="00A27F86"/>
    <w:rsid w:val="00A30696"/>
    <w:rsid w:val="00A31004"/>
    <w:rsid w:val="00A31AB4"/>
    <w:rsid w:val="00A31C93"/>
    <w:rsid w:val="00A31F93"/>
    <w:rsid w:val="00A3230B"/>
    <w:rsid w:val="00A328CB"/>
    <w:rsid w:val="00A32EDC"/>
    <w:rsid w:val="00A333DC"/>
    <w:rsid w:val="00A3384F"/>
    <w:rsid w:val="00A33AC4"/>
    <w:rsid w:val="00A33E8A"/>
    <w:rsid w:val="00A340A3"/>
    <w:rsid w:val="00A341E8"/>
    <w:rsid w:val="00A3423B"/>
    <w:rsid w:val="00A346A0"/>
    <w:rsid w:val="00A34A28"/>
    <w:rsid w:val="00A34BFC"/>
    <w:rsid w:val="00A35227"/>
    <w:rsid w:val="00A359A8"/>
    <w:rsid w:val="00A36106"/>
    <w:rsid w:val="00A366B7"/>
    <w:rsid w:val="00A368A0"/>
    <w:rsid w:val="00A370CD"/>
    <w:rsid w:val="00A37385"/>
    <w:rsid w:val="00A37AED"/>
    <w:rsid w:val="00A400C5"/>
    <w:rsid w:val="00A400FD"/>
    <w:rsid w:val="00A40D91"/>
    <w:rsid w:val="00A412E3"/>
    <w:rsid w:val="00A413B2"/>
    <w:rsid w:val="00A41429"/>
    <w:rsid w:val="00A41CC6"/>
    <w:rsid w:val="00A41FBF"/>
    <w:rsid w:val="00A420FA"/>
    <w:rsid w:val="00A4213E"/>
    <w:rsid w:val="00A424A9"/>
    <w:rsid w:val="00A42EDF"/>
    <w:rsid w:val="00A43267"/>
    <w:rsid w:val="00A44129"/>
    <w:rsid w:val="00A4444B"/>
    <w:rsid w:val="00A44AC2"/>
    <w:rsid w:val="00A45ADD"/>
    <w:rsid w:val="00A45AE2"/>
    <w:rsid w:val="00A4672B"/>
    <w:rsid w:val="00A4690D"/>
    <w:rsid w:val="00A46F60"/>
    <w:rsid w:val="00A47007"/>
    <w:rsid w:val="00A50542"/>
    <w:rsid w:val="00A5061D"/>
    <w:rsid w:val="00A514FD"/>
    <w:rsid w:val="00A51598"/>
    <w:rsid w:val="00A51AD3"/>
    <w:rsid w:val="00A522D4"/>
    <w:rsid w:val="00A5237D"/>
    <w:rsid w:val="00A53352"/>
    <w:rsid w:val="00A54DC1"/>
    <w:rsid w:val="00A55126"/>
    <w:rsid w:val="00A5544C"/>
    <w:rsid w:val="00A55D8B"/>
    <w:rsid w:val="00A55F6A"/>
    <w:rsid w:val="00A56177"/>
    <w:rsid w:val="00A57DCC"/>
    <w:rsid w:val="00A57F73"/>
    <w:rsid w:val="00A60074"/>
    <w:rsid w:val="00A6108C"/>
    <w:rsid w:val="00A61B54"/>
    <w:rsid w:val="00A6243D"/>
    <w:rsid w:val="00A62BD6"/>
    <w:rsid w:val="00A6315A"/>
    <w:rsid w:val="00A63E11"/>
    <w:rsid w:val="00A64A68"/>
    <w:rsid w:val="00A64B37"/>
    <w:rsid w:val="00A64CD5"/>
    <w:rsid w:val="00A65273"/>
    <w:rsid w:val="00A6530A"/>
    <w:rsid w:val="00A65762"/>
    <w:rsid w:val="00A65AA3"/>
    <w:rsid w:val="00A66268"/>
    <w:rsid w:val="00A6686E"/>
    <w:rsid w:val="00A66A15"/>
    <w:rsid w:val="00A66B7E"/>
    <w:rsid w:val="00A66C10"/>
    <w:rsid w:val="00A672F3"/>
    <w:rsid w:val="00A675F8"/>
    <w:rsid w:val="00A67684"/>
    <w:rsid w:val="00A677A9"/>
    <w:rsid w:val="00A71DC0"/>
    <w:rsid w:val="00A726CC"/>
    <w:rsid w:val="00A728BE"/>
    <w:rsid w:val="00A72B04"/>
    <w:rsid w:val="00A72E67"/>
    <w:rsid w:val="00A7306F"/>
    <w:rsid w:val="00A73514"/>
    <w:rsid w:val="00A735A8"/>
    <w:rsid w:val="00A73C12"/>
    <w:rsid w:val="00A73E50"/>
    <w:rsid w:val="00A745C1"/>
    <w:rsid w:val="00A74B74"/>
    <w:rsid w:val="00A74F37"/>
    <w:rsid w:val="00A75766"/>
    <w:rsid w:val="00A75DBC"/>
    <w:rsid w:val="00A778A0"/>
    <w:rsid w:val="00A779A6"/>
    <w:rsid w:val="00A80291"/>
    <w:rsid w:val="00A80F17"/>
    <w:rsid w:val="00A816D6"/>
    <w:rsid w:val="00A81797"/>
    <w:rsid w:val="00A81BE5"/>
    <w:rsid w:val="00A81D61"/>
    <w:rsid w:val="00A81FEF"/>
    <w:rsid w:val="00A82415"/>
    <w:rsid w:val="00A828F8"/>
    <w:rsid w:val="00A82BC8"/>
    <w:rsid w:val="00A8381D"/>
    <w:rsid w:val="00A83822"/>
    <w:rsid w:val="00A83A0F"/>
    <w:rsid w:val="00A83BEC"/>
    <w:rsid w:val="00A83DC3"/>
    <w:rsid w:val="00A84871"/>
    <w:rsid w:val="00A852D7"/>
    <w:rsid w:val="00A85618"/>
    <w:rsid w:val="00A85F03"/>
    <w:rsid w:val="00A85F51"/>
    <w:rsid w:val="00A865FC"/>
    <w:rsid w:val="00A86849"/>
    <w:rsid w:val="00A87122"/>
    <w:rsid w:val="00A8745C"/>
    <w:rsid w:val="00A90248"/>
    <w:rsid w:val="00A905A2"/>
    <w:rsid w:val="00A91015"/>
    <w:rsid w:val="00A91332"/>
    <w:rsid w:val="00A913A9"/>
    <w:rsid w:val="00A91EF5"/>
    <w:rsid w:val="00A91F6D"/>
    <w:rsid w:val="00A925A3"/>
    <w:rsid w:val="00A92609"/>
    <w:rsid w:val="00A928EE"/>
    <w:rsid w:val="00A92D2D"/>
    <w:rsid w:val="00A93046"/>
    <w:rsid w:val="00A9366C"/>
    <w:rsid w:val="00A93A62"/>
    <w:rsid w:val="00A93CDC"/>
    <w:rsid w:val="00A945A8"/>
    <w:rsid w:val="00A94EC0"/>
    <w:rsid w:val="00A94EFD"/>
    <w:rsid w:val="00A95295"/>
    <w:rsid w:val="00A953EF"/>
    <w:rsid w:val="00A95895"/>
    <w:rsid w:val="00A96119"/>
    <w:rsid w:val="00A96711"/>
    <w:rsid w:val="00A96915"/>
    <w:rsid w:val="00A96A50"/>
    <w:rsid w:val="00A97704"/>
    <w:rsid w:val="00AA0A02"/>
    <w:rsid w:val="00AA120F"/>
    <w:rsid w:val="00AA18D4"/>
    <w:rsid w:val="00AA1DC3"/>
    <w:rsid w:val="00AA24D6"/>
    <w:rsid w:val="00AA2647"/>
    <w:rsid w:val="00AA2E0B"/>
    <w:rsid w:val="00AA479A"/>
    <w:rsid w:val="00AA49B1"/>
    <w:rsid w:val="00AA4BDD"/>
    <w:rsid w:val="00AA5309"/>
    <w:rsid w:val="00AA5B9A"/>
    <w:rsid w:val="00AA6A7D"/>
    <w:rsid w:val="00AA6B5E"/>
    <w:rsid w:val="00AA72CC"/>
    <w:rsid w:val="00AA7F8D"/>
    <w:rsid w:val="00AB0C0C"/>
    <w:rsid w:val="00AB1DA2"/>
    <w:rsid w:val="00AB2033"/>
    <w:rsid w:val="00AB2976"/>
    <w:rsid w:val="00AB32ED"/>
    <w:rsid w:val="00AB3C48"/>
    <w:rsid w:val="00AB3C5D"/>
    <w:rsid w:val="00AB3CEA"/>
    <w:rsid w:val="00AB3F6E"/>
    <w:rsid w:val="00AB4549"/>
    <w:rsid w:val="00AB495C"/>
    <w:rsid w:val="00AB50D9"/>
    <w:rsid w:val="00AB5731"/>
    <w:rsid w:val="00AB5C98"/>
    <w:rsid w:val="00AB66FB"/>
    <w:rsid w:val="00AB6DF8"/>
    <w:rsid w:val="00AB6FE4"/>
    <w:rsid w:val="00AB7D8C"/>
    <w:rsid w:val="00AC0450"/>
    <w:rsid w:val="00AC0693"/>
    <w:rsid w:val="00AC08C3"/>
    <w:rsid w:val="00AC11EA"/>
    <w:rsid w:val="00AC1C6E"/>
    <w:rsid w:val="00AC2127"/>
    <w:rsid w:val="00AC2A4C"/>
    <w:rsid w:val="00AC31B2"/>
    <w:rsid w:val="00AC32EB"/>
    <w:rsid w:val="00AC362A"/>
    <w:rsid w:val="00AC3922"/>
    <w:rsid w:val="00AC4024"/>
    <w:rsid w:val="00AC4469"/>
    <w:rsid w:val="00AC4FCB"/>
    <w:rsid w:val="00AC573D"/>
    <w:rsid w:val="00AC5E66"/>
    <w:rsid w:val="00AC5EA8"/>
    <w:rsid w:val="00AC6123"/>
    <w:rsid w:val="00AC6AC0"/>
    <w:rsid w:val="00AC6CBC"/>
    <w:rsid w:val="00AC6FD5"/>
    <w:rsid w:val="00AC7376"/>
    <w:rsid w:val="00AC747C"/>
    <w:rsid w:val="00AC756D"/>
    <w:rsid w:val="00AC792A"/>
    <w:rsid w:val="00AC7E27"/>
    <w:rsid w:val="00AD0125"/>
    <w:rsid w:val="00AD0169"/>
    <w:rsid w:val="00AD0493"/>
    <w:rsid w:val="00AD07CE"/>
    <w:rsid w:val="00AD1BB3"/>
    <w:rsid w:val="00AD2944"/>
    <w:rsid w:val="00AD2D86"/>
    <w:rsid w:val="00AD300F"/>
    <w:rsid w:val="00AD3151"/>
    <w:rsid w:val="00AD33ED"/>
    <w:rsid w:val="00AD388E"/>
    <w:rsid w:val="00AD3D84"/>
    <w:rsid w:val="00AD3DCB"/>
    <w:rsid w:val="00AD4F17"/>
    <w:rsid w:val="00AD50B1"/>
    <w:rsid w:val="00AD5528"/>
    <w:rsid w:val="00AD5B9A"/>
    <w:rsid w:val="00AD5CF4"/>
    <w:rsid w:val="00AD61DA"/>
    <w:rsid w:val="00AD655B"/>
    <w:rsid w:val="00AD6C25"/>
    <w:rsid w:val="00AD6D5D"/>
    <w:rsid w:val="00AD6E18"/>
    <w:rsid w:val="00AD7888"/>
    <w:rsid w:val="00AD7DAC"/>
    <w:rsid w:val="00AE01CF"/>
    <w:rsid w:val="00AE02AC"/>
    <w:rsid w:val="00AE0363"/>
    <w:rsid w:val="00AE0B73"/>
    <w:rsid w:val="00AE1833"/>
    <w:rsid w:val="00AE1A98"/>
    <w:rsid w:val="00AE23C1"/>
    <w:rsid w:val="00AE23FD"/>
    <w:rsid w:val="00AE2521"/>
    <w:rsid w:val="00AE27C9"/>
    <w:rsid w:val="00AE29D2"/>
    <w:rsid w:val="00AE2C5D"/>
    <w:rsid w:val="00AE3043"/>
    <w:rsid w:val="00AE3471"/>
    <w:rsid w:val="00AE3677"/>
    <w:rsid w:val="00AE3758"/>
    <w:rsid w:val="00AE37CF"/>
    <w:rsid w:val="00AE42D1"/>
    <w:rsid w:val="00AE4581"/>
    <w:rsid w:val="00AE4B33"/>
    <w:rsid w:val="00AE4CFA"/>
    <w:rsid w:val="00AE4E80"/>
    <w:rsid w:val="00AE56A7"/>
    <w:rsid w:val="00AE5940"/>
    <w:rsid w:val="00AE5E0A"/>
    <w:rsid w:val="00AE6351"/>
    <w:rsid w:val="00AE657B"/>
    <w:rsid w:val="00AE660E"/>
    <w:rsid w:val="00AE6D4B"/>
    <w:rsid w:val="00AE6E0D"/>
    <w:rsid w:val="00AE7407"/>
    <w:rsid w:val="00AE75AE"/>
    <w:rsid w:val="00AE7802"/>
    <w:rsid w:val="00AE7DAC"/>
    <w:rsid w:val="00AE7E5C"/>
    <w:rsid w:val="00AE7F97"/>
    <w:rsid w:val="00AF0590"/>
    <w:rsid w:val="00AF05E0"/>
    <w:rsid w:val="00AF0D82"/>
    <w:rsid w:val="00AF1279"/>
    <w:rsid w:val="00AF1F26"/>
    <w:rsid w:val="00AF246D"/>
    <w:rsid w:val="00AF2EA4"/>
    <w:rsid w:val="00AF2F5D"/>
    <w:rsid w:val="00AF3263"/>
    <w:rsid w:val="00AF3325"/>
    <w:rsid w:val="00AF3D08"/>
    <w:rsid w:val="00AF4324"/>
    <w:rsid w:val="00AF4630"/>
    <w:rsid w:val="00AF586F"/>
    <w:rsid w:val="00AF5CCF"/>
    <w:rsid w:val="00B00653"/>
    <w:rsid w:val="00B02045"/>
    <w:rsid w:val="00B027C2"/>
    <w:rsid w:val="00B02F27"/>
    <w:rsid w:val="00B033FC"/>
    <w:rsid w:val="00B03CAF"/>
    <w:rsid w:val="00B04586"/>
    <w:rsid w:val="00B047A2"/>
    <w:rsid w:val="00B04A3E"/>
    <w:rsid w:val="00B04A9D"/>
    <w:rsid w:val="00B04C5C"/>
    <w:rsid w:val="00B0562C"/>
    <w:rsid w:val="00B059DF"/>
    <w:rsid w:val="00B05C25"/>
    <w:rsid w:val="00B06126"/>
    <w:rsid w:val="00B0678A"/>
    <w:rsid w:val="00B06BEC"/>
    <w:rsid w:val="00B06F7D"/>
    <w:rsid w:val="00B078B7"/>
    <w:rsid w:val="00B115EA"/>
    <w:rsid w:val="00B1217E"/>
    <w:rsid w:val="00B12E37"/>
    <w:rsid w:val="00B12EEA"/>
    <w:rsid w:val="00B137BD"/>
    <w:rsid w:val="00B14459"/>
    <w:rsid w:val="00B14875"/>
    <w:rsid w:val="00B15112"/>
    <w:rsid w:val="00B154DF"/>
    <w:rsid w:val="00B15D73"/>
    <w:rsid w:val="00B1676A"/>
    <w:rsid w:val="00B16B9E"/>
    <w:rsid w:val="00B16BA8"/>
    <w:rsid w:val="00B16EEB"/>
    <w:rsid w:val="00B17839"/>
    <w:rsid w:val="00B17BAE"/>
    <w:rsid w:val="00B20654"/>
    <w:rsid w:val="00B208CA"/>
    <w:rsid w:val="00B20946"/>
    <w:rsid w:val="00B20B20"/>
    <w:rsid w:val="00B20E8C"/>
    <w:rsid w:val="00B20F83"/>
    <w:rsid w:val="00B21811"/>
    <w:rsid w:val="00B21B15"/>
    <w:rsid w:val="00B21BC8"/>
    <w:rsid w:val="00B222A7"/>
    <w:rsid w:val="00B22FA6"/>
    <w:rsid w:val="00B23A5C"/>
    <w:rsid w:val="00B24F28"/>
    <w:rsid w:val="00B25D03"/>
    <w:rsid w:val="00B25FD5"/>
    <w:rsid w:val="00B261D8"/>
    <w:rsid w:val="00B26CBA"/>
    <w:rsid w:val="00B26EE1"/>
    <w:rsid w:val="00B312EC"/>
    <w:rsid w:val="00B314B2"/>
    <w:rsid w:val="00B31A66"/>
    <w:rsid w:val="00B31BEE"/>
    <w:rsid w:val="00B31DAE"/>
    <w:rsid w:val="00B31F90"/>
    <w:rsid w:val="00B32102"/>
    <w:rsid w:val="00B326E4"/>
    <w:rsid w:val="00B329F6"/>
    <w:rsid w:val="00B32B15"/>
    <w:rsid w:val="00B33291"/>
    <w:rsid w:val="00B33439"/>
    <w:rsid w:val="00B3373F"/>
    <w:rsid w:val="00B3426D"/>
    <w:rsid w:val="00B34422"/>
    <w:rsid w:val="00B34E6F"/>
    <w:rsid w:val="00B35011"/>
    <w:rsid w:val="00B35301"/>
    <w:rsid w:val="00B35A6F"/>
    <w:rsid w:val="00B35AB5"/>
    <w:rsid w:val="00B36224"/>
    <w:rsid w:val="00B367B7"/>
    <w:rsid w:val="00B36C58"/>
    <w:rsid w:val="00B37B22"/>
    <w:rsid w:val="00B40C79"/>
    <w:rsid w:val="00B41242"/>
    <w:rsid w:val="00B4175A"/>
    <w:rsid w:val="00B42175"/>
    <w:rsid w:val="00B4487B"/>
    <w:rsid w:val="00B44977"/>
    <w:rsid w:val="00B44B29"/>
    <w:rsid w:val="00B452C4"/>
    <w:rsid w:val="00B453FC"/>
    <w:rsid w:val="00B46225"/>
    <w:rsid w:val="00B468B2"/>
    <w:rsid w:val="00B470FD"/>
    <w:rsid w:val="00B472E1"/>
    <w:rsid w:val="00B47AEF"/>
    <w:rsid w:val="00B47F0F"/>
    <w:rsid w:val="00B47F84"/>
    <w:rsid w:val="00B5013A"/>
    <w:rsid w:val="00B508FD"/>
    <w:rsid w:val="00B52A33"/>
    <w:rsid w:val="00B52B94"/>
    <w:rsid w:val="00B52F53"/>
    <w:rsid w:val="00B53D2F"/>
    <w:rsid w:val="00B54627"/>
    <w:rsid w:val="00B546F0"/>
    <w:rsid w:val="00B54EE4"/>
    <w:rsid w:val="00B54F14"/>
    <w:rsid w:val="00B551F6"/>
    <w:rsid w:val="00B5587A"/>
    <w:rsid w:val="00B55B1F"/>
    <w:rsid w:val="00B55FCC"/>
    <w:rsid w:val="00B5636C"/>
    <w:rsid w:val="00B56419"/>
    <w:rsid w:val="00B579B3"/>
    <w:rsid w:val="00B60192"/>
    <w:rsid w:val="00B60B51"/>
    <w:rsid w:val="00B60B5C"/>
    <w:rsid w:val="00B60BDC"/>
    <w:rsid w:val="00B61C34"/>
    <w:rsid w:val="00B627C1"/>
    <w:rsid w:val="00B62A64"/>
    <w:rsid w:val="00B62AD4"/>
    <w:rsid w:val="00B62EC6"/>
    <w:rsid w:val="00B63040"/>
    <w:rsid w:val="00B6352C"/>
    <w:rsid w:val="00B63AF2"/>
    <w:rsid w:val="00B648D3"/>
    <w:rsid w:val="00B64D50"/>
    <w:rsid w:val="00B6514A"/>
    <w:rsid w:val="00B651BC"/>
    <w:rsid w:val="00B652E3"/>
    <w:rsid w:val="00B65A3B"/>
    <w:rsid w:val="00B65AA6"/>
    <w:rsid w:val="00B65B5A"/>
    <w:rsid w:val="00B66203"/>
    <w:rsid w:val="00B66E42"/>
    <w:rsid w:val="00B66EDC"/>
    <w:rsid w:val="00B66EDD"/>
    <w:rsid w:val="00B67856"/>
    <w:rsid w:val="00B67AA9"/>
    <w:rsid w:val="00B70085"/>
    <w:rsid w:val="00B706BF"/>
    <w:rsid w:val="00B70C24"/>
    <w:rsid w:val="00B70CE3"/>
    <w:rsid w:val="00B71486"/>
    <w:rsid w:val="00B71E52"/>
    <w:rsid w:val="00B72647"/>
    <w:rsid w:val="00B72DE5"/>
    <w:rsid w:val="00B736E1"/>
    <w:rsid w:val="00B73CD4"/>
    <w:rsid w:val="00B7439D"/>
    <w:rsid w:val="00B74881"/>
    <w:rsid w:val="00B74E3E"/>
    <w:rsid w:val="00B74EA9"/>
    <w:rsid w:val="00B75C01"/>
    <w:rsid w:val="00B75D3F"/>
    <w:rsid w:val="00B769E5"/>
    <w:rsid w:val="00B76AF3"/>
    <w:rsid w:val="00B77C3C"/>
    <w:rsid w:val="00B77F54"/>
    <w:rsid w:val="00B80010"/>
    <w:rsid w:val="00B80A64"/>
    <w:rsid w:val="00B810E1"/>
    <w:rsid w:val="00B814AE"/>
    <w:rsid w:val="00B81CBC"/>
    <w:rsid w:val="00B81EDF"/>
    <w:rsid w:val="00B82042"/>
    <w:rsid w:val="00B82279"/>
    <w:rsid w:val="00B82EF2"/>
    <w:rsid w:val="00B82F62"/>
    <w:rsid w:val="00B83075"/>
    <w:rsid w:val="00B834F9"/>
    <w:rsid w:val="00B846E1"/>
    <w:rsid w:val="00B855D5"/>
    <w:rsid w:val="00B86706"/>
    <w:rsid w:val="00B86947"/>
    <w:rsid w:val="00B86B43"/>
    <w:rsid w:val="00B8770B"/>
    <w:rsid w:val="00B90113"/>
    <w:rsid w:val="00B90147"/>
    <w:rsid w:val="00B9034D"/>
    <w:rsid w:val="00B9089D"/>
    <w:rsid w:val="00B90C05"/>
    <w:rsid w:val="00B90F1A"/>
    <w:rsid w:val="00B90F9C"/>
    <w:rsid w:val="00B91575"/>
    <w:rsid w:val="00B91FE8"/>
    <w:rsid w:val="00B925CF"/>
    <w:rsid w:val="00B92F11"/>
    <w:rsid w:val="00B9308D"/>
    <w:rsid w:val="00B936F0"/>
    <w:rsid w:val="00B93EC2"/>
    <w:rsid w:val="00B941C3"/>
    <w:rsid w:val="00B942A0"/>
    <w:rsid w:val="00B94CB4"/>
    <w:rsid w:val="00B94D35"/>
    <w:rsid w:val="00B95A7B"/>
    <w:rsid w:val="00B95E4D"/>
    <w:rsid w:val="00B96184"/>
    <w:rsid w:val="00B9647A"/>
    <w:rsid w:val="00B9698C"/>
    <w:rsid w:val="00B9748E"/>
    <w:rsid w:val="00B97F7F"/>
    <w:rsid w:val="00BA02B2"/>
    <w:rsid w:val="00BA03D8"/>
    <w:rsid w:val="00BA0BCA"/>
    <w:rsid w:val="00BA159C"/>
    <w:rsid w:val="00BA1CC1"/>
    <w:rsid w:val="00BA2386"/>
    <w:rsid w:val="00BA23EA"/>
    <w:rsid w:val="00BA2435"/>
    <w:rsid w:val="00BA2586"/>
    <w:rsid w:val="00BA25A1"/>
    <w:rsid w:val="00BA2BED"/>
    <w:rsid w:val="00BA32C3"/>
    <w:rsid w:val="00BA3776"/>
    <w:rsid w:val="00BA4947"/>
    <w:rsid w:val="00BA538B"/>
    <w:rsid w:val="00BA540B"/>
    <w:rsid w:val="00BA629D"/>
    <w:rsid w:val="00BB0584"/>
    <w:rsid w:val="00BB1714"/>
    <w:rsid w:val="00BB1A88"/>
    <w:rsid w:val="00BB1F5E"/>
    <w:rsid w:val="00BB224D"/>
    <w:rsid w:val="00BB237F"/>
    <w:rsid w:val="00BB2D83"/>
    <w:rsid w:val="00BB2E3E"/>
    <w:rsid w:val="00BB42C8"/>
    <w:rsid w:val="00BB43B0"/>
    <w:rsid w:val="00BB4B52"/>
    <w:rsid w:val="00BB5553"/>
    <w:rsid w:val="00BB773D"/>
    <w:rsid w:val="00BB7970"/>
    <w:rsid w:val="00BC03E2"/>
    <w:rsid w:val="00BC0BA1"/>
    <w:rsid w:val="00BC12AA"/>
    <w:rsid w:val="00BC1902"/>
    <w:rsid w:val="00BC1AE9"/>
    <w:rsid w:val="00BC2158"/>
    <w:rsid w:val="00BC219F"/>
    <w:rsid w:val="00BC23EA"/>
    <w:rsid w:val="00BC2E9D"/>
    <w:rsid w:val="00BC3194"/>
    <w:rsid w:val="00BC32FA"/>
    <w:rsid w:val="00BC38FB"/>
    <w:rsid w:val="00BC39F9"/>
    <w:rsid w:val="00BC3ED3"/>
    <w:rsid w:val="00BC4A1F"/>
    <w:rsid w:val="00BC4FE6"/>
    <w:rsid w:val="00BC518F"/>
    <w:rsid w:val="00BC51BB"/>
    <w:rsid w:val="00BC5441"/>
    <w:rsid w:val="00BC5766"/>
    <w:rsid w:val="00BC58DD"/>
    <w:rsid w:val="00BC5B1D"/>
    <w:rsid w:val="00BC6318"/>
    <w:rsid w:val="00BC646A"/>
    <w:rsid w:val="00BC6924"/>
    <w:rsid w:val="00BC779D"/>
    <w:rsid w:val="00BD001A"/>
    <w:rsid w:val="00BD0AC0"/>
    <w:rsid w:val="00BD139F"/>
    <w:rsid w:val="00BD1631"/>
    <w:rsid w:val="00BD1691"/>
    <w:rsid w:val="00BD272E"/>
    <w:rsid w:val="00BD302C"/>
    <w:rsid w:val="00BD33D1"/>
    <w:rsid w:val="00BD39BD"/>
    <w:rsid w:val="00BD3AF8"/>
    <w:rsid w:val="00BD3D8F"/>
    <w:rsid w:val="00BD4581"/>
    <w:rsid w:val="00BD4FC0"/>
    <w:rsid w:val="00BD5A40"/>
    <w:rsid w:val="00BD5C85"/>
    <w:rsid w:val="00BD6E82"/>
    <w:rsid w:val="00BD6EA4"/>
    <w:rsid w:val="00BD6F7D"/>
    <w:rsid w:val="00BE0623"/>
    <w:rsid w:val="00BE09C2"/>
    <w:rsid w:val="00BE1014"/>
    <w:rsid w:val="00BE22D3"/>
    <w:rsid w:val="00BE230E"/>
    <w:rsid w:val="00BE2D2C"/>
    <w:rsid w:val="00BE37C8"/>
    <w:rsid w:val="00BE3DBD"/>
    <w:rsid w:val="00BE4485"/>
    <w:rsid w:val="00BE462E"/>
    <w:rsid w:val="00BE4C10"/>
    <w:rsid w:val="00BE4C5C"/>
    <w:rsid w:val="00BE4E47"/>
    <w:rsid w:val="00BE5396"/>
    <w:rsid w:val="00BE63F1"/>
    <w:rsid w:val="00BE6AE0"/>
    <w:rsid w:val="00BE6BB2"/>
    <w:rsid w:val="00BE7176"/>
    <w:rsid w:val="00BE7CB8"/>
    <w:rsid w:val="00BE7E81"/>
    <w:rsid w:val="00BF0709"/>
    <w:rsid w:val="00BF0AFF"/>
    <w:rsid w:val="00BF0BB2"/>
    <w:rsid w:val="00BF125C"/>
    <w:rsid w:val="00BF166A"/>
    <w:rsid w:val="00BF17D1"/>
    <w:rsid w:val="00BF2008"/>
    <w:rsid w:val="00BF2073"/>
    <w:rsid w:val="00BF2172"/>
    <w:rsid w:val="00BF27E7"/>
    <w:rsid w:val="00BF3CF0"/>
    <w:rsid w:val="00BF4112"/>
    <w:rsid w:val="00BF4291"/>
    <w:rsid w:val="00BF4635"/>
    <w:rsid w:val="00BF4842"/>
    <w:rsid w:val="00BF5C2D"/>
    <w:rsid w:val="00BF6131"/>
    <w:rsid w:val="00BF615B"/>
    <w:rsid w:val="00BF67DB"/>
    <w:rsid w:val="00BF6886"/>
    <w:rsid w:val="00BF6890"/>
    <w:rsid w:val="00BF6E58"/>
    <w:rsid w:val="00BF73A4"/>
    <w:rsid w:val="00BF77D8"/>
    <w:rsid w:val="00BF7A84"/>
    <w:rsid w:val="00BF7AD9"/>
    <w:rsid w:val="00BF7F44"/>
    <w:rsid w:val="00C005C4"/>
    <w:rsid w:val="00C00A56"/>
    <w:rsid w:val="00C01423"/>
    <w:rsid w:val="00C01D07"/>
    <w:rsid w:val="00C02267"/>
    <w:rsid w:val="00C027B3"/>
    <w:rsid w:val="00C02902"/>
    <w:rsid w:val="00C0294C"/>
    <w:rsid w:val="00C02984"/>
    <w:rsid w:val="00C033E7"/>
    <w:rsid w:val="00C03721"/>
    <w:rsid w:val="00C038ED"/>
    <w:rsid w:val="00C03980"/>
    <w:rsid w:val="00C03E87"/>
    <w:rsid w:val="00C03ECB"/>
    <w:rsid w:val="00C04021"/>
    <w:rsid w:val="00C042D5"/>
    <w:rsid w:val="00C047A0"/>
    <w:rsid w:val="00C04B32"/>
    <w:rsid w:val="00C04F7A"/>
    <w:rsid w:val="00C050E0"/>
    <w:rsid w:val="00C052A2"/>
    <w:rsid w:val="00C05348"/>
    <w:rsid w:val="00C053D1"/>
    <w:rsid w:val="00C06032"/>
    <w:rsid w:val="00C06168"/>
    <w:rsid w:val="00C06F8A"/>
    <w:rsid w:val="00C071EB"/>
    <w:rsid w:val="00C075B5"/>
    <w:rsid w:val="00C075E9"/>
    <w:rsid w:val="00C07A1A"/>
    <w:rsid w:val="00C109FF"/>
    <w:rsid w:val="00C10E99"/>
    <w:rsid w:val="00C11F20"/>
    <w:rsid w:val="00C12B06"/>
    <w:rsid w:val="00C13111"/>
    <w:rsid w:val="00C13E5E"/>
    <w:rsid w:val="00C146D6"/>
    <w:rsid w:val="00C15AEC"/>
    <w:rsid w:val="00C16A8A"/>
    <w:rsid w:val="00C16D26"/>
    <w:rsid w:val="00C203EC"/>
    <w:rsid w:val="00C20DEC"/>
    <w:rsid w:val="00C22560"/>
    <w:rsid w:val="00C22D55"/>
    <w:rsid w:val="00C22E7F"/>
    <w:rsid w:val="00C23A11"/>
    <w:rsid w:val="00C23B01"/>
    <w:rsid w:val="00C23B5F"/>
    <w:rsid w:val="00C23D08"/>
    <w:rsid w:val="00C24811"/>
    <w:rsid w:val="00C24E33"/>
    <w:rsid w:val="00C25282"/>
    <w:rsid w:val="00C25AF3"/>
    <w:rsid w:val="00C2636B"/>
    <w:rsid w:val="00C26625"/>
    <w:rsid w:val="00C26E10"/>
    <w:rsid w:val="00C27FA6"/>
    <w:rsid w:val="00C3157C"/>
    <w:rsid w:val="00C319DF"/>
    <w:rsid w:val="00C31EA0"/>
    <w:rsid w:val="00C322E2"/>
    <w:rsid w:val="00C32CA0"/>
    <w:rsid w:val="00C33026"/>
    <w:rsid w:val="00C3364C"/>
    <w:rsid w:val="00C33DF3"/>
    <w:rsid w:val="00C3430B"/>
    <w:rsid w:val="00C34E4C"/>
    <w:rsid w:val="00C34FAF"/>
    <w:rsid w:val="00C353F9"/>
    <w:rsid w:val="00C35645"/>
    <w:rsid w:val="00C35B65"/>
    <w:rsid w:val="00C3624C"/>
    <w:rsid w:val="00C369B1"/>
    <w:rsid w:val="00C36C89"/>
    <w:rsid w:val="00C36DC3"/>
    <w:rsid w:val="00C36E97"/>
    <w:rsid w:val="00C37362"/>
    <w:rsid w:val="00C374BD"/>
    <w:rsid w:val="00C375E8"/>
    <w:rsid w:val="00C37987"/>
    <w:rsid w:val="00C37A08"/>
    <w:rsid w:val="00C37A16"/>
    <w:rsid w:val="00C37C6D"/>
    <w:rsid w:val="00C404C8"/>
    <w:rsid w:val="00C409CD"/>
    <w:rsid w:val="00C40D65"/>
    <w:rsid w:val="00C41240"/>
    <w:rsid w:val="00C41598"/>
    <w:rsid w:val="00C41D6A"/>
    <w:rsid w:val="00C423F9"/>
    <w:rsid w:val="00C42817"/>
    <w:rsid w:val="00C42DC6"/>
    <w:rsid w:val="00C43643"/>
    <w:rsid w:val="00C438D1"/>
    <w:rsid w:val="00C43E1C"/>
    <w:rsid w:val="00C44556"/>
    <w:rsid w:val="00C44888"/>
    <w:rsid w:val="00C44A0C"/>
    <w:rsid w:val="00C44C82"/>
    <w:rsid w:val="00C44F9C"/>
    <w:rsid w:val="00C44F9D"/>
    <w:rsid w:val="00C4564B"/>
    <w:rsid w:val="00C45E85"/>
    <w:rsid w:val="00C468D3"/>
    <w:rsid w:val="00C46D2A"/>
    <w:rsid w:val="00C472C4"/>
    <w:rsid w:val="00C47563"/>
    <w:rsid w:val="00C478EA"/>
    <w:rsid w:val="00C50932"/>
    <w:rsid w:val="00C51C34"/>
    <w:rsid w:val="00C51ED9"/>
    <w:rsid w:val="00C51FEC"/>
    <w:rsid w:val="00C531A2"/>
    <w:rsid w:val="00C546C2"/>
    <w:rsid w:val="00C55014"/>
    <w:rsid w:val="00C565F4"/>
    <w:rsid w:val="00C5694C"/>
    <w:rsid w:val="00C57E0B"/>
    <w:rsid w:val="00C604B1"/>
    <w:rsid w:val="00C60E7A"/>
    <w:rsid w:val="00C613BE"/>
    <w:rsid w:val="00C6176D"/>
    <w:rsid w:val="00C61D66"/>
    <w:rsid w:val="00C621DB"/>
    <w:rsid w:val="00C628F5"/>
    <w:rsid w:val="00C633E2"/>
    <w:rsid w:val="00C63661"/>
    <w:rsid w:val="00C63D56"/>
    <w:rsid w:val="00C63EE9"/>
    <w:rsid w:val="00C6418C"/>
    <w:rsid w:val="00C644FA"/>
    <w:rsid w:val="00C64B5F"/>
    <w:rsid w:val="00C64DA5"/>
    <w:rsid w:val="00C64DAF"/>
    <w:rsid w:val="00C66633"/>
    <w:rsid w:val="00C67FF0"/>
    <w:rsid w:val="00C700FD"/>
    <w:rsid w:val="00C7010D"/>
    <w:rsid w:val="00C71886"/>
    <w:rsid w:val="00C71FDD"/>
    <w:rsid w:val="00C720A1"/>
    <w:rsid w:val="00C729E2"/>
    <w:rsid w:val="00C735C4"/>
    <w:rsid w:val="00C737DD"/>
    <w:rsid w:val="00C73E9E"/>
    <w:rsid w:val="00C73F53"/>
    <w:rsid w:val="00C7411D"/>
    <w:rsid w:val="00C742DA"/>
    <w:rsid w:val="00C7468C"/>
    <w:rsid w:val="00C74A9C"/>
    <w:rsid w:val="00C74DE1"/>
    <w:rsid w:val="00C74F15"/>
    <w:rsid w:val="00C75ABA"/>
    <w:rsid w:val="00C76BFA"/>
    <w:rsid w:val="00C77159"/>
    <w:rsid w:val="00C77437"/>
    <w:rsid w:val="00C779C2"/>
    <w:rsid w:val="00C77D76"/>
    <w:rsid w:val="00C77EB3"/>
    <w:rsid w:val="00C80834"/>
    <w:rsid w:val="00C81BB7"/>
    <w:rsid w:val="00C81C03"/>
    <w:rsid w:val="00C82358"/>
    <w:rsid w:val="00C8237E"/>
    <w:rsid w:val="00C833C3"/>
    <w:rsid w:val="00C8348E"/>
    <w:rsid w:val="00C836B9"/>
    <w:rsid w:val="00C83827"/>
    <w:rsid w:val="00C84FA8"/>
    <w:rsid w:val="00C86241"/>
    <w:rsid w:val="00C8648F"/>
    <w:rsid w:val="00C86793"/>
    <w:rsid w:val="00C869C1"/>
    <w:rsid w:val="00C86DAE"/>
    <w:rsid w:val="00C86FAA"/>
    <w:rsid w:val="00C87362"/>
    <w:rsid w:val="00C87507"/>
    <w:rsid w:val="00C87615"/>
    <w:rsid w:val="00C905CE"/>
    <w:rsid w:val="00C90825"/>
    <w:rsid w:val="00C91054"/>
    <w:rsid w:val="00C91645"/>
    <w:rsid w:val="00C91C57"/>
    <w:rsid w:val="00C92318"/>
    <w:rsid w:val="00C9269B"/>
    <w:rsid w:val="00C92896"/>
    <w:rsid w:val="00C92AB4"/>
    <w:rsid w:val="00C93099"/>
    <w:rsid w:val="00C93BA2"/>
    <w:rsid w:val="00C9426C"/>
    <w:rsid w:val="00C9441D"/>
    <w:rsid w:val="00C949AD"/>
    <w:rsid w:val="00C94D44"/>
    <w:rsid w:val="00C95DAA"/>
    <w:rsid w:val="00C960B2"/>
    <w:rsid w:val="00C962F2"/>
    <w:rsid w:val="00C9678B"/>
    <w:rsid w:val="00C96C11"/>
    <w:rsid w:val="00C97325"/>
    <w:rsid w:val="00C979DF"/>
    <w:rsid w:val="00C97FCC"/>
    <w:rsid w:val="00CA044D"/>
    <w:rsid w:val="00CA16C1"/>
    <w:rsid w:val="00CA1845"/>
    <w:rsid w:val="00CA215E"/>
    <w:rsid w:val="00CA25CC"/>
    <w:rsid w:val="00CA2B44"/>
    <w:rsid w:val="00CA2D2F"/>
    <w:rsid w:val="00CA2F76"/>
    <w:rsid w:val="00CA3714"/>
    <w:rsid w:val="00CA3C17"/>
    <w:rsid w:val="00CA3FB9"/>
    <w:rsid w:val="00CA45C8"/>
    <w:rsid w:val="00CA4831"/>
    <w:rsid w:val="00CA4A7C"/>
    <w:rsid w:val="00CA510A"/>
    <w:rsid w:val="00CA5E71"/>
    <w:rsid w:val="00CA696B"/>
    <w:rsid w:val="00CA6BDC"/>
    <w:rsid w:val="00CA75A0"/>
    <w:rsid w:val="00CA7A0E"/>
    <w:rsid w:val="00CA7D40"/>
    <w:rsid w:val="00CA7F39"/>
    <w:rsid w:val="00CB07B9"/>
    <w:rsid w:val="00CB0C33"/>
    <w:rsid w:val="00CB18BF"/>
    <w:rsid w:val="00CB2BD6"/>
    <w:rsid w:val="00CB36D9"/>
    <w:rsid w:val="00CB3BF2"/>
    <w:rsid w:val="00CB3DD7"/>
    <w:rsid w:val="00CB42F1"/>
    <w:rsid w:val="00CB491B"/>
    <w:rsid w:val="00CB4B97"/>
    <w:rsid w:val="00CB4F50"/>
    <w:rsid w:val="00CB57B6"/>
    <w:rsid w:val="00CB63A3"/>
    <w:rsid w:val="00CB63C5"/>
    <w:rsid w:val="00CB6D00"/>
    <w:rsid w:val="00CB705F"/>
    <w:rsid w:val="00CC00CA"/>
    <w:rsid w:val="00CC05CD"/>
    <w:rsid w:val="00CC0964"/>
    <w:rsid w:val="00CC0B64"/>
    <w:rsid w:val="00CC0F9A"/>
    <w:rsid w:val="00CC15A8"/>
    <w:rsid w:val="00CC18BF"/>
    <w:rsid w:val="00CC22D3"/>
    <w:rsid w:val="00CC3762"/>
    <w:rsid w:val="00CC37D6"/>
    <w:rsid w:val="00CC37E5"/>
    <w:rsid w:val="00CC3AF1"/>
    <w:rsid w:val="00CC3C07"/>
    <w:rsid w:val="00CC489B"/>
    <w:rsid w:val="00CC4B3A"/>
    <w:rsid w:val="00CC56BD"/>
    <w:rsid w:val="00CC5CA6"/>
    <w:rsid w:val="00CC5D3C"/>
    <w:rsid w:val="00CC5F14"/>
    <w:rsid w:val="00CC6898"/>
    <w:rsid w:val="00CC71F5"/>
    <w:rsid w:val="00CC7747"/>
    <w:rsid w:val="00CC7CE1"/>
    <w:rsid w:val="00CD042F"/>
    <w:rsid w:val="00CD1040"/>
    <w:rsid w:val="00CD110D"/>
    <w:rsid w:val="00CD17D6"/>
    <w:rsid w:val="00CD2307"/>
    <w:rsid w:val="00CD2836"/>
    <w:rsid w:val="00CD3ADF"/>
    <w:rsid w:val="00CD43FA"/>
    <w:rsid w:val="00CD4A1E"/>
    <w:rsid w:val="00CD4A70"/>
    <w:rsid w:val="00CD4DE5"/>
    <w:rsid w:val="00CD57E3"/>
    <w:rsid w:val="00CD5A96"/>
    <w:rsid w:val="00CD6489"/>
    <w:rsid w:val="00CE082C"/>
    <w:rsid w:val="00CE0EDF"/>
    <w:rsid w:val="00CE147B"/>
    <w:rsid w:val="00CE2030"/>
    <w:rsid w:val="00CE276B"/>
    <w:rsid w:val="00CE2A2E"/>
    <w:rsid w:val="00CE2C5D"/>
    <w:rsid w:val="00CE2D80"/>
    <w:rsid w:val="00CE2F3A"/>
    <w:rsid w:val="00CE373F"/>
    <w:rsid w:val="00CE3F85"/>
    <w:rsid w:val="00CE5E12"/>
    <w:rsid w:val="00CE6A7B"/>
    <w:rsid w:val="00CE6E4F"/>
    <w:rsid w:val="00CE70C4"/>
    <w:rsid w:val="00CE736F"/>
    <w:rsid w:val="00CE7EE4"/>
    <w:rsid w:val="00CF0083"/>
    <w:rsid w:val="00CF0C17"/>
    <w:rsid w:val="00CF0D6F"/>
    <w:rsid w:val="00CF172D"/>
    <w:rsid w:val="00CF1B93"/>
    <w:rsid w:val="00CF2423"/>
    <w:rsid w:val="00CF2B7A"/>
    <w:rsid w:val="00CF3018"/>
    <w:rsid w:val="00CF343F"/>
    <w:rsid w:val="00CF4915"/>
    <w:rsid w:val="00CF49E1"/>
    <w:rsid w:val="00CF4B2C"/>
    <w:rsid w:val="00CF5A5D"/>
    <w:rsid w:val="00CF5F12"/>
    <w:rsid w:val="00CF60BB"/>
    <w:rsid w:val="00CF664D"/>
    <w:rsid w:val="00CF6C7C"/>
    <w:rsid w:val="00CF6EB9"/>
    <w:rsid w:val="00CF6FA5"/>
    <w:rsid w:val="00D01B2A"/>
    <w:rsid w:val="00D0233C"/>
    <w:rsid w:val="00D026A4"/>
    <w:rsid w:val="00D02A15"/>
    <w:rsid w:val="00D02C35"/>
    <w:rsid w:val="00D02C64"/>
    <w:rsid w:val="00D02E22"/>
    <w:rsid w:val="00D0371A"/>
    <w:rsid w:val="00D03C21"/>
    <w:rsid w:val="00D042A0"/>
    <w:rsid w:val="00D04411"/>
    <w:rsid w:val="00D04A75"/>
    <w:rsid w:val="00D04DDE"/>
    <w:rsid w:val="00D0566C"/>
    <w:rsid w:val="00D05E36"/>
    <w:rsid w:val="00D062A4"/>
    <w:rsid w:val="00D065F3"/>
    <w:rsid w:val="00D066DF"/>
    <w:rsid w:val="00D06929"/>
    <w:rsid w:val="00D06AE5"/>
    <w:rsid w:val="00D06F82"/>
    <w:rsid w:val="00D0734B"/>
    <w:rsid w:val="00D0741D"/>
    <w:rsid w:val="00D07941"/>
    <w:rsid w:val="00D07AEE"/>
    <w:rsid w:val="00D07AFD"/>
    <w:rsid w:val="00D07E7B"/>
    <w:rsid w:val="00D10022"/>
    <w:rsid w:val="00D10158"/>
    <w:rsid w:val="00D10E80"/>
    <w:rsid w:val="00D10FC5"/>
    <w:rsid w:val="00D11372"/>
    <w:rsid w:val="00D12571"/>
    <w:rsid w:val="00D137A3"/>
    <w:rsid w:val="00D13864"/>
    <w:rsid w:val="00D140DD"/>
    <w:rsid w:val="00D143F7"/>
    <w:rsid w:val="00D15699"/>
    <w:rsid w:val="00D157E3"/>
    <w:rsid w:val="00D167C6"/>
    <w:rsid w:val="00D16B94"/>
    <w:rsid w:val="00D16D6C"/>
    <w:rsid w:val="00D1738C"/>
    <w:rsid w:val="00D17616"/>
    <w:rsid w:val="00D17EE4"/>
    <w:rsid w:val="00D20232"/>
    <w:rsid w:val="00D2049D"/>
    <w:rsid w:val="00D20926"/>
    <w:rsid w:val="00D20C00"/>
    <w:rsid w:val="00D211EA"/>
    <w:rsid w:val="00D2171E"/>
    <w:rsid w:val="00D21951"/>
    <w:rsid w:val="00D223FD"/>
    <w:rsid w:val="00D22410"/>
    <w:rsid w:val="00D22A63"/>
    <w:rsid w:val="00D22D92"/>
    <w:rsid w:val="00D2371A"/>
    <w:rsid w:val="00D24047"/>
    <w:rsid w:val="00D24541"/>
    <w:rsid w:val="00D25844"/>
    <w:rsid w:val="00D25A50"/>
    <w:rsid w:val="00D25C59"/>
    <w:rsid w:val="00D26AD4"/>
    <w:rsid w:val="00D26C48"/>
    <w:rsid w:val="00D26FBB"/>
    <w:rsid w:val="00D270F5"/>
    <w:rsid w:val="00D2736B"/>
    <w:rsid w:val="00D27924"/>
    <w:rsid w:val="00D30099"/>
    <w:rsid w:val="00D300A8"/>
    <w:rsid w:val="00D304E9"/>
    <w:rsid w:val="00D307A7"/>
    <w:rsid w:val="00D31160"/>
    <w:rsid w:val="00D3183D"/>
    <w:rsid w:val="00D31974"/>
    <w:rsid w:val="00D31C4D"/>
    <w:rsid w:val="00D32D45"/>
    <w:rsid w:val="00D32EE9"/>
    <w:rsid w:val="00D336EF"/>
    <w:rsid w:val="00D3408B"/>
    <w:rsid w:val="00D34D9A"/>
    <w:rsid w:val="00D356BA"/>
    <w:rsid w:val="00D35A59"/>
    <w:rsid w:val="00D35A99"/>
    <w:rsid w:val="00D35B42"/>
    <w:rsid w:val="00D35EED"/>
    <w:rsid w:val="00D35FC7"/>
    <w:rsid w:val="00D369A5"/>
    <w:rsid w:val="00D36A02"/>
    <w:rsid w:val="00D36DBA"/>
    <w:rsid w:val="00D36FE5"/>
    <w:rsid w:val="00D37075"/>
    <w:rsid w:val="00D37386"/>
    <w:rsid w:val="00D374B6"/>
    <w:rsid w:val="00D37985"/>
    <w:rsid w:val="00D37D2B"/>
    <w:rsid w:val="00D41432"/>
    <w:rsid w:val="00D414E6"/>
    <w:rsid w:val="00D41702"/>
    <w:rsid w:val="00D41DB1"/>
    <w:rsid w:val="00D421C0"/>
    <w:rsid w:val="00D4251E"/>
    <w:rsid w:val="00D42761"/>
    <w:rsid w:val="00D42D44"/>
    <w:rsid w:val="00D42DB0"/>
    <w:rsid w:val="00D43C47"/>
    <w:rsid w:val="00D43F9B"/>
    <w:rsid w:val="00D44583"/>
    <w:rsid w:val="00D44810"/>
    <w:rsid w:val="00D448CB"/>
    <w:rsid w:val="00D4508A"/>
    <w:rsid w:val="00D454F6"/>
    <w:rsid w:val="00D4579B"/>
    <w:rsid w:val="00D457DC"/>
    <w:rsid w:val="00D45B7B"/>
    <w:rsid w:val="00D4630F"/>
    <w:rsid w:val="00D4718A"/>
    <w:rsid w:val="00D472E4"/>
    <w:rsid w:val="00D474E0"/>
    <w:rsid w:val="00D47AE8"/>
    <w:rsid w:val="00D47F1C"/>
    <w:rsid w:val="00D501CF"/>
    <w:rsid w:val="00D50549"/>
    <w:rsid w:val="00D506E3"/>
    <w:rsid w:val="00D5101D"/>
    <w:rsid w:val="00D511C0"/>
    <w:rsid w:val="00D518DB"/>
    <w:rsid w:val="00D52189"/>
    <w:rsid w:val="00D52673"/>
    <w:rsid w:val="00D52727"/>
    <w:rsid w:val="00D529D4"/>
    <w:rsid w:val="00D52BD4"/>
    <w:rsid w:val="00D52BE3"/>
    <w:rsid w:val="00D53476"/>
    <w:rsid w:val="00D535E4"/>
    <w:rsid w:val="00D53C13"/>
    <w:rsid w:val="00D53CD6"/>
    <w:rsid w:val="00D54607"/>
    <w:rsid w:val="00D550E6"/>
    <w:rsid w:val="00D555B1"/>
    <w:rsid w:val="00D55D56"/>
    <w:rsid w:val="00D565E3"/>
    <w:rsid w:val="00D56B03"/>
    <w:rsid w:val="00D56C27"/>
    <w:rsid w:val="00D57888"/>
    <w:rsid w:val="00D6009B"/>
    <w:rsid w:val="00D60415"/>
    <w:rsid w:val="00D609B3"/>
    <w:rsid w:val="00D610AC"/>
    <w:rsid w:val="00D612C9"/>
    <w:rsid w:val="00D6226B"/>
    <w:rsid w:val="00D628FB"/>
    <w:rsid w:val="00D643A5"/>
    <w:rsid w:val="00D643B6"/>
    <w:rsid w:val="00D64416"/>
    <w:rsid w:val="00D646A1"/>
    <w:rsid w:val="00D646B9"/>
    <w:rsid w:val="00D64AB3"/>
    <w:rsid w:val="00D64AC9"/>
    <w:rsid w:val="00D658A0"/>
    <w:rsid w:val="00D6643B"/>
    <w:rsid w:val="00D66574"/>
    <w:rsid w:val="00D67B12"/>
    <w:rsid w:val="00D7085B"/>
    <w:rsid w:val="00D70CDA"/>
    <w:rsid w:val="00D71528"/>
    <w:rsid w:val="00D71B82"/>
    <w:rsid w:val="00D71B8F"/>
    <w:rsid w:val="00D727CE"/>
    <w:rsid w:val="00D73C1E"/>
    <w:rsid w:val="00D73DBF"/>
    <w:rsid w:val="00D73F78"/>
    <w:rsid w:val="00D745FC"/>
    <w:rsid w:val="00D74A5D"/>
    <w:rsid w:val="00D74BC9"/>
    <w:rsid w:val="00D758D8"/>
    <w:rsid w:val="00D759A7"/>
    <w:rsid w:val="00D75C08"/>
    <w:rsid w:val="00D75C5F"/>
    <w:rsid w:val="00D76639"/>
    <w:rsid w:val="00D76B0E"/>
    <w:rsid w:val="00D77DC0"/>
    <w:rsid w:val="00D80478"/>
    <w:rsid w:val="00D805D0"/>
    <w:rsid w:val="00D80B09"/>
    <w:rsid w:val="00D80E67"/>
    <w:rsid w:val="00D81454"/>
    <w:rsid w:val="00D8196F"/>
    <w:rsid w:val="00D823B2"/>
    <w:rsid w:val="00D82728"/>
    <w:rsid w:val="00D82A68"/>
    <w:rsid w:val="00D82C5C"/>
    <w:rsid w:val="00D8335B"/>
    <w:rsid w:val="00D834BE"/>
    <w:rsid w:val="00D839E9"/>
    <w:rsid w:val="00D85A7A"/>
    <w:rsid w:val="00D85F77"/>
    <w:rsid w:val="00D86070"/>
    <w:rsid w:val="00D8648E"/>
    <w:rsid w:val="00D868F6"/>
    <w:rsid w:val="00D870FE"/>
    <w:rsid w:val="00D8731B"/>
    <w:rsid w:val="00D87630"/>
    <w:rsid w:val="00D9010F"/>
    <w:rsid w:val="00D905E8"/>
    <w:rsid w:val="00D9083B"/>
    <w:rsid w:val="00D91214"/>
    <w:rsid w:val="00D912A2"/>
    <w:rsid w:val="00D9145C"/>
    <w:rsid w:val="00D915D5"/>
    <w:rsid w:val="00D91D4F"/>
    <w:rsid w:val="00D92785"/>
    <w:rsid w:val="00D92D94"/>
    <w:rsid w:val="00D92F27"/>
    <w:rsid w:val="00D94335"/>
    <w:rsid w:val="00D94726"/>
    <w:rsid w:val="00D94868"/>
    <w:rsid w:val="00D94956"/>
    <w:rsid w:val="00D950DC"/>
    <w:rsid w:val="00D95429"/>
    <w:rsid w:val="00D959AD"/>
    <w:rsid w:val="00D95F25"/>
    <w:rsid w:val="00D96290"/>
    <w:rsid w:val="00D96A81"/>
    <w:rsid w:val="00D96C7B"/>
    <w:rsid w:val="00D96D49"/>
    <w:rsid w:val="00D970E2"/>
    <w:rsid w:val="00D973F4"/>
    <w:rsid w:val="00D97F6A"/>
    <w:rsid w:val="00DA0B8C"/>
    <w:rsid w:val="00DA2323"/>
    <w:rsid w:val="00DA2BDD"/>
    <w:rsid w:val="00DA2F5D"/>
    <w:rsid w:val="00DA3175"/>
    <w:rsid w:val="00DA39AC"/>
    <w:rsid w:val="00DA3EEC"/>
    <w:rsid w:val="00DA4373"/>
    <w:rsid w:val="00DA4434"/>
    <w:rsid w:val="00DA4A46"/>
    <w:rsid w:val="00DA5040"/>
    <w:rsid w:val="00DA5165"/>
    <w:rsid w:val="00DA5A3D"/>
    <w:rsid w:val="00DA5B6D"/>
    <w:rsid w:val="00DA602C"/>
    <w:rsid w:val="00DA609F"/>
    <w:rsid w:val="00DA6610"/>
    <w:rsid w:val="00DA6A4B"/>
    <w:rsid w:val="00DA718B"/>
    <w:rsid w:val="00DA72D5"/>
    <w:rsid w:val="00DB0708"/>
    <w:rsid w:val="00DB0902"/>
    <w:rsid w:val="00DB1402"/>
    <w:rsid w:val="00DB1BB1"/>
    <w:rsid w:val="00DB1C9C"/>
    <w:rsid w:val="00DB1CEB"/>
    <w:rsid w:val="00DB24AB"/>
    <w:rsid w:val="00DB3A93"/>
    <w:rsid w:val="00DB3D07"/>
    <w:rsid w:val="00DB3D23"/>
    <w:rsid w:val="00DB43FD"/>
    <w:rsid w:val="00DB456E"/>
    <w:rsid w:val="00DB57DC"/>
    <w:rsid w:val="00DB6E85"/>
    <w:rsid w:val="00DB6F15"/>
    <w:rsid w:val="00DB79CA"/>
    <w:rsid w:val="00DC0EB7"/>
    <w:rsid w:val="00DC131B"/>
    <w:rsid w:val="00DC1714"/>
    <w:rsid w:val="00DC187E"/>
    <w:rsid w:val="00DC1920"/>
    <w:rsid w:val="00DC2254"/>
    <w:rsid w:val="00DC2F8C"/>
    <w:rsid w:val="00DC302F"/>
    <w:rsid w:val="00DC3629"/>
    <w:rsid w:val="00DC3B54"/>
    <w:rsid w:val="00DC3E23"/>
    <w:rsid w:val="00DC471B"/>
    <w:rsid w:val="00DC55FE"/>
    <w:rsid w:val="00DC594E"/>
    <w:rsid w:val="00DC5ADE"/>
    <w:rsid w:val="00DC6253"/>
    <w:rsid w:val="00DC755B"/>
    <w:rsid w:val="00DD049D"/>
    <w:rsid w:val="00DD0823"/>
    <w:rsid w:val="00DD0A00"/>
    <w:rsid w:val="00DD0F6B"/>
    <w:rsid w:val="00DD1E69"/>
    <w:rsid w:val="00DD2082"/>
    <w:rsid w:val="00DD23C9"/>
    <w:rsid w:val="00DD2401"/>
    <w:rsid w:val="00DD2EC0"/>
    <w:rsid w:val="00DD3E41"/>
    <w:rsid w:val="00DD4814"/>
    <w:rsid w:val="00DD4D62"/>
    <w:rsid w:val="00DD532B"/>
    <w:rsid w:val="00DD5BFF"/>
    <w:rsid w:val="00DD5C39"/>
    <w:rsid w:val="00DD6024"/>
    <w:rsid w:val="00DD60B1"/>
    <w:rsid w:val="00DD65C6"/>
    <w:rsid w:val="00DD6B92"/>
    <w:rsid w:val="00DD7FCC"/>
    <w:rsid w:val="00DE062A"/>
    <w:rsid w:val="00DE09E3"/>
    <w:rsid w:val="00DE0D1A"/>
    <w:rsid w:val="00DE0FE8"/>
    <w:rsid w:val="00DE15B1"/>
    <w:rsid w:val="00DE1754"/>
    <w:rsid w:val="00DE1E35"/>
    <w:rsid w:val="00DE285D"/>
    <w:rsid w:val="00DE2B61"/>
    <w:rsid w:val="00DE2C05"/>
    <w:rsid w:val="00DE2E2A"/>
    <w:rsid w:val="00DE2FC4"/>
    <w:rsid w:val="00DE327F"/>
    <w:rsid w:val="00DE411F"/>
    <w:rsid w:val="00DE52AC"/>
    <w:rsid w:val="00DE6489"/>
    <w:rsid w:val="00DE64EC"/>
    <w:rsid w:val="00DE67B8"/>
    <w:rsid w:val="00DE73FB"/>
    <w:rsid w:val="00DE7564"/>
    <w:rsid w:val="00DF0283"/>
    <w:rsid w:val="00DF0582"/>
    <w:rsid w:val="00DF0CE9"/>
    <w:rsid w:val="00DF1602"/>
    <w:rsid w:val="00DF16CA"/>
    <w:rsid w:val="00DF1F0D"/>
    <w:rsid w:val="00DF2777"/>
    <w:rsid w:val="00DF2EB2"/>
    <w:rsid w:val="00DF33EE"/>
    <w:rsid w:val="00DF367E"/>
    <w:rsid w:val="00DF3ABE"/>
    <w:rsid w:val="00DF3F0F"/>
    <w:rsid w:val="00DF3FA0"/>
    <w:rsid w:val="00DF46BF"/>
    <w:rsid w:val="00DF4950"/>
    <w:rsid w:val="00DF68E1"/>
    <w:rsid w:val="00DF6B5C"/>
    <w:rsid w:val="00DF7269"/>
    <w:rsid w:val="00DF7849"/>
    <w:rsid w:val="00E002F3"/>
    <w:rsid w:val="00E011A4"/>
    <w:rsid w:val="00E011CD"/>
    <w:rsid w:val="00E01507"/>
    <w:rsid w:val="00E01D4D"/>
    <w:rsid w:val="00E02108"/>
    <w:rsid w:val="00E0212E"/>
    <w:rsid w:val="00E02E87"/>
    <w:rsid w:val="00E032CE"/>
    <w:rsid w:val="00E03967"/>
    <w:rsid w:val="00E03BC6"/>
    <w:rsid w:val="00E03E05"/>
    <w:rsid w:val="00E03F9E"/>
    <w:rsid w:val="00E051FD"/>
    <w:rsid w:val="00E05940"/>
    <w:rsid w:val="00E05991"/>
    <w:rsid w:val="00E0645A"/>
    <w:rsid w:val="00E06815"/>
    <w:rsid w:val="00E0688B"/>
    <w:rsid w:val="00E06C41"/>
    <w:rsid w:val="00E07183"/>
    <w:rsid w:val="00E0745C"/>
    <w:rsid w:val="00E07FDF"/>
    <w:rsid w:val="00E101A1"/>
    <w:rsid w:val="00E101AF"/>
    <w:rsid w:val="00E10AE0"/>
    <w:rsid w:val="00E10CFB"/>
    <w:rsid w:val="00E11154"/>
    <w:rsid w:val="00E1177A"/>
    <w:rsid w:val="00E11A64"/>
    <w:rsid w:val="00E11C9F"/>
    <w:rsid w:val="00E11DD7"/>
    <w:rsid w:val="00E11F9A"/>
    <w:rsid w:val="00E1216C"/>
    <w:rsid w:val="00E122F4"/>
    <w:rsid w:val="00E13784"/>
    <w:rsid w:val="00E13E3E"/>
    <w:rsid w:val="00E14960"/>
    <w:rsid w:val="00E149C7"/>
    <w:rsid w:val="00E14BCD"/>
    <w:rsid w:val="00E14D76"/>
    <w:rsid w:val="00E152EB"/>
    <w:rsid w:val="00E153A5"/>
    <w:rsid w:val="00E154B4"/>
    <w:rsid w:val="00E15A64"/>
    <w:rsid w:val="00E15CE8"/>
    <w:rsid w:val="00E169E2"/>
    <w:rsid w:val="00E16A16"/>
    <w:rsid w:val="00E16D14"/>
    <w:rsid w:val="00E16F9F"/>
    <w:rsid w:val="00E16FB9"/>
    <w:rsid w:val="00E17086"/>
    <w:rsid w:val="00E177FF"/>
    <w:rsid w:val="00E20206"/>
    <w:rsid w:val="00E20409"/>
    <w:rsid w:val="00E208BB"/>
    <w:rsid w:val="00E215A6"/>
    <w:rsid w:val="00E21A5A"/>
    <w:rsid w:val="00E22649"/>
    <w:rsid w:val="00E22702"/>
    <w:rsid w:val="00E22A1A"/>
    <w:rsid w:val="00E231D6"/>
    <w:rsid w:val="00E24DB1"/>
    <w:rsid w:val="00E256D4"/>
    <w:rsid w:val="00E2599F"/>
    <w:rsid w:val="00E25BD0"/>
    <w:rsid w:val="00E267E6"/>
    <w:rsid w:val="00E27109"/>
    <w:rsid w:val="00E2773C"/>
    <w:rsid w:val="00E3017D"/>
    <w:rsid w:val="00E30284"/>
    <w:rsid w:val="00E302A9"/>
    <w:rsid w:val="00E30BCD"/>
    <w:rsid w:val="00E30C1C"/>
    <w:rsid w:val="00E30D1B"/>
    <w:rsid w:val="00E310F1"/>
    <w:rsid w:val="00E31407"/>
    <w:rsid w:val="00E32404"/>
    <w:rsid w:val="00E324B3"/>
    <w:rsid w:val="00E3266F"/>
    <w:rsid w:val="00E32CFF"/>
    <w:rsid w:val="00E32D17"/>
    <w:rsid w:val="00E32E09"/>
    <w:rsid w:val="00E32E49"/>
    <w:rsid w:val="00E3364B"/>
    <w:rsid w:val="00E337EB"/>
    <w:rsid w:val="00E3384C"/>
    <w:rsid w:val="00E33864"/>
    <w:rsid w:val="00E33A3E"/>
    <w:rsid w:val="00E33F90"/>
    <w:rsid w:val="00E34014"/>
    <w:rsid w:val="00E346C5"/>
    <w:rsid w:val="00E34DED"/>
    <w:rsid w:val="00E36B6F"/>
    <w:rsid w:val="00E3704B"/>
    <w:rsid w:val="00E37A27"/>
    <w:rsid w:val="00E400A1"/>
    <w:rsid w:val="00E407D9"/>
    <w:rsid w:val="00E40EDB"/>
    <w:rsid w:val="00E4198A"/>
    <w:rsid w:val="00E41A97"/>
    <w:rsid w:val="00E41D4A"/>
    <w:rsid w:val="00E41E92"/>
    <w:rsid w:val="00E41EC5"/>
    <w:rsid w:val="00E4224A"/>
    <w:rsid w:val="00E4250F"/>
    <w:rsid w:val="00E42679"/>
    <w:rsid w:val="00E4270A"/>
    <w:rsid w:val="00E435F9"/>
    <w:rsid w:val="00E4360E"/>
    <w:rsid w:val="00E453C1"/>
    <w:rsid w:val="00E4540D"/>
    <w:rsid w:val="00E45507"/>
    <w:rsid w:val="00E459EE"/>
    <w:rsid w:val="00E45E20"/>
    <w:rsid w:val="00E4671A"/>
    <w:rsid w:val="00E46977"/>
    <w:rsid w:val="00E46DC3"/>
    <w:rsid w:val="00E4748D"/>
    <w:rsid w:val="00E47C91"/>
    <w:rsid w:val="00E47F70"/>
    <w:rsid w:val="00E50064"/>
    <w:rsid w:val="00E502AE"/>
    <w:rsid w:val="00E51129"/>
    <w:rsid w:val="00E5147E"/>
    <w:rsid w:val="00E51E39"/>
    <w:rsid w:val="00E52B6E"/>
    <w:rsid w:val="00E52EB4"/>
    <w:rsid w:val="00E52F64"/>
    <w:rsid w:val="00E53283"/>
    <w:rsid w:val="00E53A84"/>
    <w:rsid w:val="00E5440D"/>
    <w:rsid w:val="00E54FB9"/>
    <w:rsid w:val="00E55DD4"/>
    <w:rsid w:val="00E55E6C"/>
    <w:rsid w:val="00E55E84"/>
    <w:rsid w:val="00E56B08"/>
    <w:rsid w:val="00E56E2F"/>
    <w:rsid w:val="00E5717C"/>
    <w:rsid w:val="00E57370"/>
    <w:rsid w:val="00E576E1"/>
    <w:rsid w:val="00E57D67"/>
    <w:rsid w:val="00E604B7"/>
    <w:rsid w:val="00E604CB"/>
    <w:rsid w:val="00E607B9"/>
    <w:rsid w:val="00E611C2"/>
    <w:rsid w:val="00E61444"/>
    <w:rsid w:val="00E61880"/>
    <w:rsid w:val="00E61A01"/>
    <w:rsid w:val="00E61FDA"/>
    <w:rsid w:val="00E6201B"/>
    <w:rsid w:val="00E62476"/>
    <w:rsid w:val="00E62E13"/>
    <w:rsid w:val="00E62FCF"/>
    <w:rsid w:val="00E6313F"/>
    <w:rsid w:val="00E63321"/>
    <w:rsid w:val="00E63901"/>
    <w:rsid w:val="00E649D8"/>
    <w:rsid w:val="00E64C33"/>
    <w:rsid w:val="00E64E80"/>
    <w:rsid w:val="00E664F5"/>
    <w:rsid w:val="00E66B17"/>
    <w:rsid w:val="00E66C8F"/>
    <w:rsid w:val="00E6773A"/>
    <w:rsid w:val="00E700A6"/>
    <w:rsid w:val="00E709C2"/>
    <w:rsid w:val="00E709D1"/>
    <w:rsid w:val="00E710A7"/>
    <w:rsid w:val="00E712CF"/>
    <w:rsid w:val="00E71590"/>
    <w:rsid w:val="00E719C5"/>
    <w:rsid w:val="00E71A79"/>
    <w:rsid w:val="00E71E64"/>
    <w:rsid w:val="00E72A4D"/>
    <w:rsid w:val="00E72B7E"/>
    <w:rsid w:val="00E72C0D"/>
    <w:rsid w:val="00E73801"/>
    <w:rsid w:val="00E73870"/>
    <w:rsid w:val="00E75DBB"/>
    <w:rsid w:val="00E7657D"/>
    <w:rsid w:val="00E766A3"/>
    <w:rsid w:val="00E77A92"/>
    <w:rsid w:val="00E77BB7"/>
    <w:rsid w:val="00E8007F"/>
    <w:rsid w:val="00E805A2"/>
    <w:rsid w:val="00E81371"/>
    <w:rsid w:val="00E81374"/>
    <w:rsid w:val="00E816F4"/>
    <w:rsid w:val="00E81749"/>
    <w:rsid w:val="00E81BC1"/>
    <w:rsid w:val="00E82B6F"/>
    <w:rsid w:val="00E82E5C"/>
    <w:rsid w:val="00E832EE"/>
    <w:rsid w:val="00E834DB"/>
    <w:rsid w:val="00E8358F"/>
    <w:rsid w:val="00E836A2"/>
    <w:rsid w:val="00E837B0"/>
    <w:rsid w:val="00E84599"/>
    <w:rsid w:val="00E845A4"/>
    <w:rsid w:val="00E84795"/>
    <w:rsid w:val="00E85410"/>
    <w:rsid w:val="00E8578D"/>
    <w:rsid w:val="00E85B0A"/>
    <w:rsid w:val="00E85F1A"/>
    <w:rsid w:val="00E86B01"/>
    <w:rsid w:val="00E900FC"/>
    <w:rsid w:val="00E9067C"/>
    <w:rsid w:val="00E908E7"/>
    <w:rsid w:val="00E912A5"/>
    <w:rsid w:val="00E915C8"/>
    <w:rsid w:val="00E91608"/>
    <w:rsid w:val="00E91F28"/>
    <w:rsid w:val="00E91F66"/>
    <w:rsid w:val="00E9241F"/>
    <w:rsid w:val="00E9280D"/>
    <w:rsid w:val="00E930B8"/>
    <w:rsid w:val="00E9335B"/>
    <w:rsid w:val="00E9347C"/>
    <w:rsid w:val="00E93846"/>
    <w:rsid w:val="00E93964"/>
    <w:rsid w:val="00E946B9"/>
    <w:rsid w:val="00E94C70"/>
    <w:rsid w:val="00E95E80"/>
    <w:rsid w:val="00E95FF0"/>
    <w:rsid w:val="00EA278C"/>
    <w:rsid w:val="00EA3C92"/>
    <w:rsid w:val="00EA4AC6"/>
    <w:rsid w:val="00EA59B3"/>
    <w:rsid w:val="00EA6637"/>
    <w:rsid w:val="00EA6BB9"/>
    <w:rsid w:val="00EA7148"/>
    <w:rsid w:val="00EA78D6"/>
    <w:rsid w:val="00EA7A79"/>
    <w:rsid w:val="00EA7C07"/>
    <w:rsid w:val="00EB07C5"/>
    <w:rsid w:val="00EB0A65"/>
    <w:rsid w:val="00EB0E9B"/>
    <w:rsid w:val="00EB11C0"/>
    <w:rsid w:val="00EB173A"/>
    <w:rsid w:val="00EB1840"/>
    <w:rsid w:val="00EB19D1"/>
    <w:rsid w:val="00EB1B3A"/>
    <w:rsid w:val="00EB1C52"/>
    <w:rsid w:val="00EB22A3"/>
    <w:rsid w:val="00EB3E2D"/>
    <w:rsid w:val="00EB42C3"/>
    <w:rsid w:val="00EB4899"/>
    <w:rsid w:val="00EB5BA7"/>
    <w:rsid w:val="00EB5C48"/>
    <w:rsid w:val="00EB5EDF"/>
    <w:rsid w:val="00EB64F6"/>
    <w:rsid w:val="00EB7722"/>
    <w:rsid w:val="00EB7ACB"/>
    <w:rsid w:val="00EB7BA0"/>
    <w:rsid w:val="00EB7CD5"/>
    <w:rsid w:val="00EB7F73"/>
    <w:rsid w:val="00EC0E10"/>
    <w:rsid w:val="00EC0EC1"/>
    <w:rsid w:val="00EC220D"/>
    <w:rsid w:val="00EC2FB2"/>
    <w:rsid w:val="00EC3412"/>
    <w:rsid w:val="00EC40D2"/>
    <w:rsid w:val="00EC5290"/>
    <w:rsid w:val="00EC545A"/>
    <w:rsid w:val="00EC5C90"/>
    <w:rsid w:val="00EC6095"/>
    <w:rsid w:val="00EC72B9"/>
    <w:rsid w:val="00EC778B"/>
    <w:rsid w:val="00EC7EE7"/>
    <w:rsid w:val="00ED05E2"/>
    <w:rsid w:val="00ED197C"/>
    <w:rsid w:val="00ED278F"/>
    <w:rsid w:val="00ED3B6C"/>
    <w:rsid w:val="00ED4E68"/>
    <w:rsid w:val="00ED5370"/>
    <w:rsid w:val="00ED5CF6"/>
    <w:rsid w:val="00ED6058"/>
    <w:rsid w:val="00ED611C"/>
    <w:rsid w:val="00ED7703"/>
    <w:rsid w:val="00ED7C74"/>
    <w:rsid w:val="00EE0A43"/>
    <w:rsid w:val="00EE0AB7"/>
    <w:rsid w:val="00EE0C22"/>
    <w:rsid w:val="00EE1209"/>
    <w:rsid w:val="00EE1FED"/>
    <w:rsid w:val="00EE29CD"/>
    <w:rsid w:val="00EE2F0E"/>
    <w:rsid w:val="00EE330B"/>
    <w:rsid w:val="00EE36D4"/>
    <w:rsid w:val="00EE4255"/>
    <w:rsid w:val="00EE4420"/>
    <w:rsid w:val="00EE48BF"/>
    <w:rsid w:val="00EE4AB9"/>
    <w:rsid w:val="00EE5160"/>
    <w:rsid w:val="00EE5B50"/>
    <w:rsid w:val="00EE6177"/>
    <w:rsid w:val="00EE666F"/>
    <w:rsid w:val="00EE6B26"/>
    <w:rsid w:val="00EE7259"/>
    <w:rsid w:val="00EE7596"/>
    <w:rsid w:val="00EE75E5"/>
    <w:rsid w:val="00EE79DD"/>
    <w:rsid w:val="00EE7E86"/>
    <w:rsid w:val="00EF03E0"/>
    <w:rsid w:val="00EF0C31"/>
    <w:rsid w:val="00EF1276"/>
    <w:rsid w:val="00EF1B42"/>
    <w:rsid w:val="00EF2330"/>
    <w:rsid w:val="00EF2450"/>
    <w:rsid w:val="00EF2A43"/>
    <w:rsid w:val="00EF3CA9"/>
    <w:rsid w:val="00EF3D68"/>
    <w:rsid w:val="00EF4DA6"/>
    <w:rsid w:val="00EF5435"/>
    <w:rsid w:val="00EF55CF"/>
    <w:rsid w:val="00EF5AA9"/>
    <w:rsid w:val="00EF5E34"/>
    <w:rsid w:val="00EF6FA9"/>
    <w:rsid w:val="00EF71A0"/>
    <w:rsid w:val="00EF7293"/>
    <w:rsid w:val="00EF77FF"/>
    <w:rsid w:val="00EF798D"/>
    <w:rsid w:val="00EF7BB9"/>
    <w:rsid w:val="00EF7C0B"/>
    <w:rsid w:val="00EF7EED"/>
    <w:rsid w:val="00F0040C"/>
    <w:rsid w:val="00F0041B"/>
    <w:rsid w:val="00F00E6B"/>
    <w:rsid w:val="00F017C8"/>
    <w:rsid w:val="00F01ABF"/>
    <w:rsid w:val="00F03122"/>
    <w:rsid w:val="00F031EB"/>
    <w:rsid w:val="00F04280"/>
    <w:rsid w:val="00F044F2"/>
    <w:rsid w:val="00F047DB"/>
    <w:rsid w:val="00F04B0E"/>
    <w:rsid w:val="00F04D5A"/>
    <w:rsid w:val="00F04E98"/>
    <w:rsid w:val="00F05AAF"/>
    <w:rsid w:val="00F07073"/>
    <w:rsid w:val="00F07146"/>
    <w:rsid w:val="00F07784"/>
    <w:rsid w:val="00F106F0"/>
    <w:rsid w:val="00F109F1"/>
    <w:rsid w:val="00F10AEE"/>
    <w:rsid w:val="00F10C6D"/>
    <w:rsid w:val="00F11C39"/>
    <w:rsid w:val="00F1242E"/>
    <w:rsid w:val="00F12B8B"/>
    <w:rsid w:val="00F12E62"/>
    <w:rsid w:val="00F13442"/>
    <w:rsid w:val="00F135CF"/>
    <w:rsid w:val="00F136F6"/>
    <w:rsid w:val="00F14291"/>
    <w:rsid w:val="00F16151"/>
    <w:rsid w:val="00F164D2"/>
    <w:rsid w:val="00F2005D"/>
    <w:rsid w:val="00F20BB3"/>
    <w:rsid w:val="00F20D9B"/>
    <w:rsid w:val="00F210B3"/>
    <w:rsid w:val="00F21370"/>
    <w:rsid w:val="00F21C16"/>
    <w:rsid w:val="00F22337"/>
    <w:rsid w:val="00F22D11"/>
    <w:rsid w:val="00F23763"/>
    <w:rsid w:val="00F23D8D"/>
    <w:rsid w:val="00F23FC3"/>
    <w:rsid w:val="00F2459E"/>
    <w:rsid w:val="00F2461F"/>
    <w:rsid w:val="00F24AD5"/>
    <w:rsid w:val="00F2509A"/>
    <w:rsid w:val="00F2526E"/>
    <w:rsid w:val="00F2527C"/>
    <w:rsid w:val="00F2590E"/>
    <w:rsid w:val="00F25BD0"/>
    <w:rsid w:val="00F25DE2"/>
    <w:rsid w:val="00F2623B"/>
    <w:rsid w:val="00F26A6C"/>
    <w:rsid w:val="00F26F3D"/>
    <w:rsid w:val="00F27102"/>
    <w:rsid w:val="00F27179"/>
    <w:rsid w:val="00F271FE"/>
    <w:rsid w:val="00F27B27"/>
    <w:rsid w:val="00F27D6C"/>
    <w:rsid w:val="00F30041"/>
    <w:rsid w:val="00F30BD5"/>
    <w:rsid w:val="00F30CE0"/>
    <w:rsid w:val="00F3128B"/>
    <w:rsid w:val="00F326A1"/>
    <w:rsid w:val="00F3277E"/>
    <w:rsid w:val="00F3298E"/>
    <w:rsid w:val="00F35F03"/>
    <w:rsid w:val="00F36C70"/>
    <w:rsid w:val="00F372EC"/>
    <w:rsid w:val="00F37B41"/>
    <w:rsid w:val="00F415E0"/>
    <w:rsid w:val="00F421AB"/>
    <w:rsid w:val="00F43377"/>
    <w:rsid w:val="00F43591"/>
    <w:rsid w:val="00F436FB"/>
    <w:rsid w:val="00F43B45"/>
    <w:rsid w:val="00F43B5F"/>
    <w:rsid w:val="00F44157"/>
    <w:rsid w:val="00F44EF1"/>
    <w:rsid w:val="00F45319"/>
    <w:rsid w:val="00F4572B"/>
    <w:rsid w:val="00F45A4D"/>
    <w:rsid w:val="00F45EDD"/>
    <w:rsid w:val="00F46261"/>
    <w:rsid w:val="00F4675B"/>
    <w:rsid w:val="00F46788"/>
    <w:rsid w:val="00F46DEA"/>
    <w:rsid w:val="00F46ECD"/>
    <w:rsid w:val="00F476F4"/>
    <w:rsid w:val="00F47A65"/>
    <w:rsid w:val="00F47B38"/>
    <w:rsid w:val="00F47C9C"/>
    <w:rsid w:val="00F5016A"/>
    <w:rsid w:val="00F5022E"/>
    <w:rsid w:val="00F50839"/>
    <w:rsid w:val="00F50F5C"/>
    <w:rsid w:val="00F52E70"/>
    <w:rsid w:val="00F53412"/>
    <w:rsid w:val="00F53475"/>
    <w:rsid w:val="00F535C5"/>
    <w:rsid w:val="00F53728"/>
    <w:rsid w:val="00F53904"/>
    <w:rsid w:val="00F54013"/>
    <w:rsid w:val="00F5440B"/>
    <w:rsid w:val="00F549B3"/>
    <w:rsid w:val="00F54FB2"/>
    <w:rsid w:val="00F562F4"/>
    <w:rsid w:val="00F566F8"/>
    <w:rsid w:val="00F56A39"/>
    <w:rsid w:val="00F56CF5"/>
    <w:rsid w:val="00F57441"/>
    <w:rsid w:val="00F578E4"/>
    <w:rsid w:val="00F60780"/>
    <w:rsid w:val="00F60897"/>
    <w:rsid w:val="00F610DA"/>
    <w:rsid w:val="00F6172D"/>
    <w:rsid w:val="00F626BB"/>
    <w:rsid w:val="00F62A0F"/>
    <w:rsid w:val="00F62D24"/>
    <w:rsid w:val="00F62DF7"/>
    <w:rsid w:val="00F63275"/>
    <w:rsid w:val="00F633E5"/>
    <w:rsid w:val="00F63C4E"/>
    <w:rsid w:val="00F6454C"/>
    <w:rsid w:val="00F64A67"/>
    <w:rsid w:val="00F6524E"/>
    <w:rsid w:val="00F65560"/>
    <w:rsid w:val="00F65567"/>
    <w:rsid w:val="00F659B1"/>
    <w:rsid w:val="00F65EFA"/>
    <w:rsid w:val="00F66D02"/>
    <w:rsid w:val="00F66D5F"/>
    <w:rsid w:val="00F66F41"/>
    <w:rsid w:val="00F67232"/>
    <w:rsid w:val="00F67601"/>
    <w:rsid w:val="00F6772D"/>
    <w:rsid w:val="00F677CA"/>
    <w:rsid w:val="00F714BF"/>
    <w:rsid w:val="00F714E9"/>
    <w:rsid w:val="00F7389B"/>
    <w:rsid w:val="00F739BB"/>
    <w:rsid w:val="00F73EBB"/>
    <w:rsid w:val="00F73F28"/>
    <w:rsid w:val="00F745B7"/>
    <w:rsid w:val="00F7518F"/>
    <w:rsid w:val="00F756BD"/>
    <w:rsid w:val="00F75948"/>
    <w:rsid w:val="00F75DA9"/>
    <w:rsid w:val="00F76A14"/>
    <w:rsid w:val="00F76D10"/>
    <w:rsid w:val="00F7721E"/>
    <w:rsid w:val="00F772B3"/>
    <w:rsid w:val="00F77B3B"/>
    <w:rsid w:val="00F8070D"/>
    <w:rsid w:val="00F80A05"/>
    <w:rsid w:val="00F80B04"/>
    <w:rsid w:val="00F81130"/>
    <w:rsid w:val="00F82941"/>
    <w:rsid w:val="00F82FBC"/>
    <w:rsid w:val="00F83009"/>
    <w:rsid w:val="00F83A40"/>
    <w:rsid w:val="00F83D2E"/>
    <w:rsid w:val="00F843E0"/>
    <w:rsid w:val="00F8446F"/>
    <w:rsid w:val="00F84AC2"/>
    <w:rsid w:val="00F86468"/>
    <w:rsid w:val="00F86EA4"/>
    <w:rsid w:val="00F8744A"/>
    <w:rsid w:val="00F876FC"/>
    <w:rsid w:val="00F8776E"/>
    <w:rsid w:val="00F87893"/>
    <w:rsid w:val="00F90344"/>
    <w:rsid w:val="00F906C6"/>
    <w:rsid w:val="00F910AC"/>
    <w:rsid w:val="00F919BD"/>
    <w:rsid w:val="00F91A9E"/>
    <w:rsid w:val="00F91E96"/>
    <w:rsid w:val="00F9248F"/>
    <w:rsid w:val="00F924B0"/>
    <w:rsid w:val="00F93654"/>
    <w:rsid w:val="00F936EF"/>
    <w:rsid w:val="00F93DA4"/>
    <w:rsid w:val="00F94D68"/>
    <w:rsid w:val="00F950CA"/>
    <w:rsid w:val="00F96208"/>
    <w:rsid w:val="00F96CA4"/>
    <w:rsid w:val="00F96D0A"/>
    <w:rsid w:val="00F97066"/>
    <w:rsid w:val="00F972B4"/>
    <w:rsid w:val="00F97843"/>
    <w:rsid w:val="00F97B76"/>
    <w:rsid w:val="00F97C32"/>
    <w:rsid w:val="00FA0161"/>
    <w:rsid w:val="00FA05D2"/>
    <w:rsid w:val="00FA1D2B"/>
    <w:rsid w:val="00FA2745"/>
    <w:rsid w:val="00FA2A50"/>
    <w:rsid w:val="00FA38AF"/>
    <w:rsid w:val="00FA38D8"/>
    <w:rsid w:val="00FA3BB4"/>
    <w:rsid w:val="00FA4442"/>
    <w:rsid w:val="00FA5258"/>
    <w:rsid w:val="00FA5D68"/>
    <w:rsid w:val="00FA6197"/>
    <w:rsid w:val="00FA67D4"/>
    <w:rsid w:val="00FA7992"/>
    <w:rsid w:val="00FA7BAA"/>
    <w:rsid w:val="00FA7C4C"/>
    <w:rsid w:val="00FB0FBA"/>
    <w:rsid w:val="00FB1734"/>
    <w:rsid w:val="00FB293F"/>
    <w:rsid w:val="00FB2C15"/>
    <w:rsid w:val="00FB2D74"/>
    <w:rsid w:val="00FB2F65"/>
    <w:rsid w:val="00FB30E0"/>
    <w:rsid w:val="00FB3C84"/>
    <w:rsid w:val="00FB3EB8"/>
    <w:rsid w:val="00FB729C"/>
    <w:rsid w:val="00FC0ED4"/>
    <w:rsid w:val="00FC1763"/>
    <w:rsid w:val="00FC1992"/>
    <w:rsid w:val="00FC2821"/>
    <w:rsid w:val="00FC3A17"/>
    <w:rsid w:val="00FC3C54"/>
    <w:rsid w:val="00FC3CFA"/>
    <w:rsid w:val="00FC4772"/>
    <w:rsid w:val="00FC499A"/>
    <w:rsid w:val="00FC51FD"/>
    <w:rsid w:val="00FC533B"/>
    <w:rsid w:val="00FC550E"/>
    <w:rsid w:val="00FC5A51"/>
    <w:rsid w:val="00FC6AAD"/>
    <w:rsid w:val="00FC6BF6"/>
    <w:rsid w:val="00FC701B"/>
    <w:rsid w:val="00FC7C60"/>
    <w:rsid w:val="00FC7D0A"/>
    <w:rsid w:val="00FD0241"/>
    <w:rsid w:val="00FD04EC"/>
    <w:rsid w:val="00FD0509"/>
    <w:rsid w:val="00FD0B5F"/>
    <w:rsid w:val="00FD13CE"/>
    <w:rsid w:val="00FD197C"/>
    <w:rsid w:val="00FD1A80"/>
    <w:rsid w:val="00FD34DB"/>
    <w:rsid w:val="00FD3886"/>
    <w:rsid w:val="00FD3BEB"/>
    <w:rsid w:val="00FD4312"/>
    <w:rsid w:val="00FD46A9"/>
    <w:rsid w:val="00FD47AE"/>
    <w:rsid w:val="00FD50E6"/>
    <w:rsid w:val="00FD5543"/>
    <w:rsid w:val="00FD5A33"/>
    <w:rsid w:val="00FD5A6E"/>
    <w:rsid w:val="00FD5F82"/>
    <w:rsid w:val="00FD642F"/>
    <w:rsid w:val="00FD7737"/>
    <w:rsid w:val="00FD77B8"/>
    <w:rsid w:val="00FD7C38"/>
    <w:rsid w:val="00FD7D4D"/>
    <w:rsid w:val="00FE0040"/>
    <w:rsid w:val="00FE0524"/>
    <w:rsid w:val="00FE0588"/>
    <w:rsid w:val="00FE08C9"/>
    <w:rsid w:val="00FE0966"/>
    <w:rsid w:val="00FE0A76"/>
    <w:rsid w:val="00FE1191"/>
    <w:rsid w:val="00FE155E"/>
    <w:rsid w:val="00FE1748"/>
    <w:rsid w:val="00FE177F"/>
    <w:rsid w:val="00FE18E2"/>
    <w:rsid w:val="00FE1A5E"/>
    <w:rsid w:val="00FE1C54"/>
    <w:rsid w:val="00FE1EE3"/>
    <w:rsid w:val="00FE2BCB"/>
    <w:rsid w:val="00FE3C8D"/>
    <w:rsid w:val="00FE466A"/>
    <w:rsid w:val="00FE5271"/>
    <w:rsid w:val="00FE5BE3"/>
    <w:rsid w:val="00FE5CAA"/>
    <w:rsid w:val="00FE5FED"/>
    <w:rsid w:val="00FE6B74"/>
    <w:rsid w:val="00FE7158"/>
    <w:rsid w:val="00FE7434"/>
    <w:rsid w:val="00FE755A"/>
    <w:rsid w:val="00FE7D46"/>
    <w:rsid w:val="00FE7DCC"/>
    <w:rsid w:val="00FF0117"/>
    <w:rsid w:val="00FF0B5F"/>
    <w:rsid w:val="00FF0F57"/>
    <w:rsid w:val="00FF27FA"/>
    <w:rsid w:val="00FF2809"/>
    <w:rsid w:val="00FF34A8"/>
    <w:rsid w:val="00FF37F1"/>
    <w:rsid w:val="00FF3ED3"/>
    <w:rsid w:val="00FF3EDD"/>
    <w:rsid w:val="00FF43A8"/>
    <w:rsid w:val="00FF45ED"/>
    <w:rsid w:val="00FF498C"/>
    <w:rsid w:val="00FF4EB5"/>
    <w:rsid w:val="00FF5979"/>
    <w:rsid w:val="00FF5F8C"/>
    <w:rsid w:val="00FF6CD4"/>
    <w:rsid w:val="00FF7492"/>
    <w:rsid w:val="00FF7571"/>
    <w:rsid w:val="00FF7F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04080EE"/>
  <w15:docId w15:val="{43EA1B3E-9D28-45CE-826D-55361FA4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78B"/>
    <w:rPr>
      <w:rFonts w:ascii="Times New Roman" w:hAnsi="Times New Roman"/>
      <w:lang w:eastAsia="ja-JP"/>
    </w:rPr>
  </w:style>
  <w:style w:type="paragraph" w:styleId="Heading1">
    <w:name w:val="heading 1"/>
    <w:aliases w:val="tabel"/>
    <w:basedOn w:val="11style"/>
    <w:next w:val="BodyText"/>
    <w:link w:val="Heading1Char"/>
    <w:autoRedefine/>
    <w:uiPriority w:val="9"/>
    <w:qFormat/>
    <w:rsid w:val="00141BBF"/>
    <w:pPr>
      <w:keepNext/>
      <w:tabs>
        <w:tab w:val="left" w:pos="851"/>
      </w:tabs>
      <w:jc w:val="center"/>
      <w:outlineLvl w:val="0"/>
    </w:pPr>
    <w:rPr>
      <w:rFonts w:cs="Arial"/>
      <w:b/>
      <w:caps/>
    </w:rPr>
  </w:style>
  <w:style w:type="paragraph" w:styleId="Heading2">
    <w:name w:val="heading 2"/>
    <w:next w:val="ParagrifIsi"/>
    <w:link w:val="Heading2Char"/>
    <w:autoRedefine/>
    <w:uiPriority w:val="9"/>
    <w:qFormat/>
    <w:rsid w:val="00167D27"/>
    <w:pPr>
      <w:keepNext/>
      <w:shd w:val="clear" w:color="auto" w:fill="FFFFFF"/>
      <w:spacing w:before="60" w:line="360" w:lineRule="auto"/>
      <w:ind w:left="709" w:hanging="709"/>
      <w:outlineLvl w:val="1"/>
    </w:pPr>
    <w:rPr>
      <w:rFonts w:ascii="Times New Roman" w:hAnsi="Times New Roman"/>
      <w:b/>
      <w:iCs/>
      <w:color w:val="000000" w:themeColor="text1"/>
      <w:spacing w:val="-6"/>
      <w:sz w:val="24"/>
      <w:szCs w:val="24"/>
      <w:lang w:val="id-ID" w:eastAsia="ja-JP"/>
    </w:rPr>
  </w:style>
  <w:style w:type="paragraph" w:styleId="Heading3">
    <w:name w:val="heading 3"/>
    <w:next w:val="ParagrifIsi"/>
    <w:link w:val="Heading3Char"/>
    <w:autoRedefine/>
    <w:qFormat/>
    <w:rsid w:val="005C1612"/>
    <w:pPr>
      <w:keepNext/>
      <w:numPr>
        <w:ilvl w:val="2"/>
        <w:numId w:val="6"/>
      </w:numPr>
      <w:shd w:val="clear" w:color="auto" w:fill="FFFFFF"/>
      <w:spacing w:before="240" w:line="360" w:lineRule="auto"/>
      <w:outlineLvl w:val="2"/>
    </w:pPr>
    <w:rPr>
      <w:rFonts w:ascii="Times New Roman" w:hAnsi="Times New Roman"/>
      <w:b/>
      <w:color w:val="000000" w:themeColor="text1"/>
      <w:w w:val="103"/>
      <w:sz w:val="24"/>
      <w:szCs w:val="24"/>
      <w:lang w:eastAsia="ja-JP"/>
    </w:rPr>
  </w:style>
  <w:style w:type="paragraph" w:styleId="Heading4">
    <w:name w:val="heading 4"/>
    <w:next w:val="ParagrifIsi"/>
    <w:link w:val="Heading4Char"/>
    <w:autoRedefine/>
    <w:qFormat/>
    <w:rsid w:val="00B93EC2"/>
    <w:pPr>
      <w:keepNext/>
      <w:shd w:val="clear" w:color="auto" w:fill="FFFFFF"/>
      <w:spacing w:before="240" w:line="360" w:lineRule="auto"/>
      <w:ind w:left="851" w:hanging="797"/>
      <w:jc w:val="both"/>
      <w:outlineLvl w:val="3"/>
    </w:pPr>
    <w:rPr>
      <w:rFonts w:ascii="Times New Roman" w:hAnsi="Times New Roman"/>
      <w:b/>
      <w:bCs/>
      <w:color w:val="000000"/>
      <w:spacing w:val="-7"/>
      <w:w w:val="110"/>
      <w:sz w:val="24"/>
      <w:szCs w:val="24"/>
      <w:lang w:val="id-ID" w:eastAsia="ja-JP"/>
    </w:rPr>
  </w:style>
  <w:style w:type="paragraph" w:styleId="Heading5">
    <w:name w:val="heading 5"/>
    <w:next w:val="ParagrifIsi"/>
    <w:link w:val="Heading5Char"/>
    <w:autoRedefine/>
    <w:qFormat/>
    <w:rsid w:val="00553890"/>
    <w:pPr>
      <w:keepNext/>
      <w:tabs>
        <w:tab w:val="left" w:pos="851"/>
      </w:tabs>
      <w:spacing w:before="240" w:line="360" w:lineRule="auto"/>
      <w:outlineLvl w:val="4"/>
    </w:pPr>
    <w:rPr>
      <w:rFonts w:ascii="Times New Roman" w:hAnsi="Times New Roman"/>
      <w:b/>
      <w:sz w:val="24"/>
      <w:szCs w:val="24"/>
      <w:lang w:val="en-GB" w:eastAsia="ja-JP"/>
    </w:rPr>
  </w:style>
  <w:style w:type="paragraph" w:styleId="Heading6">
    <w:name w:val="heading 6"/>
    <w:basedOn w:val="Normal"/>
    <w:next w:val="Normal"/>
    <w:qFormat/>
    <w:rsid w:val="001B02D1"/>
    <w:pPr>
      <w:keepNext/>
      <w:jc w:val="center"/>
      <w:outlineLvl w:val="5"/>
    </w:pPr>
    <w:rPr>
      <w:i/>
      <w:iCs/>
      <w:sz w:val="24"/>
      <w:szCs w:val="22"/>
    </w:rPr>
  </w:style>
  <w:style w:type="paragraph" w:styleId="Heading7">
    <w:name w:val="heading 7"/>
    <w:basedOn w:val="Normal"/>
    <w:next w:val="Normal"/>
    <w:qFormat/>
    <w:rsid w:val="001B02D1"/>
    <w:pPr>
      <w:keepNext/>
      <w:jc w:val="center"/>
      <w:outlineLvl w:val="6"/>
    </w:pPr>
    <w:rPr>
      <w:b/>
      <w:bCs/>
      <w:sz w:val="24"/>
      <w:szCs w:val="22"/>
    </w:rPr>
  </w:style>
  <w:style w:type="paragraph" w:styleId="Heading8">
    <w:name w:val="heading 8"/>
    <w:basedOn w:val="Normal"/>
    <w:next w:val="Normal"/>
    <w:qFormat/>
    <w:rsid w:val="001B02D1"/>
    <w:pPr>
      <w:keepNext/>
      <w:jc w:val="both"/>
      <w:outlineLvl w:val="7"/>
    </w:pPr>
    <w:rPr>
      <w:sz w:val="24"/>
      <w:szCs w:val="22"/>
    </w:rPr>
  </w:style>
  <w:style w:type="paragraph" w:styleId="Heading9">
    <w:name w:val="heading 9"/>
    <w:next w:val="Normal"/>
    <w:autoRedefine/>
    <w:qFormat/>
    <w:rsid w:val="001A4957"/>
    <w:pPr>
      <w:keepNext/>
      <w:numPr>
        <w:numId w:val="2"/>
      </w:numPr>
      <w:spacing w:line="360" w:lineRule="auto"/>
      <w:ind w:firstLine="2977"/>
      <w:jc w:val="center"/>
      <w:outlineLvl w:val="8"/>
    </w:pPr>
    <w:rPr>
      <w:rFonts w:ascii="Times New Roman" w:hAnsi="Times New Roman"/>
      <w:b/>
      <w:caps/>
      <w:color w:val="FFFFFF" w:themeColor="background1"/>
      <w:sz w:val="28"/>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ifIsi">
    <w:name w:val="Paragrif Isi"/>
    <w:autoRedefine/>
    <w:qFormat/>
    <w:rsid w:val="00F106F0"/>
    <w:pPr>
      <w:spacing w:line="360" w:lineRule="auto"/>
      <w:jc w:val="both"/>
    </w:pPr>
    <w:rPr>
      <w:rFonts w:ascii="Times New Roman" w:hAnsi="Times New Roman"/>
      <w:sz w:val="24"/>
      <w:szCs w:val="24"/>
      <w:lang w:eastAsia="ja-JP"/>
    </w:rPr>
  </w:style>
  <w:style w:type="character" w:customStyle="1" w:styleId="Heading2Char">
    <w:name w:val="Heading 2 Char"/>
    <w:basedOn w:val="DefaultParagraphFont"/>
    <w:link w:val="Heading2"/>
    <w:uiPriority w:val="9"/>
    <w:rsid w:val="00167D27"/>
    <w:rPr>
      <w:rFonts w:ascii="Times New Roman" w:hAnsi="Times New Roman"/>
      <w:b/>
      <w:iCs/>
      <w:color w:val="000000" w:themeColor="text1"/>
      <w:spacing w:val="-6"/>
      <w:sz w:val="24"/>
      <w:szCs w:val="24"/>
      <w:shd w:val="clear" w:color="auto" w:fill="FFFFFF"/>
      <w:lang w:val="id-ID" w:eastAsia="ja-JP"/>
    </w:rPr>
  </w:style>
  <w:style w:type="character" w:customStyle="1" w:styleId="Heading1Char">
    <w:name w:val="Heading 1 Char"/>
    <w:aliases w:val="tabel Char"/>
    <w:basedOn w:val="DefaultParagraphFont"/>
    <w:link w:val="Heading1"/>
    <w:uiPriority w:val="9"/>
    <w:rsid w:val="00141BBF"/>
    <w:rPr>
      <w:rFonts w:ascii="Times New Roman" w:eastAsia="Times New Roman" w:hAnsi="Times New Roman" w:cs="Arial"/>
      <w:b/>
      <w:caps/>
      <w:sz w:val="24"/>
      <w:szCs w:val="24"/>
      <w:lang w:eastAsia="ja-JP"/>
    </w:rPr>
  </w:style>
  <w:style w:type="character" w:customStyle="1" w:styleId="Heading3Char">
    <w:name w:val="Heading 3 Char"/>
    <w:basedOn w:val="DefaultParagraphFont"/>
    <w:link w:val="Heading3"/>
    <w:rsid w:val="005C1612"/>
    <w:rPr>
      <w:rFonts w:ascii="Times New Roman" w:hAnsi="Times New Roman"/>
      <w:b/>
      <w:color w:val="000000" w:themeColor="text1"/>
      <w:w w:val="103"/>
      <w:sz w:val="24"/>
      <w:szCs w:val="24"/>
      <w:shd w:val="clear" w:color="auto" w:fill="FFFFFF"/>
      <w:lang w:eastAsia="ja-JP"/>
    </w:rPr>
  </w:style>
  <w:style w:type="paragraph" w:styleId="BodyText">
    <w:name w:val="Body Text"/>
    <w:basedOn w:val="Normal"/>
    <w:link w:val="BodyTextChar"/>
    <w:rsid w:val="001B02D1"/>
    <w:pPr>
      <w:jc w:val="both"/>
    </w:pPr>
    <w:rPr>
      <w:sz w:val="24"/>
      <w:szCs w:val="22"/>
    </w:rPr>
  </w:style>
  <w:style w:type="character" w:customStyle="1" w:styleId="BodyTextChar">
    <w:name w:val="Body Text Char"/>
    <w:link w:val="BodyText"/>
    <w:rsid w:val="004328E2"/>
    <w:rPr>
      <w:rFonts w:ascii="Times New Roman" w:hAnsi="Times New Roman"/>
      <w:sz w:val="24"/>
      <w:szCs w:val="22"/>
      <w:lang w:eastAsia="ja-JP"/>
    </w:rPr>
  </w:style>
  <w:style w:type="paragraph" w:customStyle="1" w:styleId="Butir">
    <w:name w:val="Butir"/>
    <w:autoRedefine/>
    <w:rsid w:val="001B02D1"/>
    <w:pPr>
      <w:numPr>
        <w:numId w:val="1"/>
      </w:numPr>
      <w:tabs>
        <w:tab w:val="clear" w:pos="567"/>
        <w:tab w:val="num" w:pos="720"/>
      </w:tabs>
      <w:spacing w:line="360" w:lineRule="auto"/>
      <w:ind w:left="720" w:hanging="360"/>
      <w:jc w:val="both"/>
    </w:pPr>
    <w:rPr>
      <w:rFonts w:ascii="Times New Roman" w:hAnsi="Times New Roman"/>
      <w:sz w:val="24"/>
      <w:szCs w:val="24"/>
      <w:lang w:val="fi-FI" w:eastAsia="ja-JP"/>
    </w:rPr>
  </w:style>
  <w:style w:type="paragraph" w:customStyle="1" w:styleId="Default">
    <w:name w:val="Default"/>
    <w:rsid w:val="001B02D1"/>
    <w:pPr>
      <w:widowControl w:val="0"/>
      <w:autoSpaceDE w:val="0"/>
      <w:autoSpaceDN w:val="0"/>
      <w:adjustRightInd w:val="0"/>
    </w:pPr>
    <w:rPr>
      <w:rFonts w:ascii="Times New Roman" w:hAnsi="Times New Roman"/>
      <w:color w:val="000000"/>
      <w:sz w:val="24"/>
      <w:szCs w:val="24"/>
      <w:lang w:eastAsia="ja-JP"/>
    </w:rPr>
  </w:style>
  <w:style w:type="paragraph" w:styleId="DocumentMap">
    <w:name w:val="Document Map"/>
    <w:basedOn w:val="Normal"/>
    <w:link w:val="DocumentMapChar"/>
    <w:uiPriority w:val="99"/>
    <w:semiHidden/>
    <w:rsid w:val="001B02D1"/>
    <w:pPr>
      <w:shd w:val="clear" w:color="auto" w:fill="000080"/>
    </w:pPr>
    <w:rPr>
      <w:rFonts w:ascii="Tahoma" w:hAnsi="Tahoma" w:cs="Tahoma"/>
    </w:rPr>
  </w:style>
  <w:style w:type="paragraph" w:styleId="Footer">
    <w:name w:val="footer"/>
    <w:basedOn w:val="Normal"/>
    <w:link w:val="FooterChar"/>
    <w:uiPriority w:val="99"/>
    <w:rsid w:val="001B02D1"/>
    <w:pPr>
      <w:tabs>
        <w:tab w:val="center" w:pos="4320"/>
        <w:tab w:val="right" w:pos="8640"/>
      </w:tabs>
    </w:pPr>
  </w:style>
  <w:style w:type="character" w:customStyle="1" w:styleId="FooterChar">
    <w:name w:val="Footer Char"/>
    <w:link w:val="Footer"/>
    <w:uiPriority w:val="99"/>
    <w:rsid w:val="00736A37"/>
    <w:rPr>
      <w:rFonts w:ascii="Times New Roman" w:hAnsi="Times New Roman"/>
      <w:lang w:eastAsia="ja-JP"/>
    </w:rPr>
  </w:style>
  <w:style w:type="character" w:styleId="Hyperlink">
    <w:name w:val="Hyperlink"/>
    <w:uiPriority w:val="99"/>
    <w:rsid w:val="001B02D1"/>
    <w:rPr>
      <w:color w:val="0000FF"/>
      <w:u w:val="single"/>
    </w:rPr>
  </w:style>
  <w:style w:type="paragraph" w:customStyle="1" w:styleId="JudulDepan">
    <w:name w:val="Judul Depan"/>
    <w:next w:val="Normal"/>
    <w:autoRedefine/>
    <w:rsid w:val="004D54E6"/>
    <w:pPr>
      <w:spacing w:line="360" w:lineRule="auto"/>
      <w:jc w:val="center"/>
      <w:outlineLvl w:val="0"/>
    </w:pPr>
    <w:rPr>
      <w:rFonts w:ascii="Times New Roman" w:hAnsi="Times New Roman"/>
      <w:b/>
      <w:caps/>
      <w:sz w:val="24"/>
      <w:szCs w:val="32"/>
      <w:lang w:val="sv-SE" w:eastAsia="ja-JP"/>
    </w:rPr>
  </w:style>
  <w:style w:type="character" w:styleId="PageNumber">
    <w:name w:val="page number"/>
    <w:basedOn w:val="DefaultParagraphFont"/>
    <w:rsid w:val="001B02D1"/>
  </w:style>
  <w:style w:type="paragraph" w:customStyle="1" w:styleId="Rujukan">
    <w:name w:val="Rujukan"/>
    <w:autoRedefine/>
    <w:rsid w:val="001B02D1"/>
    <w:pPr>
      <w:spacing w:before="240" w:after="240"/>
      <w:ind w:left="851" w:hanging="851"/>
      <w:jc w:val="both"/>
    </w:pPr>
    <w:rPr>
      <w:rFonts w:ascii="Times New Roman" w:hAnsi="Times New Roman"/>
      <w:sz w:val="24"/>
      <w:lang w:eastAsia="ja-JP"/>
    </w:rPr>
  </w:style>
  <w:style w:type="paragraph" w:customStyle="1" w:styleId="Rumus">
    <w:name w:val="Rumus"/>
    <w:next w:val="ParagrifIsi"/>
    <w:autoRedefine/>
    <w:rsid w:val="001B02D1"/>
    <w:pPr>
      <w:tabs>
        <w:tab w:val="right" w:pos="7920"/>
      </w:tabs>
      <w:spacing w:before="240" w:after="240"/>
    </w:pPr>
    <w:rPr>
      <w:rFonts w:ascii="Times New Roman" w:eastAsia="TimesNewRomanPSMT" w:hAnsi="Times New Roman"/>
      <w:sz w:val="24"/>
      <w:szCs w:val="24"/>
      <w:lang w:val="sv-SE" w:eastAsia="ja-JP"/>
    </w:rPr>
  </w:style>
  <w:style w:type="paragraph" w:styleId="TOC1">
    <w:name w:val="toc 1"/>
    <w:next w:val="Normal"/>
    <w:autoRedefine/>
    <w:uiPriority w:val="39"/>
    <w:rsid w:val="007173C6"/>
    <w:pPr>
      <w:widowControl w:val="0"/>
      <w:tabs>
        <w:tab w:val="left" w:pos="851"/>
        <w:tab w:val="right" w:leader="dot" w:pos="7938"/>
      </w:tabs>
      <w:autoSpaceDE w:val="0"/>
      <w:autoSpaceDN w:val="0"/>
      <w:adjustRightInd w:val="0"/>
      <w:spacing w:before="120" w:after="120" w:line="360" w:lineRule="auto"/>
      <w:ind w:left="851" w:right="709" w:hanging="851"/>
    </w:pPr>
    <w:rPr>
      <w:rFonts w:ascii="Times New Roman" w:hAnsi="Times New Roman"/>
      <w:b/>
      <w:noProof/>
      <w:sz w:val="24"/>
      <w:szCs w:val="24"/>
      <w:lang w:val="id-ID" w:eastAsia="ja-JP"/>
    </w:rPr>
  </w:style>
  <w:style w:type="paragraph" w:styleId="TOC2">
    <w:name w:val="toc 2"/>
    <w:next w:val="Normal"/>
    <w:autoRedefine/>
    <w:uiPriority w:val="39"/>
    <w:rsid w:val="00BE7176"/>
    <w:pPr>
      <w:widowControl w:val="0"/>
      <w:tabs>
        <w:tab w:val="left" w:pos="1418"/>
        <w:tab w:val="right" w:leader="dot" w:pos="7655"/>
        <w:tab w:val="right" w:leader="dot" w:pos="7938"/>
      </w:tabs>
      <w:autoSpaceDE w:val="0"/>
      <w:autoSpaceDN w:val="0"/>
      <w:adjustRightInd w:val="0"/>
      <w:spacing w:line="360" w:lineRule="auto"/>
      <w:ind w:left="1276" w:hanging="425"/>
    </w:pPr>
    <w:rPr>
      <w:rFonts w:ascii="Times New Roman" w:hAnsi="Times New Roman"/>
      <w:noProof/>
      <w:spacing w:val="-6"/>
      <w:sz w:val="24"/>
      <w:szCs w:val="24"/>
      <w:lang w:val="de-DE" w:eastAsia="ja-JP"/>
    </w:rPr>
  </w:style>
  <w:style w:type="paragraph" w:styleId="TOC3">
    <w:name w:val="toc 3"/>
    <w:next w:val="Normal"/>
    <w:autoRedefine/>
    <w:uiPriority w:val="39"/>
    <w:rsid w:val="000F61FC"/>
    <w:pPr>
      <w:widowControl w:val="0"/>
      <w:tabs>
        <w:tab w:val="left" w:pos="3119"/>
        <w:tab w:val="right" w:leader="dot" w:pos="7938"/>
      </w:tabs>
      <w:autoSpaceDE w:val="0"/>
      <w:autoSpaceDN w:val="0"/>
      <w:adjustRightInd w:val="0"/>
      <w:spacing w:line="360" w:lineRule="auto"/>
      <w:ind w:left="1418" w:hanging="570"/>
    </w:pPr>
    <w:rPr>
      <w:rFonts w:ascii="Times New Roman" w:hAnsi="Times New Roman"/>
      <w:noProof/>
      <w:w w:val="103"/>
      <w:sz w:val="24"/>
      <w:szCs w:val="24"/>
      <w:lang w:val="id-ID" w:eastAsia="ja-JP"/>
    </w:rPr>
  </w:style>
  <w:style w:type="paragraph" w:styleId="TOC4">
    <w:name w:val="toc 4"/>
    <w:next w:val="Normal"/>
    <w:autoRedefine/>
    <w:uiPriority w:val="39"/>
    <w:rsid w:val="006C0948"/>
    <w:pPr>
      <w:widowControl w:val="0"/>
      <w:tabs>
        <w:tab w:val="left" w:pos="3261"/>
        <w:tab w:val="right" w:leader="dot" w:pos="7938"/>
      </w:tabs>
      <w:autoSpaceDE w:val="0"/>
      <w:autoSpaceDN w:val="0"/>
      <w:adjustRightInd w:val="0"/>
      <w:ind w:left="3261" w:hanging="993"/>
    </w:pPr>
    <w:rPr>
      <w:rFonts w:ascii="Times New Roman" w:hAnsi="Times New Roman"/>
      <w:noProof/>
      <w:sz w:val="24"/>
      <w:szCs w:val="24"/>
      <w:lang w:eastAsia="ja-JP"/>
    </w:rPr>
  </w:style>
  <w:style w:type="paragraph" w:styleId="TOC5">
    <w:name w:val="toc 5"/>
    <w:next w:val="Normal"/>
    <w:autoRedefine/>
    <w:uiPriority w:val="39"/>
    <w:rsid w:val="006C0948"/>
    <w:pPr>
      <w:widowControl w:val="0"/>
      <w:tabs>
        <w:tab w:val="left" w:pos="4395"/>
        <w:tab w:val="right" w:leader="dot" w:pos="7930"/>
      </w:tabs>
      <w:autoSpaceDE w:val="0"/>
      <w:autoSpaceDN w:val="0"/>
      <w:adjustRightInd w:val="0"/>
      <w:ind w:left="4395" w:hanging="1134"/>
    </w:pPr>
    <w:rPr>
      <w:rFonts w:ascii="Times New Roman" w:hAnsi="Times New Roman"/>
      <w:noProof/>
      <w:sz w:val="24"/>
      <w:szCs w:val="24"/>
      <w:lang w:eastAsia="ja-JP"/>
    </w:rPr>
  </w:style>
  <w:style w:type="paragraph" w:styleId="TOC6">
    <w:name w:val="toc 6"/>
    <w:basedOn w:val="Normal"/>
    <w:next w:val="Normal"/>
    <w:autoRedefine/>
    <w:uiPriority w:val="39"/>
    <w:rsid w:val="00966D1B"/>
    <w:pPr>
      <w:ind w:left="1000"/>
    </w:pPr>
    <w:rPr>
      <w:sz w:val="18"/>
      <w:szCs w:val="21"/>
    </w:rPr>
  </w:style>
  <w:style w:type="paragraph" w:styleId="TOC7">
    <w:name w:val="toc 7"/>
    <w:basedOn w:val="Normal"/>
    <w:next w:val="Normal"/>
    <w:autoRedefine/>
    <w:uiPriority w:val="39"/>
    <w:rsid w:val="00525834"/>
    <w:pPr>
      <w:ind w:left="1200"/>
    </w:pPr>
    <w:rPr>
      <w:sz w:val="18"/>
      <w:szCs w:val="21"/>
    </w:rPr>
  </w:style>
  <w:style w:type="paragraph" w:styleId="TOC8">
    <w:name w:val="toc 8"/>
    <w:basedOn w:val="Normal"/>
    <w:next w:val="Normal"/>
    <w:autoRedefine/>
    <w:uiPriority w:val="39"/>
    <w:rsid w:val="006C0948"/>
    <w:pPr>
      <w:tabs>
        <w:tab w:val="left" w:pos="1276"/>
        <w:tab w:val="right" w:leader="dot" w:pos="7938"/>
      </w:tabs>
      <w:ind w:left="1276" w:hanging="1276"/>
    </w:pPr>
    <w:rPr>
      <w:sz w:val="24"/>
      <w:szCs w:val="21"/>
    </w:rPr>
  </w:style>
  <w:style w:type="paragraph" w:styleId="TOC9">
    <w:name w:val="toc 9"/>
    <w:next w:val="Normal"/>
    <w:autoRedefine/>
    <w:uiPriority w:val="39"/>
    <w:rsid w:val="00556797"/>
    <w:pPr>
      <w:tabs>
        <w:tab w:val="right" w:leader="dot" w:pos="7930"/>
      </w:tabs>
      <w:spacing w:before="120" w:after="120"/>
    </w:pPr>
    <w:rPr>
      <w:rFonts w:ascii="Times New Roman" w:hAnsi="Times New Roman"/>
      <w:sz w:val="24"/>
      <w:szCs w:val="24"/>
      <w:lang w:eastAsia="ja-JP"/>
    </w:rPr>
  </w:style>
  <w:style w:type="paragraph" w:styleId="BalloonText">
    <w:name w:val="Balloon Text"/>
    <w:basedOn w:val="Normal"/>
    <w:link w:val="BalloonTextChar"/>
    <w:uiPriority w:val="99"/>
    <w:rsid w:val="00F8446F"/>
    <w:rPr>
      <w:rFonts w:ascii="Tahoma" w:hAnsi="Tahoma" w:cs="Tahoma"/>
      <w:sz w:val="16"/>
      <w:szCs w:val="16"/>
    </w:rPr>
  </w:style>
  <w:style w:type="paragraph" w:customStyle="1" w:styleId="StyleHeading4BoldLeftBefore6ptAfter12ptLinesp">
    <w:name w:val="Style Heading 4 + Bold Left Before:  6 pt After:  12 pt Line sp..."/>
    <w:basedOn w:val="Heading4"/>
    <w:autoRedefine/>
    <w:rsid w:val="00110521"/>
    <w:pPr>
      <w:tabs>
        <w:tab w:val="num" w:pos="851"/>
      </w:tabs>
      <w:spacing w:before="120"/>
      <w:jc w:val="left"/>
    </w:pPr>
    <w:rPr>
      <w:rFonts w:eastAsia="Times New Roman"/>
      <w:b w:val="0"/>
      <w:bCs w:val="0"/>
    </w:rPr>
  </w:style>
  <w:style w:type="character" w:styleId="FollowedHyperlink">
    <w:name w:val="FollowedHyperlink"/>
    <w:uiPriority w:val="99"/>
    <w:rsid w:val="0073500A"/>
    <w:rPr>
      <w:color w:val="800080"/>
      <w:u w:val="single"/>
    </w:rPr>
  </w:style>
  <w:style w:type="character" w:styleId="CommentReference">
    <w:name w:val="annotation reference"/>
    <w:semiHidden/>
    <w:rsid w:val="00204CAE"/>
    <w:rPr>
      <w:sz w:val="16"/>
      <w:szCs w:val="16"/>
    </w:rPr>
  </w:style>
  <w:style w:type="paragraph" w:styleId="CommentText">
    <w:name w:val="annotation text"/>
    <w:basedOn w:val="Normal"/>
    <w:link w:val="CommentTextChar"/>
    <w:semiHidden/>
    <w:rsid w:val="00204CAE"/>
  </w:style>
  <w:style w:type="character" w:customStyle="1" w:styleId="CommentTextChar">
    <w:name w:val="Comment Text Char"/>
    <w:link w:val="CommentText"/>
    <w:semiHidden/>
    <w:rsid w:val="004328E2"/>
    <w:rPr>
      <w:rFonts w:ascii="Times New Roman" w:hAnsi="Times New Roman"/>
      <w:lang w:eastAsia="ja-JP"/>
    </w:rPr>
  </w:style>
  <w:style w:type="paragraph" w:styleId="Header">
    <w:name w:val="header"/>
    <w:basedOn w:val="Normal"/>
    <w:link w:val="HeaderChar"/>
    <w:uiPriority w:val="99"/>
    <w:rsid w:val="008A09C1"/>
    <w:pPr>
      <w:tabs>
        <w:tab w:val="center" w:pos="4320"/>
        <w:tab w:val="right" w:pos="8640"/>
      </w:tabs>
    </w:pPr>
  </w:style>
  <w:style w:type="character" w:customStyle="1" w:styleId="HeaderChar">
    <w:name w:val="Header Char"/>
    <w:basedOn w:val="DefaultParagraphFont"/>
    <w:link w:val="Header"/>
    <w:uiPriority w:val="99"/>
    <w:rsid w:val="002065DF"/>
    <w:rPr>
      <w:rFonts w:ascii="Times New Roman" w:hAnsi="Times New Roman"/>
      <w:lang w:eastAsia="ja-JP"/>
    </w:rPr>
  </w:style>
  <w:style w:type="paragraph" w:customStyle="1" w:styleId="StyleHeading4BoldLeft">
    <w:name w:val="Style Heading 4 + Bold Left"/>
    <w:basedOn w:val="Heading4"/>
    <w:rsid w:val="003A1553"/>
    <w:pPr>
      <w:jc w:val="left"/>
    </w:pPr>
    <w:rPr>
      <w:rFonts w:cs="MS Mincho"/>
      <w:bCs w:val="0"/>
      <w:szCs w:val="20"/>
    </w:rPr>
  </w:style>
  <w:style w:type="paragraph" w:customStyle="1" w:styleId="StyleJudulDepanNotAllcaps">
    <w:name w:val="Style Judul Depan + Not All caps"/>
    <w:basedOn w:val="JudulDepan"/>
    <w:autoRedefine/>
    <w:rsid w:val="006E6A95"/>
  </w:style>
  <w:style w:type="paragraph" w:customStyle="1" w:styleId="StyleHeading4BoldLeft1">
    <w:name w:val="Style Heading 4 + Bold Left1"/>
    <w:basedOn w:val="Heading4"/>
    <w:rsid w:val="003A1553"/>
    <w:pPr>
      <w:jc w:val="left"/>
    </w:pPr>
    <w:rPr>
      <w:rFonts w:cs="MS Mincho"/>
      <w:bCs w:val="0"/>
    </w:rPr>
  </w:style>
  <w:style w:type="paragraph" w:customStyle="1" w:styleId="StyleHeading4BoldLeft2">
    <w:name w:val="Style Heading 4 + Bold Left2"/>
    <w:basedOn w:val="Heading4"/>
    <w:rsid w:val="003A1553"/>
    <w:pPr>
      <w:jc w:val="left"/>
    </w:pPr>
    <w:rPr>
      <w:rFonts w:cs="MS Mincho"/>
      <w:bCs w:val="0"/>
    </w:rPr>
  </w:style>
  <w:style w:type="paragraph" w:customStyle="1" w:styleId="Tabel">
    <w:name w:val="Tabel"/>
    <w:next w:val="NormalIndent"/>
    <w:rsid w:val="008848F6"/>
    <w:pPr>
      <w:tabs>
        <w:tab w:val="left" w:pos="1183"/>
      </w:tabs>
      <w:ind w:left="-113" w:right="-113"/>
    </w:pPr>
    <w:rPr>
      <w:rFonts w:ascii="Times New Roman" w:hAnsi="Times New Roman"/>
      <w:sz w:val="24"/>
      <w:szCs w:val="24"/>
      <w:lang w:val="sv-SE" w:eastAsia="ja-JP"/>
    </w:rPr>
  </w:style>
  <w:style w:type="paragraph" w:styleId="NormalIndent">
    <w:name w:val="Normal Indent"/>
    <w:basedOn w:val="Normal"/>
    <w:uiPriority w:val="99"/>
    <w:semiHidden/>
    <w:unhideWhenUsed/>
    <w:rsid w:val="008848F6"/>
    <w:pPr>
      <w:ind w:left="720"/>
    </w:pPr>
  </w:style>
  <w:style w:type="paragraph" w:customStyle="1" w:styleId="Gambar">
    <w:name w:val="Gambar"/>
    <w:next w:val="NormalIndent"/>
    <w:uiPriority w:val="2"/>
    <w:qFormat/>
    <w:rsid w:val="008848F6"/>
    <w:rPr>
      <w:rFonts w:ascii="Times New Roman" w:hAnsi="Times New Roman"/>
      <w:sz w:val="24"/>
      <w:szCs w:val="24"/>
      <w:lang w:val="sv-SE" w:eastAsia="ja-JP"/>
    </w:rPr>
  </w:style>
  <w:style w:type="paragraph" w:styleId="ListParagraph">
    <w:name w:val="List Paragraph"/>
    <w:aliases w:val="Body of text,point-point,kepala,Recommendation,List Paragraph11,Body Text Char1,Char Char2,coba1,List Paragraph untuk Tabel,List Paragraph untuk tabel,Box,Dot pt,F5 List Paragraph,No Spacing1,List Paragraph Char Char Char,Bulet1"/>
    <w:basedOn w:val="Normal"/>
    <w:link w:val="ListParagraphChar"/>
    <w:uiPriority w:val="34"/>
    <w:qFormat/>
    <w:rsid w:val="00816962"/>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ListParagraphChar">
    <w:name w:val="List Paragraph Char"/>
    <w:aliases w:val="Body of text Char,point-point Char,kepala Char,Recommendation Char,List Paragraph11 Char,Body Text Char1 Char,Char Char2 Char,coba1 Char,List Paragraph untuk Tabel Char,List Paragraph untuk tabel Char,Box Char,Dot pt Char,Bulet1 Char"/>
    <w:basedOn w:val="DefaultParagraphFont"/>
    <w:link w:val="ListParagraph"/>
    <w:uiPriority w:val="34"/>
    <w:qFormat/>
    <w:rsid w:val="00816962"/>
    <w:rPr>
      <w:rFonts w:asciiTheme="minorHAnsi" w:eastAsiaTheme="minorHAnsi" w:hAnsiTheme="minorHAnsi" w:cstheme="minorBidi"/>
      <w:sz w:val="22"/>
      <w:szCs w:val="22"/>
      <w:lang w:eastAsia="en-US"/>
    </w:rPr>
  </w:style>
  <w:style w:type="table" w:styleId="TableGrid">
    <w:name w:val="Table Grid"/>
    <w:basedOn w:val="TableNormal"/>
    <w:uiPriority w:val="39"/>
    <w:qFormat/>
    <w:rsid w:val="002065DF"/>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65DF"/>
    <w:pPr>
      <w:spacing w:after="200"/>
    </w:pPr>
    <w:rPr>
      <w:rFonts w:asciiTheme="minorHAnsi" w:eastAsiaTheme="minorHAnsi" w:hAnsiTheme="minorHAnsi" w:cstheme="minorBidi"/>
      <w:i/>
      <w:iCs/>
      <w:color w:val="1F497D" w:themeColor="text2"/>
      <w:sz w:val="18"/>
      <w:szCs w:val="18"/>
      <w:lang w:eastAsia="en-US"/>
    </w:rPr>
  </w:style>
  <w:style w:type="character" w:customStyle="1" w:styleId="apple-converted-space">
    <w:name w:val="apple-converted-space"/>
    <w:basedOn w:val="DefaultParagraphFont"/>
    <w:rsid w:val="002065DF"/>
  </w:style>
  <w:style w:type="paragraph" w:customStyle="1" w:styleId="Style1">
    <w:name w:val="Style1"/>
    <w:basedOn w:val="ListParagraph"/>
    <w:link w:val="Style1Char"/>
    <w:qFormat/>
    <w:rsid w:val="002065DF"/>
    <w:pPr>
      <w:widowControl w:val="0"/>
      <w:numPr>
        <w:numId w:val="3"/>
      </w:numPr>
      <w:autoSpaceDE w:val="0"/>
      <w:autoSpaceDN w:val="0"/>
      <w:adjustRightInd w:val="0"/>
      <w:spacing w:after="0" w:line="360" w:lineRule="auto"/>
    </w:pPr>
    <w:rPr>
      <w:b/>
      <w:color w:val="000000" w:themeColor="text1"/>
      <w:lang w:val="id-ID"/>
    </w:rPr>
  </w:style>
  <w:style w:type="character" w:customStyle="1" w:styleId="Style1Char">
    <w:name w:val="Style1 Char"/>
    <w:basedOn w:val="ListParagraphChar"/>
    <w:link w:val="Style1"/>
    <w:rsid w:val="002065DF"/>
    <w:rPr>
      <w:rFonts w:asciiTheme="minorHAnsi" w:eastAsiaTheme="minorHAnsi" w:hAnsiTheme="minorHAnsi" w:cstheme="minorBidi"/>
      <w:b/>
      <w:color w:val="000000" w:themeColor="text1"/>
      <w:sz w:val="22"/>
      <w:szCs w:val="22"/>
      <w:lang w:val="id-ID" w:eastAsia="en-US"/>
    </w:rPr>
  </w:style>
  <w:style w:type="character" w:customStyle="1" w:styleId="hps">
    <w:name w:val="hps"/>
    <w:basedOn w:val="DefaultParagraphFont"/>
    <w:rsid w:val="002065DF"/>
  </w:style>
  <w:style w:type="table" w:customStyle="1" w:styleId="GridTable5Dark-Accent11">
    <w:name w:val="Grid Table 5 Dark - Accent 11"/>
    <w:basedOn w:val="TableNormal"/>
    <w:uiPriority w:val="50"/>
    <w:rsid w:val="002065DF"/>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 Accent 11"/>
    <w:basedOn w:val="TableNormal"/>
    <w:uiPriority w:val="49"/>
    <w:rsid w:val="002065DF"/>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2065DF"/>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2065DF"/>
    <w:rPr>
      <w:rFonts w:asciiTheme="minorHAnsi" w:eastAsiaTheme="minorHAnsi" w:hAnsiTheme="minorHAnsi" w:cstheme="minorBidi"/>
      <w:color w:val="000000" w:themeColor="text1"/>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2065DF"/>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1">
    <w:name w:val="Grid Table 41"/>
    <w:basedOn w:val="TableNormal"/>
    <w:uiPriority w:val="49"/>
    <w:rsid w:val="002065DF"/>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2065DF"/>
    <w:pPr>
      <w:keepLines/>
      <w:spacing w:before="240" w:line="259" w:lineRule="auto"/>
      <w:jc w:val="left"/>
      <w:outlineLvl w:val="9"/>
    </w:pPr>
    <w:rPr>
      <w:rFonts w:asciiTheme="majorHAnsi" w:eastAsiaTheme="majorEastAsia" w:hAnsiTheme="majorHAnsi" w:cstheme="majorBidi"/>
      <w:b w:val="0"/>
      <w:bCs/>
      <w:caps w:val="0"/>
      <w:color w:val="365F91" w:themeColor="accent1" w:themeShade="BF"/>
      <w:sz w:val="32"/>
      <w:szCs w:val="32"/>
      <w:lang w:eastAsia="en-US"/>
    </w:rPr>
  </w:style>
  <w:style w:type="character" w:styleId="PlaceholderText">
    <w:name w:val="Placeholder Text"/>
    <w:basedOn w:val="DefaultParagraphFont"/>
    <w:uiPriority w:val="99"/>
    <w:semiHidden/>
    <w:rsid w:val="00C73E9E"/>
    <w:rPr>
      <w:color w:val="808080"/>
    </w:rPr>
  </w:style>
  <w:style w:type="paragraph" w:styleId="TableofFigures">
    <w:name w:val="table of figures"/>
    <w:basedOn w:val="Normal"/>
    <w:next w:val="Normal"/>
    <w:uiPriority w:val="99"/>
    <w:unhideWhenUsed/>
    <w:rsid w:val="00C77159"/>
  </w:style>
  <w:style w:type="paragraph" w:styleId="NormalWeb">
    <w:name w:val="Normal (Web)"/>
    <w:basedOn w:val="Normal"/>
    <w:uiPriority w:val="99"/>
    <w:unhideWhenUsed/>
    <w:rsid w:val="00906F00"/>
    <w:pPr>
      <w:spacing w:before="100" w:beforeAutospacing="1" w:after="100" w:afterAutospacing="1"/>
    </w:pPr>
    <w:rPr>
      <w:rFonts w:eastAsiaTheme="minorEastAsia"/>
      <w:sz w:val="24"/>
      <w:szCs w:val="24"/>
      <w:lang w:eastAsia="en-US"/>
    </w:rPr>
  </w:style>
  <w:style w:type="character" w:styleId="Strong">
    <w:name w:val="Strong"/>
    <w:basedOn w:val="DefaultParagraphFont"/>
    <w:uiPriority w:val="22"/>
    <w:qFormat/>
    <w:rsid w:val="00137308"/>
    <w:rPr>
      <w:b/>
      <w:bCs/>
    </w:rPr>
  </w:style>
  <w:style w:type="paragraph" w:customStyle="1" w:styleId="11style">
    <w:name w:val="1.1 style"/>
    <w:basedOn w:val="ParagrifIsi"/>
    <w:qFormat/>
    <w:rsid w:val="00A412E3"/>
    <w:pPr>
      <w:jc w:val="left"/>
    </w:pPr>
    <w:rPr>
      <w:rFonts w:eastAsia="Times New Roman"/>
    </w:rPr>
  </w:style>
  <w:style w:type="character" w:customStyle="1" w:styleId="Heading4Char">
    <w:name w:val="Heading 4 Char"/>
    <w:basedOn w:val="DefaultParagraphFont"/>
    <w:link w:val="Heading4"/>
    <w:rsid w:val="00B93EC2"/>
    <w:rPr>
      <w:rFonts w:ascii="Times New Roman" w:hAnsi="Times New Roman"/>
      <w:b/>
      <w:bCs/>
      <w:color w:val="000000"/>
      <w:spacing w:val="-7"/>
      <w:w w:val="110"/>
      <w:sz w:val="24"/>
      <w:szCs w:val="24"/>
      <w:shd w:val="clear" w:color="auto" w:fill="FFFFFF"/>
      <w:lang w:val="id-ID" w:eastAsia="ja-JP"/>
    </w:rPr>
  </w:style>
  <w:style w:type="character" w:customStyle="1" w:styleId="Heading5Char">
    <w:name w:val="Heading 5 Char"/>
    <w:basedOn w:val="DefaultParagraphFont"/>
    <w:link w:val="Heading5"/>
    <w:rsid w:val="00553890"/>
    <w:rPr>
      <w:rFonts w:ascii="Times New Roman" w:hAnsi="Times New Roman"/>
      <w:b/>
      <w:sz w:val="24"/>
      <w:szCs w:val="24"/>
      <w:lang w:val="en-GB" w:eastAsia="ja-JP"/>
    </w:rPr>
  </w:style>
  <w:style w:type="paragraph" w:customStyle="1" w:styleId="diagramrincilevel11">
    <w:name w:val="diagram rinci level 1.1"/>
    <w:basedOn w:val="ListParagraph"/>
    <w:link w:val="diagramrincilevel11Char"/>
    <w:qFormat/>
    <w:rsid w:val="00604B30"/>
    <w:pPr>
      <w:numPr>
        <w:numId w:val="4"/>
      </w:numPr>
      <w:spacing w:after="0" w:line="360" w:lineRule="auto"/>
      <w:jc w:val="both"/>
    </w:pPr>
    <w:rPr>
      <w:rFonts w:ascii="Times New Roman" w:hAnsi="Times New Roman" w:cs="Times New Roman"/>
      <w:sz w:val="24"/>
      <w:szCs w:val="24"/>
    </w:rPr>
  </w:style>
  <w:style w:type="character" w:customStyle="1" w:styleId="diagramrincilevel11Char">
    <w:name w:val="diagram rinci level 1.1 Char"/>
    <w:basedOn w:val="DefaultParagraphFont"/>
    <w:link w:val="diagramrincilevel11"/>
    <w:rsid w:val="00604B30"/>
    <w:rPr>
      <w:rFonts w:ascii="Times New Roman" w:eastAsiaTheme="minorHAnsi" w:hAnsi="Times New Roman"/>
      <w:sz w:val="24"/>
      <w:szCs w:val="24"/>
      <w:lang w:eastAsia="en-US"/>
    </w:rPr>
  </w:style>
  <w:style w:type="character" w:customStyle="1" w:styleId="DocumentMapChar">
    <w:name w:val="Document Map Char"/>
    <w:basedOn w:val="DefaultParagraphFont"/>
    <w:link w:val="DocumentMap"/>
    <w:uiPriority w:val="99"/>
    <w:semiHidden/>
    <w:rsid w:val="00604B30"/>
    <w:rPr>
      <w:rFonts w:ascii="Tahoma" w:hAnsi="Tahoma" w:cs="Tahoma"/>
      <w:shd w:val="clear" w:color="auto" w:fill="000080"/>
      <w:lang w:eastAsia="ja-JP"/>
    </w:rPr>
  </w:style>
  <w:style w:type="paragraph" w:customStyle="1" w:styleId="Style2">
    <w:name w:val="Style2"/>
    <w:basedOn w:val="Heading3"/>
    <w:link w:val="Style2Char"/>
    <w:qFormat/>
    <w:rsid w:val="00604B30"/>
    <w:pPr>
      <w:numPr>
        <w:ilvl w:val="1"/>
      </w:numPr>
      <w:tabs>
        <w:tab w:val="num" w:pos="851"/>
      </w:tabs>
      <w:spacing w:before="0"/>
      <w:ind w:left="851" w:hanging="851"/>
      <w:jc w:val="both"/>
    </w:pPr>
    <w:rPr>
      <w:color w:val="000000"/>
      <w:szCs w:val="22"/>
    </w:rPr>
  </w:style>
  <w:style w:type="character" w:customStyle="1" w:styleId="Style2Char">
    <w:name w:val="Style2 Char"/>
    <w:basedOn w:val="Heading3Char"/>
    <w:link w:val="Style2"/>
    <w:rsid w:val="00604B30"/>
    <w:rPr>
      <w:rFonts w:ascii="Times New Roman" w:hAnsi="Times New Roman"/>
      <w:b/>
      <w:color w:val="000000"/>
      <w:w w:val="103"/>
      <w:sz w:val="24"/>
      <w:szCs w:val="22"/>
      <w:shd w:val="clear" w:color="auto" w:fill="FFFFFF"/>
      <w:lang w:val="id-ID" w:eastAsia="ja-JP"/>
    </w:rPr>
  </w:style>
  <w:style w:type="character" w:customStyle="1" w:styleId="BalloonTextChar">
    <w:name w:val="Balloon Text Char"/>
    <w:basedOn w:val="DefaultParagraphFont"/>
    <w:link w:val="BalloonText"/>
    <w:uiPriority w:val="99"/>
    <w:rsid w:val="00604B30"/>
    <w:rPr>
      <w:rFonts w:ascii="Tahoma" w:hAnsi="Tahoma" w:cs="Tahoma"/>
      <w:sz w:val="16"/>
      <w:szCs w:val="16"/>
      <w:lang w:eastAsia="ja-JP"/>
    </w:rPr>
  </w:style>
  <w:style w:type="table" w:customStyle="1" w:styleId="TableGrid2">
    <w:name w:val="Table Grid2"/>
    <w:basedOn w:val="TableNormal"/>
    <w:next w:val="TableGrid"/>
    <w:uiPriority w:val="39"/>
    <w:qFormat/>
    <w:rsid w:val="00604B30"/>
    <w:pPr>
      <w:spacing w:line="36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543463"/>
    <w:rPr>
      <w:rFonts w:asciiTheme="minorHAnsi" w:eastAsiaTheme="minorHAnsi" w:hAnsiTheme="minorHAnsi" w:cstheme="minorBidi"/>
      <w:sz w:val="22"/>
      <w:szCs w:val="22"/>
      <w:lang w:eastAsia="en-US"/>
    </w:rPr>
  </w:style>
  <w:style w:type="paragraph" w:customStyle="1" w:styleId="IEEEReferenceItem">
    <w:name w:val="IEEE Reference Item"/>
    <w:basedOn w:val="Normal"/>
    <w:rsid w:val="00A779A6"/>
    <w:pPr>
      <w:tabs>
        <w:tab w:val="num" w:pos="432"/>
      </w:tabs>
      <w:adjustRightInd w:val="0"/>
      <w:snapToGrid w:val="0"/>
      <w:ind w:left="432" w:hanging="432"/>
      <w:jc w:val="both"/>
    </w:pPr>
    <w:rPr>
      <w:rFonts w:eastAsia="SimSun"/>
      <w:sz w:val="16"/>
      <w:szCs w:val="24"/>
      <w:lang w:eastAsia="zh-CN"/>
    </w:rPr>
  </w:style>
  <w:style w:type="character" w:styleId="Emphasis">
    <w:name w:val="Emphasis"/>
    <w:basedOn w:val="DefaultParagraphFont"/>
    <w:uiPriority w:val="20"/>
    <w:qFormat/>
    <w:rsid w:val="00B14875"/>
    <w:rPr>
      <w:i/>
      <w:iCs/>
    </w:rPr>
  </w:style>
  <w:style w:type="character" w:customStyle="1" w:styleId="a">
    <w:name w:val="a"/>
    <w:basedOn w:val="DefaultParagraphFont"/>
    <w:rsid w:val="00D9145C"/>
  </w:style>
  <w:style w:type="paragraph" w:customStyle="1" w:styleId="level11">
    <w:name w:val="level 11"/>
    <w:basedOn w:val="diagramrincilevel11"/>
    <w:link w:val="level11Char"/>
    <w:qFormat/>
    <w:rsid w:val="00D9145C"/>
  </w:style>
  <w:style w:type="character" w:customStyle="1" w:styleId="level11Char">
    <w:name w:val="level 11 Char"/>
    <w:basedOn w:val="diagramrincilevel11Char"/>
    <w:link w:val="level11"/>
    <w:rsid w:val="00D9145C"/>
    <w:rPr>
      <w:rFonts w:ascii="Times New Roman" w:eastAsiaTheme="minorHAnsi" w:hAnsi="Times New Roman"/>
      <w:sz w:val="24"/>
      <w:szCs w:val="24"/>
      <w:lang w:eastAsia="en-US"/>
    </w:rPr>
  </w:style>
  <w:style w:type="paragraph" w:customStyle="1" w:styleId="Style3">
    <w:name w:val="Style3"/>
    <w:basedOn w:val="diagramrincilevel11"/>
    <w:link w:val="Style3Char"/>
    <w:qFormat/>
    <w:rsid w:val="00D9145C"/>
  </w:style>
  <w:style w:type="character" w:customStyle="1" w:styleId="Style3Char">
    <w:name w:val="Style3 Char"/>
    <w:basedOn w:val="diagramrincilevel11Char"/>
    <w:link w:val="Style3"/>
    <w:rsid w:val="00D9145C"/>
    <w:rPr>
      <w:rFonts w:ascii="Times New Roman" w:eastAsiaTheme="minorHAnsi" w:hAnsi="Times New Roman"/>
      <w:sz w:val="24"/>
      <w:szCs w:val="24"/>
      <w:lang w:eastAsia="en-US"/>
    </w:rPr>
  </w:style>
  <w:style w:type="paragraph" w:styleId="EndnoteText">
    <w:name w:val="endnote text"/>
    <w:basedOn w:val="Normal"/>
    <w:link w:val="EndnoteTextChar"/>
    <w:uiPriority w:val="99"/>
    <w:semiHidden/>
    <w:unhideWhenUsed/>
    <w:rsid w:val="00D9145C"/>
    <w:pPr>
      <w:widowControl w:val="0"/>
      <w:autoSpaceDE w:val="0"/>
      <w:autoSpaceDN w:val="0"/>
      <w:adjustRightInd w:val="0"/>
    </w:pPr>
    <w:rPr>
      <w:rFonts w:eastAsia="SimSun"/>
      <w:lang w:eastAsia="zh-CN"/>
    </w:rPr>
  </w:style>
  <w:style w:type="character" w:customStyle="1" w:styleId="EndnoteTextChar">
    <w:name w:val="Endnote Text Char"/>
    <w:basedOn w:val="DefaultParagraphFont"/>
    <w:link w:val="EndnoteText"/>
    <w:uiPriority w:val="99"/>
    <w:semiHidden/>
    <w:rsid w:val="00D9145C"/>
    <w:rPr>
      <w:rFonts w:ascii="Times New Roman" w:eastAsia="SimSun" w:hAnsi="Times New Roman"/>
    </w:rPr>
  </w:style>
  <w:style w:type="paragraph" w:styleId="Bibliography">
    <w:name w:val="Bibliography"/>
    <w:basedOn w:val="Normal"/>
    <w:next w:val="Normal"/>
    <w:uiPriority w:val="37"/>
    <w:unhideWhenUsed/>
    <w:rsid w:val="00D9145C"/>
    <w:pPr>
      <w:widowControl w:val="0"/>
      <w:autoSpaceDE w:val="0"/>
      <w:autoSpaceDN w:val="0"/>
      <w:adjustRightInd w:val="0"/>
      <w:spacing w:after="200" w:line="276" w:lineRule="auto"/>
    </w:pPr>
    <w:rPr>
      <w:rFonts w:eastAsia="SimSun"/>
      <w:sz w:val="24"/>
      <w:szCs w:val="24"/>
      <w:lang w:eastAsia="zh-CN"/>
    </w:rPr>
  </w:style>
  <w:style w:type="paragraph" w:customStyle="1" w:styleId="gambar0">
    <w:name w:val="gambar"/>
    <w:basedOn w:val="NoSpacing"/>
    <w:link w:val="gambarChar"/>
    <w:qFormat/>
    <w:rsid w:val="00D9145C"/>
    <w:pPr>
      <w:widowControl w:val="0"/>
      <w:autoSpaceDE w:val="0"/>
      <w:autoSpaceDN w:val="0"/>
      <w:adjustRightInd w:val="0"/>
      <w:spacing w:line="360" w:lineRule="auto"/>
      <w:jc w:val="center"/>
    </w:pPr>
    <w:rPr>
      <w:rFonts w:ascii="Times New Roman" w:eastAsia="SimSun" w:hAnsi="Times New Roman" w:cs="Times New Roman"/>
      <w:b/>
      <w:sz w:val="24"/>
      <w:szCs w:val="24"/>
      <w:lang w:eastAsia="zh-CN"/>
    </w:rPr>
  </w:style>
  <w:style w:type="character" w:customStyle="1" w:styleId="gambarChar">
    <w:name w:val="gambar Char"/>
    <w:basedOn w:val="DefaultParagraphFont"/>
    <w:link w:val="gambar0"/>
    <w:rsid w:val="00D9145C"/>
    <w:rPr>
      <w:rFonts w:ascii="Times New Roman" w:eastAsia="SimSun" w:hAnsi="Times New Roman"/>
      <w:b/>
      <w:sz w:val="24"/>
      <w:szCs w:val="24"/>
    </w:rPr>
  </w:style>
  <w:style w:type="character" w:customStyle="1" w:styleId="apple-style-span">
    <w:name w:val="apple-style-span"/>
    <w:basedOn w:val="DefaultParagraphFont"/>
    <w:rsid w:val="00D9145C"/>
  </w:style>
  <w:style w:type="paragraph" w:styleId="FootnoteText">
    <w:name w:val="footnote text"/>
    <w:basedOn w:val="Normal"/>
    <w:link w:val="FootnoteTextChar"/>
    <w:uiPriority w:val="99"/>
    <w:semiHidden/>
    <w:unhideWhenUsed/>
    <w:rsid w:val="00D9145C"/>
  </w:style>
  <w:style w:type="character" w:customStyle="1" w:styleId="FootnoteTextChar">
    <w:name w:val="Footnote Text Char"/>
    <w:basedOn w:val="DefaultParagraphFont"/>
    <w:link w:val="FootnoteText"/>
    <w:uiPriority w:val="99"/>
    <w:semiHidden/>
    <w:rsid w:val="00D9145C"/>
    <w:rPr>
      <w:rFonts w:ascii="Times New Roman" w:hAnsi="Times New Roman"/>
      <w:lang w:eastAsia="ja-JP"/>
    </w:rPr>
  </w:style>
  <w:style w:type="character" w:customStyle="1" w:styleId="subhead">
    <w:name w:val="subhead"/>
    <w:basedOn w:val="DefaultParagraphFont"/>
    <w:rsid w:val="00D9145C"/>
  </w:style>
  <w:style w:type="paragraph" w:customStyle="1" w:styleId="western">
    <w:name w:val="western"/>
    <w:basedOn w:val="Normal"/>
    <w:uiPriority w:val="99"/>
    <w:rsid w:val="00D9145C"/>
    <w:pPr>
      <w:spacing w:before="100" w:beforeAutospacing="1" w:after="100" w:afterAutospacing="1"/>
    </w:pPr>
    <w:rPr>
      <w:rFonts w:eastAsia="Times New Roman"/>
      <w:sz w:val="24"/>
      <w:szCs w:val="24"/>
      <w:lang w:eastAsia="zh-TW"/>
    </w:rPr>
  </w:style>
  <w:style w:type="paragraph" w:customStyle="1" w:styleId="TableParagraph">
    <w:name w:val="Table Paragraph"/>
    <w:basedOn w:val="Normal"/>
    <w:uiPriority w:val="1"/>
    <w:qFormat/>
    <w:rsid w:val="00D9145C"/>
    <w:pPr>
      <w:widowControl w:val="0"/>
      <w:autoSpaceDE w:val="0"/>
      <w:autoSpaceDN w:val="0"/>
      <w:spacing w:line="275" w:lineRule="exact"/>
      <w:ind w:left="107"/>
    </w:pPr>
    <w:rPr>
      <w:rFonts w:eastAsia="Times New Roman"/>
      <w:sz w:val="22"/>
      <w:szCs w:val="22"/>
      <w:lang w:eastAsia="en-US" w:bidi="en-US"/>
    </w:rPr>
  </w:style>
  <w:style w:type="character" w:customStyle="1" w:styleId="tlid-translation">
    <w:name w:val="tlid-translation"/>
    <w:basedOn w:val="DefaultParagraphFont"/>
    <w:rsid w:val="00D35A59"/>
  </w:style>
  <w:style w:type="paragraph" w:customStyle="1" w:styleId="Style4">
    <w:name w:val="Style4"/>
    <w:basedOn w:val="Footer"/>
    <w:link w:val="Style4Char"/>
    <w:qFormat/>
    <w:rsid w:val="00E607B9"/>
    <w:pPr>
      <w:jc w:val="center"/>
    </w:pPr>
    <w:rPr>
      <w:sz w:val="24"/>
      <w:szCs w:val="24"/>
    </w:rPr>
  </w:style>
  <w:style w:type="character" w:customStyle="1" w:styleId="Style4Char">
    <w:name w:val="Style4 Char"/>
    <w:basedOn w:val="FooterChar"/>
    <w:link w:val="Style4"/>
    <w:rsid w:val="00E607B9"/>
    <w:rPr>
      <w:rFonts w:ascii="Times New Roman" w:hAnsi="Times New Roman"/>
      <w:sz w:val="24"/>
      <w:szCs w:val="24"/>
      <w:lang w:eastAsia="ja-JP"/>
    </w:rPr>
  </w:style>
  <w:style w:type="paragraph" w:customStyle="1" w:styleId="ListParagraph1">
    <w:name w:val="List Paragraph1"/>
    <w:basedOn w:val="Normal"/>
    <w:uiPriority w:val="34"/>
    <w:qFormat/>
    <w:rsid w:val="00886BD2"/>
    <w:pPr>
      <w:widowControl w:val="0"/>
      <w:autoSpaceDE w:val="0"/>
      <w:autoSpaceDN w:val="0"/>
      <w:adjustRightInd w:val="0"/>
      <w:ind w:left="720"/>
      <w:contextualSpacing/>
    </w:pPr>
    <w:rPr>
      <w:sz w:val="24"/>
    </w:rPr>
  </w:style>
  <w:style w:type="paragraph" w:styleId="HTMLPreformatted">
    <w:name w:val="HTML Preformatted"/>
    <w:basedOn w:val="Normal"/>
    <w:link w:val="HTMLPreformattedChar"/>
    <w:uiPriority w:val="99"/>
    <w:unhideWhenUsed/>
    <w:rsid w:val="00164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164F92"/>
    <w:rPr>
      <w:rFonts w:ascii="Courier New" w:eastAsia="Times New Roman" w:hAnsi="Courier New" w:cs="Courier New"/>
      <w:lang w:eastAsia="en-US"/>
    </w:rPr>
  </w:style>
  <w:style w:type="table" w:styleId="GridTable1Light">
    <w:name w:val="Grid Table 1 Light"/>
    <w:basedOn w:val="TableNormal"/>
    <w:uiPriority w:val="46"/>
    <w:rsid w:val="00F67601"/>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ndnoteReference">
    <w:name w:val="endnote reference"/>
    <w:basedOn w:val="DefaultParagraphFont"/>
    <w:uiPriority w:val="99"/>
    <w:semiHidden/>
    <w:unhideWhenUsed/>
    <w:rsid w:val="00712802"/>
    <w:rPr>
      <w:vertAlign w:val="superscript"/>
    </w:rPr>
  </w:style>
  <w:style w:type="paragraph" w:customStyle="1" w:styleId="Kopf">
    <w:name w:val="Kopf"/>
    <w:basedOn w:val="Normal"/>
    <w:link w:val="KopfChar"/>
    <w:qFormat/>
    <w:rsid w:val="00A202CA"/>
    <w:pPr>
      <w:ind w:right="29"/>
      <w:jc w:val="center"/>
    </w:pPr>
    <w:rPr>
      <w:rFonts w:eastAsia="Times New Roman"/>
      <w:sz w:val="32"/>
      <w:szCs w:val="22"/>
      <w:lang w:val="id-ID" w:eastAsia="en-US"/>
    </w:rPr>
  </w:style>
  <w:style w:type="character" w:customStyle="1" w:styleId="KopfChar">
    <w:name w:val="Kopf Char"/>
    <w:basedOn w:val="DefaultParagraphFont"/>
    <w:link w:val="Kopf"/>
    <w:rsid w:val="00A202CA"/>
    <w:rPr>
      <w:rFonts w:ascii="Times New Roman" w:eastAsia="Times New Roman" w:hAnsi="Times New Roman"/>
      <w:sz w:val="32"/>
      <w:szCs w:val="22"/>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4158">
      <w:bodyDiv w:val="1"/>
      <w:marLeft w:val="0"/>
      <w:marRight w:val="0"/>
      <w:marTop w:val="0"/>
      <w:marBottom w:val="0"/>
      <w:divBdr>
        <w:top w:val="none" w:sz="0" w:space="0" w:color="auto"/>
        <w:left w:val="none" w:sz="0" w:space="0" w:color="auto"/>
        <w:bottom w:val="none" w:sz="0" w:space="0" w:color="auto"/>
        <w:right w:val="none" w:sz="0" w:space="0" w:color="auto"/>
      </w:divBdr>
    </w:div>
    <w:div w:id="6638431">
      <w:bodyDiv w:val="1"/>
      <w:marLeft w:val="0"/>
      <w:marRight w:val="0"/>
      <w:marTop w:val="0"/>
      <w:marBottom w:val="0"/>
      <w:divBdr>
        <w:top w:val="none" w:sz="0" w:space="0" w:color="auto"/>
        <w:left w:val="none" w:sz="0" w:space="0" w:color="auto"/>
        <w:bottom w:val="none" w:sz="0" w:space="0" w:color="auto"/>
        <w:right w:val="none" w:sz="0" w:space="0" w:color="auto"/>
      </w:divBdr>
    </w:div>
    <w:div w:id="57245505">
      <w:bodyDiv w:val="1"/>
      <w:marLeft w:val="0"/>
      <w:marRight w:val="0"/>
      <w:marTop w:val="0"/>
      <w:marBottom w:val="0"/>
      <w:divBdr>
        <w:top w:val="none" w:sz="0" w:space="0" w:color="auto"/>
        <w:left w:val="none" w:sz="0" w:space="0" w:color="auto"/>
        <w:bottom w:val="none" w:sz="0" w:space="0" w:color="auto"/>
        <w:right w:val="none" w:sz="0" w:space="0" w:color="auto"/>
      </w:divBdr>
    </w:div>
    <w:div w:id="60373487">
      <w:bodyDiv w:val="1"/>
      <w:marLeft w:val="0"/>
      <w:marRight w:val="0"/>
      <w:marTop w:val="0"/>
      <w:marBottom w:val="0"/>
      <w:divBdr>
        <w:top w:val="none" w:sz="0" w:space="0" w:color="auto"/>
        <w:left w:val="none" w:sz="0" w:space="0" w:color="auto"/>
        <w:bottom w:val="none" w:sz="0" w:space="0" w:color="auto"/>
        <w:right w:val="none" w:sz="0" w:space="0" w:color="auto"/>
      </w:divBdr>
    </w:div>
    <w:div w:id="70780916">
      <w:bodyDiv w:val="1"/>
      <w:marLeft w:val="0"/>
      <w:marRight w:val="0"/>
      <w:marTop w:val="0"/>
      <w:marBottom w:val="0"/>
      <w:divBdr>
        <w:top w:val="none" w:sz="0" w:space="0" w:color="auto"/>
        <w:left w:val="none" w:sz="0" w:space="0" w:color="auto"/>
        <w:bottom w:val="none" w:sz="0" w:space="0" w:color="auto"/>
        <w:right w:val="none" w:sz="0" w:space="0" w:color="auto"/>
      </w:divBdr>
    </w:div>
    <w:div w:id="91557100">
      <w:bodyDiv w:val="1"/>
      <w:marLeft w:val="0"/>
      <w:marRight w:val="0"/>
      <w:marTop w:val="0"/>
      <w:marBottom w:val="0"/>
      <w:divBdr>
        <w:top w:val="none" w:sz="0" w:space="0" w:color="auto"/>
        <w:left w:val="none" w:sz="0" w:space="0" w:color="auto"/>
        <w:bottom w:val="none" w:sz="0" w:space="0" w:color="auto"/>
        <w:right w:val="none" w:sz="0" w:space="0" w:color="auto"/>
      </w:divBdr>
    </w:div>
    <w:div w:id="96756681">
      <w:bodyDiv w:val="1"/>
      <w:marLeft w:val="0"/>
      <w:marRight w:val="0"/>
      <w:marTop w:val="0"/>
      <w:marBottom w:val="0"/>
      <w:divBdr>
        <w:top w:val="none" w:sz="0" w:space="0" w:color="auto"/>
        <w:left w:val="none" w:sz="0" w:space="0" w:color="auto"/>
        <w:bottom w:val="none" w:sz="0" w:space="0" w:color="auto"/>
        <w:right w:val="none" w:sz="0" w:space="0" w:color="auto"/>
      </w:divBdr>
    </w:div>
    <w:div w:id="98331757">
      <w:bodyDiv w:val="1"/>
      <w:marLeft w:val="0"/>
      <w:marRight w:val="0"/>
      <w:marTop w:val="0"/>
      <w:marBottom w:val="0"/>
      <w:divBdr>
        <w:top w:val="none" w:sz="0" w:space="0" w:color="auto"/>
        <w:left w:val="none" w:sz="0" w:space="0" w:color="auto"/>
        <w:bottom w:val="none" w:sz="0" w:space="0" w:color="auto"/>
        <w:right w:val="none" w:sz="0" w:space="0" w:color="auto"/>
      </w:divBdr>
    </w:div>
    <w:div w:id="108163478">
      <w:bodyDiv w:val="1"/>
      <w:marLeft w:val="0"/>
      <w:marRight w:val="0"/>
      <w:marTop w:val="0"/>
      <w:marBottom w:val="0"/>
      <w:divBdr>
        <w:top w:val="none" w:sz="0" w:space="0" w:color="auto"/>
        <w:left w:val="none" w:sz="0" w:space="0" w:color="auto"/>
        <w:bottom w:val="none" w:sz="0" w:space="0" w:color="auto"/>
        <w:right w:val="none" w:sz="0" w:space="0" w:color="auto"/>
      </w:divBdr>
    </w:div>
    <w:div w:id="112675111">
      <w:bodyDiv w:val="1"/>
      <w:marLeft w:val="0"/>
      <w:marRight w:val="0"/>
      <w:marTop w:val="0"/>
      <w:marBottom w:val="0"/>
      <w:divBdr>
        <w:top w:val="none" w:sz="0" w:space="0" w:color="auto"/>
        <w:left w:val="none" w:sz="0" w:space="0" w:color="auto"/>
        <w:bottom w:val="none" w:sz="0" w:space="0" w:color="auto"/>
        <w:right w:val="none" w:sz="0" w:space="0" w:color="auto"/>
      </w:divBdr>
    </w:div>
    <w:div w:id="113597738">
      <w:bodyDiv w:val="1"/>
      <w:marLeft w:val="0"/>
      <w:marRight w:val="0"/>
      <w:marTop w:val="0"/>
      <w:marBottom w:val="0"/>
      <w:divBdr>
        <w:top w:val="none" w:sz="0" w:space="0" w:color="auto"/>
        <w:left w:val="none" w:sz="0" w:space="0" w:color="auto"/>
        <w:bottom w:val="none" w:sz="0" w:space="0" w:color="auto"/>
        <w:right w:val="none" w:sz="0" w:space="0" w:color="auto"/>
      </w:divBdr>
    </w:div>
    <w:div w:id="115637069">
      <w:bodyDiv w:val="1"/>
      <w:marLeft w:val="0"/>
      <w:marRight w:val="0"/>
      <w:marTop w:val="0"/>
      <w:marBottom w:val="0"/>
      <w:divBdr>
        <w:top w:val="none" w:sz="0" w:space="0" w:color="auto"/>
        <w:left w:val="none" w:sz="0" w:space="0" w:color="auto"/>
        <w:bottom w:val="none" w:sz="0" w:space="0" w:color="auto"/>
        <w:right w:val="none" w:sz="0" w:space="0" w:color="auto"/>
      </w:divBdr>
    </w:div>
    <w:div w:id="126824956">
      <w:bodyDiv w:val="1"/>
      <w:marLeft w:val="0"/>
      <w:marRight w:val="0"/>
      <w:marTop w:val="0"/>
      <w:marBottom w:val="0"/>
      <w:divBdr>
        <w:top w:val="none" w:sz="0" w:space="0" w:color="auto"/>
        <w:left w:val="none" w:sz="0" w:space="0" w:color="auto"/>
        <w:bottom w:val="none" w:sz="0" w:space="0" w:color="auto"/>
        <w:right w:val="none" w:sz="0" w:space="0" w:color="auto"/>
      </w:divBdr>
    </w:div>
    <w:div w:id="128862571">
      <w:bodyDiv w:val="1"/>
      <w:marLeft w:val="0"/>
      <w:marRight w:val="0"/>
      <w:marTop w:val="0"/>
      <w:marBottom w:val="0"/>
      <w:divBdr>
        <w:top w:val="none" w:sz="0" w:space="0" w:color="auto"/>
        <w:left w:val="none" w:sz="0" w:space="0" w:color="auto"/>
        <w:bottom w:val="none" w:sz="0" w:space="0" w:color="auto"/>
        <w:right w:val="none" w:sz="0" w:space="0" w:color="auto"/>
      </w:divBdr>
    </w:div>
    <w:div w:id="140008395">
      <w:bodyDiv w:val="1"/>
      <w:marLeft w:val="0"/>
      <w:marRight w:val="0"/>
      <w:marTop w:val="0"/>
      <w:marBottom w:val="0"/>
      <w:divBdr>
        <w:top w:val="none" w:sz="0" w:space="0" w:color="auto"/>
        <w:left w:val="none" w:sz="0" w:space="0" w:color="auto"/>
        <w:bottom w:val="none" w:sz="0" w:space="0" w:color="auto"/>
        <w:right w:val="none" w:sz="0" w:space="0" w:color="auto"/>
      </w:divBdr>
    </w:div>
    <w:div w:id="142815357">
      <w:bodyDiv w:val="1"/>
      <w:marLeft w:val="0"/>
      <w:marRight w:val="0"/>
      <w:marTop w:val="0"/>
      <w:marBottom w:val="0"/>
      <w:divBdr>
        <w:top w:val="none" w:sz="0" w:space="0" w:color="auto"/>
        <w:left w:val="none" w:sz="0" w:space="0" w:color="auto"/>
        <w:bottom w:val="none" w:sz="0" w:space="0" w:color="auto"/>
        <w:right w:val="none" w:sz="0" w:space="0" w:color="auto"/>
      </w:divBdr>
    </w:div>
    <w:div w:id="143855670">
      <w:bodyDiv w:val="1"/>
      <w:marLeft w:val="0"/>
      <w:marRight w:val="0"/>
      <w:marTop w:val="0"/>
      <w:marBottom w:val="0"/>
      <w:divBdr>
        <w:top w:val="none" w:sz="0" w:space="0" w:color="auto"/>
        <w:left w:val="none" w:sz="0" w:space="0" w:color="auto"/>
        <w:bottom w:val="none" w:sz="0" w:space="0" w:color="auto"/>
        <w:right w:val="none" w:sz="0" w:space="0" w:color="auto"/>
      </w:divBdr>
    </w:div>
    <w:div w:id="167404050">
      <w:bodyDiv w:val="1"/>
      <w:marLeft w:val="0"/>
      <w:marRight w:val="0"/>
      <w:marTop w:val="0"/>
      <w:marBottom w:val="0"/>
      <w:divBdr>
        <w:top w:val="none" w:sz="0" w:space="0" w:color="auto"/>
        <w:left w:val="none" w:sz="0" w:space="0" w:color="auto"/>
        <w:bottom w:val="none" w:sz="0" w:space="0" w:color="auto"/>
        <w:right w:val="none" w:sz="0" w:space="0" w:color="auto"/>
      </w:divBdr>
    </w:div>
    <w:div w:id="170413479">
      <w:bodyDiv w:val="1"/>
      <w:marLeft w:val="0"/>
      <w:marRight w:val="0"/>
      <w:marTop w:val="0"/>
      <w:marBottom w:val="0"/>
      <w:divBdr>
        <w:top w:val="none" w:sz="0" w:space="0" w:color="auto"/>
        <w:left w:val="none" w:sz="0" w:space="0" w:color="auto"/>
        <w:bottom w:val="none" w:sz="0" w:space="0" w:color="auto"/>
        <w:right w:val="none" w:sz="0" w:space="0" w:color="auto"/>
      </w:divBdr>
    </w:div>
    <w:div w:id="171574243">
      <w:bodyDiv w:val="1"/>
      <w:marLeft w:val="0"/>
      <w:marRight w:val="0"/>
      <w:marTop w:val="0"/>
      <w:marBottom w:val="0"/>
      <w:divBdr>
        <w:top w:val="none" w:sz="0" w:space="0" w:color="auto"/>
        <w:left w:val="none" w:sz="0" w:space="0" w:color="auto"/>
        <w:bottom w:val="none" w:sz="0" w:space="0" w:color="auto"/>
        <w:right w:val="none" w:sz="0" w:space="0" w:color="auto"/>
      </w:divBdr>
    </w:div>
    <w:div w:id="177814982">
      <w:bodyDiv w:val="1"/>
      <w:marLeft w:val="0"/>
      <w:marRight w:val="0"/>
      <w:marTop w:val="0"/>
      <w:marBottom w:val="0"/>
      <w:divBdr>
        <w:top w:val="none" w:sz="0" w:space="0" w:color="auto"/>
        <w:left w:val="none" w:sz="0" w:space="0" w:color="auto"/>
        <w:bottom w:val="none" w:sz="0" w:space="0" w:color="auto"/>
        <w:right w:val="none" w:sz="0" w:space="0" w:color="auto"/>
      </w:divBdr>
    </w:div>
    <w:div w:id="235214388">
      <w:bodyDiv w:val="1"/>
      <w:marLeft w:val="0"/>
      <w:marRight w:val="0"/>
      <w:marTop w:val="0"/>
      <w:marBottom w:val="0"/>
      <w:divBdr>
        <w:top w:val="none" w:sz="0" w:space="0" w:color="auto"/>
        <w:left w:val="none" w:sz="0" w:space="0" w:color="auto"/>
        <w:bottom w:val="none" w:sz="0" w:space="0" w:color="auto"/>
        <w:right w:val="none" w:sz="0" w:space="0" w:color="auto"/>
      </w:divBdr>
    </w:div>
    <w:div w:id="246116454">
      <w:bodyDiv w:val="1"/>
      <w:marLeft w:val="0"/>
      <w:marRight w:val="0"/>
      <w:marTop w:val="0"/>
      <w:marBottom w:val="0"/>
      <w:divBdr>
        <w:top w:val="none" w:sz="0" w:space="0" w:color="auto"/>
        <w:left w:val="none" w:sz="0" w:space="0" w:color="auto"/>
        <w:bottom w:val="none" w:sz="0" w:space="0" w:color="auto"/>
        <w:right w:val="none" w:sz="0" w:space="0" w:color="auto"/>
      </w:divBdr>
    </w:div>
    <w:div w:id="284698073">
      <w:bodyDiv w:val="1"/>
      <w:marLeft w:val="0"/>
      <w:marRight w:val="0"/>
      <w:marTop w:val="0"/>
      <w:marBottom w:val="0"/>
      <w:divBdr>
        <w:top w:val="none" w:sz="0" w:space="0" w:color="auto"/>
        <w:left w:val="none" w:sz="0" w:space="0" w:color="auto"/>
        <w:bottom w:val="none" w:sz="0" w:space="0" w:color="auto"/>
        <w:right w:val="none" w:sz="0" w:space="0" w:color="auto"/>
      </w:divBdr>
    </w:div>
    <w:div w:id="285166111">
      <w:bodyDiv w:val="1"/>
      <w:marLeft w:val="0"/>
      <w:marRight w:val="0"/>
      <w:marTop w:val="0"/>
      <w:marBottom w:val="0"/>
      <w:divBdr>
        <w:top w:val="none" w:sz="0" w:space="0" w:color="auto"/>
        <w:left w:val="none" w:sz="0" w:space="0" w:color="auto"/>
        <w:bottom w:val="none" w:sz="0" w:space="0" w:color="auto"/>
        <w:right w:val="none" w:sz="0" w:space="0" w:color="auto"/>
      </w:divBdr>
    </w:div>
    <w:div w:id="299457946">
      <w:bodyDiv w:val="1"/>
      <w:marLeft w:val="0"/>
      <w:marRight w:val="0"/>
      <w:marTop w:val="0"/>
      <w:marBottom w:val="0"/>
      <w:divBdr>
        <w:top w:val="none" w:sz="0" w:space="0" w:color="auto"/>
        <w:left w:val="none" w:sz="0" w:space="0" w:color="auto"/>
        <w:bottom w:val="none" w:sz="0" w:space="0" w:color="auto"/>
        <w:right w:val="none" w:sz="0" w:space="0" w:color="auto"/>
      </w:divBdr>
    </w:div>
    <w:div w:id="301348904">
      <w:bodyDiv w:val="1"/>
      <w:marLeft w:val="0"/>
      <w:marRight w:val="0"/>
      <w:marTop w:val="0"/>
      <w:marBottom w:val="0"/>
      <w:divBdr>
        <w:top w:val="none" w:sz="0" w:space="0" w:color="auto"/>
        <w:left w:val="none" w:sz="0" w:space="0" w:color="auto"/>
        <w:bottom w:val="none" w:sz="0" w:space="0" w:color="auto"/>
        <w:right w:val="none" w:sz="0" w:space="0" w:color="auto"/>
      </w:divBdr>
    </w:div>
    <w:div w:id="316766690">
      <w:bodyDiv w:val="1"/>
      <w:marLeft w:val="0"/>
      <w:marRight w:val="0"/>
      <w:marTop w:val="0"/>
      <w:marBottom w:val="0"/>
      <w:divBdr>
        <w:top w:val="none" w:sz="0" w:space="0" w:color="auto"/>
        <w:left w:val="none" w:sz="0" w:space="0" w:color="auto"/>
        <w:bottom w:val="none" w:sz="0" w:space="0" w:color="auto"/>
        <w:right w:val="none" w:sz="0" w:space="0" w:color="auto"/>
      </w:divBdr>
    </w:div>
    <w:div w:id="322663883">
      <w:bodyDiv w:val="1"/>
      <w:marLeft w:val="0"/>
      <w:marRight w:val="0"/>
      <w:marTop w:val="0"/>
      <w:marBottom w:val="0"/>
      <w:divBdr>
        <w:top w:val="none" w:sz="0" w:space="0" w:color="auto"/>
        <w:left w:val="none" w:sz="0" w:space="0" w:color="auto"/>
        <w:bottom w:val="none" w:sz="0" w:space="0" w:color="auto"/>
        <w:right w:val="none" w:sz="0" w:space="0" w:color="auto"/>
      </w:divBdr>
    </w:div>
    <w:div w:id="325667953">
      <w:bodyDiv w:val="1"/>
      <w:marLeft w:val="0"/>
      <w:marRight w:val="0"/>
      <w:marTop w:val="0"/>
      <w:marBottom w:val="0"/>
      <w:divBdr>
        <w:top w:val="none" w:sz="0" w:space="0" w:color="auto"/>
        <w:left w:val="none" w:sz="0" w:space="0" w:color="auto"/>
        <w:bottom w:val="none" w:sz="0" w:space="0" w:color="auto"/>
        <w:right w:val="none" w:sz="0" w:space="0" w:color="auto"/>
      </w:divBdr>
    </w:div>
    <w:div w:id="329910471">
      <w:bodyDiv w:val="1"/>
      <w:marLeft w:val="0"/>
      <w:marRight w:val="0"/>
      <w:marTop w:val="0"/>
      <w:marBottom w:val="0"/>
      <w:divBdr>
        <w:top w:val="none" w:sz="0" w:space="0" w:color="auto"/>
        <w:left w:val="none" w:sz="0" w:space="0" w:color="auto"/>
        <w:bottom w:val="none" w:sz="0" w:space="0" w:color="auto"/>
        <w:right w:val="none" w:sz="0" w:space="0" w:color="auto"/>
      </w:divBdr>
    </w:div>
    <w:div w:id="336276678">
      <w:bodyDiv w:val="1"/>
      <w:marLeft w:val="0"/>
      <w:marRight w:val="0"/>
      <w:marTop w:val="0"/>
      <w:marBottom w:val="0"/>
      <w:divBdr>
        <w:top w:val="none" w:sz="0" w:space="0" w:color="auto"/>
        <w:left w:val="none" w:sz="0" w:space="0" w:color="auto"/>
        <w:bottom w:val="none" w:sz="0" w:space="0" w:color="auto"/>
        <w:right w:val="none" w:sz="0" w:space="0" w:color="auto"/>
      </w:divBdr>
    </w:div>
    <w:div w:id="343089463">
      <w:bodyDiv w:val="1"/>
      <w:marLeft w:val="0"/>
      <w:marRight w:val="0"/>
      <w:marTop w:val="0"/>
      <w:marBottom w:val="0"/>
      <w:divBdr>
        <w:top w:val="none" w:sz="0" w:space="0" w:color="auto"/>
        <w:left w:val="none" w:sz="0" w:space="0" w:color="auto"/>
        <w:bottom w:val="none" w:sz="0" w:space="0" w:color="auto"/>
        <w:right w:val="none" w:sz="0" w:space="0" w:color="auto"/>
      </w:divBdr>
    </w:div>
    <w:div w:id="345717251">
      <w:bodyDiv w:val="1"/>
      <w:marLeft w:val="0"/>
      <w:marRight w:val="0"/>
      <w:marTop w:val="0"/>
      <w:marBottom w:val="0"/>
      <w:divBdr>
        <w:top w:val="none" w:sz="0" w:space="0" w:color="auto"/>
        <w:left w:val="none" w:sz="0" w:space="0" w:color="auto"/>
        <w:bottom w:val="none" w:sz="0" w:space="0" w:color="auto"/>
        <w:right w:val="none" w:sz="0" w:space="0" w:color="auto"/>
      </w:divBdr>
    </w:div>
    <w:div w:id="379675427">
      <w:bodyDiv w:val="1"/>
      <w:marLeft w:val="0"/>
      <w:marRight w:val="0"/>
      <w:marTop w:val="0"/>
      <w:marBottom w:val="0"/>
      <w:divBdr>
        <w:top w:val="none" w:sz="0" w:space="0" w:color="auto"/>
        <w:left w:val="none" w:sz="0" w:space="0" w:color="auto"/>
        <w:bottom w:val="none" w:sz="0" w:space="0" w:color="auto"/>
        <w:right w:val="none" w:sz="0" w:space="0" w:color="auto"/>
      </w:divBdr>
    </w:div>
    <w:div w:id="410663418">
      <w:bodyDiv w:val="1"/>
      <w:marLeft w:val="0"/>
      <w:marRight w:val="0"/>
      <w:marTop w:val="0"/>
      <w:marBottom w:val="0"/>
      <w:divBdr>
        <w:top w:val="none" w:sz="0" w:space="0" w:color="auto"/>
        <w:left w:val="none" w:sz="0" w:space="0" w:color="auto"/>
        <w:bottom w:val="none" w:sz="0" w:space="0" w:color="auto"/>
        <w:right w:val="none" w:sz="0" w:space="0" w:color="auto"/>
      </w:divBdr>
    </w:div>
    <w:div w:id="428962558">
      <w:bodyDiv w:val="1"/>
      <w:marLeft w:val="0"/>
      <w:marRight w:val="0"/>
      <w:marTop w:val="0"/>
      <w:marBottom w:val="0"/>
      <w:divBdr>
        <w:top w:val="none" w:sz="0" w:space="0" w:color="auto"/>
        <w:left w:val="none" w:sz="0" w:space="0" w:color="auto"/>
        <w:bottom w:val="none" w:sz="0" w:space="0" w:color="auto"/>
        <w:right w:val="none" w:sz="0" w:space="0" w:color="auto"/>
      </w:divBdr>
    </w:div>
    <w:div w:id="430047884">
      <w:bodyDiv w:val="1"/>
      <w:marLeft w:val="0"/>
      <w:marRight w:val="0"/>
      <w:marTop w:val="0"/>
      <w:marBottom w:val="0"/>
      <w:divBdr>
        <w:top w:val="none" w:sz="0" w:space="0" w:color="auto"/>
        <w:left w:val="none" w:sz="0" w:space="0" w:color="auto"/>
        <w:bottom w:val="none" w:sz="0" w:space="0" w:color="auto"/>
        <w:right w:val="none" w:sz="0" w:space="0" w:color="auto"/>
      </w:divBdr>
    </w:div>
    <w:div w:id="445738296">
      <w:bodyDiv w:val="1"/>
      <w:marLeft w:val="0"/>
      <w:marRight w:val="0"/>
      <w:marTop w:val="0"/>
      <w:marBottom w:val="0"/>
      <w:divBdr>
        <w:top w:val="none" w:sz="0" w:space="0" w:color="auto"/>
        <w:left w:val="none" w:sz="0" w:space="0" w:color="auto"/>
        <w:bottom w:val="none" w:sz="0" w:space="0" w:color="auto"/>
        <w:right w:val="none" w:sz="0" w:space="0" w:color="auto"/>
      </w:divBdr>
    </w:div>
    <w:div w:id="446045866">
      <w:bodyDiv w:val="1"/>
      <w:marLeft w:val="0"/>
      <w:marRight w:val="0"/>
      <w:marTop w:val="0"/>
      <w:marBottom w:val="0"/>
      <w:divBdr>
        <w:top w:val="none" w:sz="0" w:space="0" w:color="auto"/>
        <w:left w:val="none" w:sz="0" w:space="0" w:color="auto"/>
        <w:bottom w:val="none" w:sz="0" w:space="0" w:color="auto"/>
        <w:right w:val="none" w:sz="0" w:space="0" w:color="auto"/>
      </w:divBdr>
    </w:div>
    <w:div w:id="449478637">
      <w:bodyDiv w:val="1"/>
      <w:marLeft w:val="0"/>
      <w:marRight w:val="0"/>
      <w:marTop w:val="0"/>
      <w:marBottom w:val="0"/>
      <w:divBdr>
        <w:top w:val="none" w:sz="0" w:space="0" w:color="auto"/>
        <w:left w:val="none" w:sz="0" w:space="0" w:color="auto"/>
        <w:bottom w:val="none" w:sz="0" w:space="0" w:color="auto"/>
        <w:right w:val="none" w:sz="0" w:space="0" w:color="auto"/>
      </w:divBdr>
    </w:div>
    <w:div w:id="465701319">
      <w:bodyDiv w:val="1"/>
      <w:marLeft w:val="0"/>
      <w:marRight w:val="0"/>
      <w:marTop w:val="0"/>
      <w:marBottom w:val="0"/>
      <w:divBdr>
        <w:top w:val="none" w:sz="0" w:space="0" w:color="auto"/>
        <w:left w:val="none" w:sz="0" w:space="0" w:color="auto"/>
        <w:bottom w:val="none" w:sz="0" w:space="0" w:color="auto"/>
        <w:right w:val="none" w:sz="0" w:space="0" w:color="auto"/>
      </w:divBdr>
    </w:div>
    <w:div w:id="468085526">
      <w:bodyDiv w:val="1"/>
      <w:marLeft w:val="0"/>
      <w:marRight w:val="0"/>
      <w:marTop w:val="0"/>
      <w:marBottom w:val="0"/>
      <w:divBdr>
        <w:top w:val="none" w:sz="0" w:space="0" w:color="auto"/>
        <w:left w:val="none" w:sz="0" w:space="0" w:color="auto"/>
        <w:bottom w:val="none" w:sz="0" w:space="0" w:color="auto"/>
        <w:right w:val="none" w:sz="0" w:space="0" w:color="auto"/>
      </w:divBdr>
    </w:div>
    <w:div w:id="477108571">
      <w:bodyDiv w:val="1"/>
      <w:marLeft w:val="0"/>
      <w:marRight w:val="0"/>
      <w:marTop w:val="0"/>
      <w:marBottom w:val="0"/>
      <w:divBdr>
        <w:top w:val="none" w:sz="0" w:space="0" w:color="auto"/>
        <w:left w:val="none" w:sz="0" w:space="0" w:color="auto"/>
        <w:bottom w:val="none" w:sz="0" w:space="0" w:color="auto"/>
        <w:right w:val="none" w:sz="0" w:space="0" w:color="auto"/>
      </w:divBdr>
    </w:div>
    <w:div w:id="485438000">
      <w:bodyDiv w:val="1"/>
      <w:marLeft w:val="0"/>
      <w:marRight w:val="0"/>
      <w:marTop w:val="0"/>
      <w:marBottom w:val="0"/>
      <w:divBdr>
        <w:top w:val="none" w:sz="0" w:space="0" w:color="auto"/>
        <w:left w:val="none" w:sz="0" w:space="0" w:color="auto"/>
        <w:bottom w:val="none" w:sz="0" w:space="0" w:color="auto"/>
        <w:right w:val="none" w:sz="0" w:space="0" w:color="auto"/>
      </w:divBdr>
    </w:div>
    <w:div w:id="486820601">
      <w:bodyDiv w:val="1"/>
      <w:marLeft w:val="0"/>
      <w:marRight w:val="0"/>
      <w:marTop w:val="0"/>
      <w:marBottom w:val="0"/>
      <w:divBdr>
        <w:top w:val="none" w:sz="0" w:space="0" w:color="auto"/>
        <w:left w:val="none" w:sz="0" w:space="0" w:color="auto"/>
        <w:bottom w:val="none" w:sz="0" w:space="0" w:color="auto"/>
        <w:right w:val="none" w:sz="0" w:space="0" w:color="auto"/>
      </w:divBdr>
    </w:div>
    <w:div w:id="488332820">
      <w:bodyDiv w:val="1"/>
      <w:marLeft w:val="0"/>
      <w:marRight w:val="0"/>
      <w:marTop w:val="0"/>
      <w:marBottom w:val="0"/>
      <w:divBdr>
        <w:top w:val="none" w:sz="0" w:space="0" w:color="auto"/>
        <w:left w:val="none" w:sz="0" w:space="0" w:color="auto"/>
        <w:bottom w:val="none" w:sz="0" w:space="0" w:color="auto"/>
        <w:right w:val="none" w:sz="0" w:space="0" w:color="auto"/>
      </w:divBdr>
    </w:div>
    <w:div w:id="515536549">
      <w:bodyDiv w:val="1"/>
      <w:marLeft w:val="0"/>
      <w:marRight w:val="0"/>
      <w:marTop w:val="0"/>
      <w:marBottom w:val="0"/>
      <w:divBdr>
        <w:top w:val="none" w:sz="0" w:space="0" w:color="auto"/>
        <w:left w:val="none" w:sz="0" w:space="0" w:color="auto"/>
        <w:bottom w:val="none" w:sz="0" w:space="0" w:color="auto"/>
        <w:right w:val="none" w:sz="0" w:space="0" w:color="auto"/>
      </w:divBdr>
    </w:div>
    <w:div w:id="519662670">
      <w:bodyDiv w:val="1"/>
      <w:marLeft w:val="0"/>
      <w:marRight w:val="0"/>
      <w:marTop w:val="0"/>
      <w:marBottom w:val="0"/>
      <w:divBdr>
        <w:top w:val="none" w:sz="0" w:space="0" w:color="auto"/>
        <w:left w:val="none" w:sz="0" w:space="0" w:color="auto"/>
        <w:bottom w:val="none" w:sz="0" w:space="0" w:color="auto"/>
        <w:right w:val="none" w:sz="0" w:space="0" w:color="auto"/>
      </w:divBdr>
    </w:div>
    <w:div w:id="527723356">
      <w:bodyDiv w:val="1"/>
      <w:marLeft w:val="0"/>
      <w:marRight w:val="0"/>
      <w:marTop w:val="0"/>
      <w:marBottom w:val="0"/>
      <w:divBdr>
        <w:top w:val="none" w:sz="0" w:space="0" w:color="auto"/>
        <w:left w:val="none" w:sz="0" w:space="0" w:color="auto"/>
        <w:bottom w:val="none" w:sz="0" w:space="0" w:color="auto"/>
        <w:right w:val="none" w:sz="0" w:space="0" w:color="auto"/>
      </w:divBdr>
    </w:div>
    <w:div w:id="542407832">
      <w:bodyDiv w:val="1"/>
      <w:marLeft w:val="0"/>
      <w:marRight w:val="0"/>
      <w:marTop w:val="0"/>
      <w:marBottom w:val="0"/>
      <w:divBdr>
        <w:top w:val="none" w:sz="0" w:space="0" w:color="auto"/>
        <w:left w:val="none" w:sz="0" w:space="0" w:color="auto"/>
        <w:bottom w:val="none" w:sz="0" w:space="0" w:color="auto"/>
        <w:right w:val="none" w:sz="0" w:space="0" w:color="auto"/>
      </w:divBdr>
    </w:div>
    <w:div w:id="544563359">
      <w:bodyDiv w:val="1"/>
      <w:marLeft w:val="0"/>
      <w:marRight w:val="0"/>
      <w:marTop w:val="0"/>
      <w:marBottom w:val="0"/>
      <w:divBdr>
        <w:top w:val="none" w:sz="0" w:space="0" w:color="auto"/>
        <w:left w:val="none" w:sz="0" w:space="0" w:color="auto"/>
        <w:bottom w:val="none" w:sz="0" w:space="0" w:color="auto"/>
        <w:right w:val="none" w:sz="0" w:space="0" w:color="auto"/>
      </w:divBdr>
    </w:div>
    <w:div w:id="547035406">
      <w:bodyDiv w:val="1"/>
      <w:marLeft w:val="0"/>
      <w:marRight w:val="0"/>
      <w:marTop w:val="0"/>
      <w:marBottom w:val="0"/>
      <w:divBdr>
        <w:top w:val="none" w:sz="0" w:space="0" w:color="auto"/>
        <w:left w:val="none" w:sz="0" w:space="0" w:color="auto"/>
        <w:bottom w:val="none" w:sz="0" w:space="0" w:color="auto"/>
        <w:right w:val="none" w:sz="0" w:space="0" w:color="auto"/>
      </w:divBdr>
    </w:div>
    <w:div w:id="598677253">
      <w:bodyDiv w:val="1"/>
      <w:marLeft w:val="0"/>
      <w:marRight w:val="0"/>
      <w:marTop w:val="0"/>
      <w:marBottom w:val="0"/>
      <w:divBdr>
        <w:top w:val="none" w:sz="0" w:space="0" w:color="auto"/>
        <w:left w:val="none" w:sz="0" w:space="0" w:color="auto"/>
        <w:bottom w:val="none" w:sz="0" w:space="0" w:color="auto"/>
        <w:right w:val="none" w:sz="0" w:space="0" w:color="auto"/>
      </w:divBdr>
    </w:div>
    <w:div w:id="602230703">
      <w:bodyDiv w:val="1"/>
      <w:marLeft w:val="0"/>
      <w:marRight w:val="0"/>
      <w:marTop w:val="0"/>
      <w:marBottom w:val="0"/>
      <w:divBdr>
        <w:top w:val="none" w:sz="0" w:space="0" w:color="auto"/>
        <w:left w:val="none" w:sz="0" w:space="0" w:color="auto"/>
        <w:bottom w:val="none" w:sz="0" w:space="0" w:color="auto"/>
        <w:right w:val="none" w:sz="0" w:space="0" w:color="auto"/>
      </w:divBdr>
    </w:div>
    <w:div w:id="602761356">
      <w:bodyDiv w:val="1"/>
      <w:marLeft w:val="0"/>
      <w:marRight w:val="0"/>
      <w:marTop w:val="0"/>
      <w:marBottom w:val="0"/>
      <w:divBdr>
        <w:top w:val="none" w:sz="0" w:space="0" w:color="auto"/>
        <w:left w:val="none" w:sz="0" w:space="0" w:color="auto"/>
        <w:bottom w:val="none" w:sz="0" w:space="0" w:color="auto"/>
        <w:right w:val="none" w:sz="0" w:space="0" w:color="auto"/>
      </w:divBdr>
    </w:div>
    <w:div w:id="605357048">
      <w:bodyDiv w:val="1"/>
      <w:marLeft w:val="0"/>
      <w:marRight w:val="0"/>
      <w:marTop w:val="0"/>
      <w:marBottom w:val="0"/>
      <w:divBdr>
        <w:top w:val="none" w:sz="0" w:space="0" w:color="auto"/>
        <w:left w:val="none" w:sz="0" w:space="0" w:color="auto"/>
        <w:bottom w:val="none" w:sz="0" w:space="0" w:color="auto"/>
        <w:right w:val="none" w:sz="0" w:space="0" w:color="auto"/>
      </w:divBdr>
    </w:div>
    <w:div w:id="643892021">
      <w:bodyDiv w:val="1"/>
      <w:marLeft w:val="0"/>
      <w:marRight w:val="0"/>
      <w:marTop w:val="0"/>
      <w:marBottom w:val="0"/>
      <w:divBdr>
        <w:top w:val="none" w:sz="0" w:space="0" w:color="auto"/>
        <w:left w:val="none" w:sz="0" w:space="0" w:color="auto"/>
        <w:bottom w:val="none" w:sz="0" w:space="0" w:color="auto"/>
        <w:right w:val="none" w:sz="0" w:space="0" w:color="auto"/>
      </w:divBdr>
    </w:div>
    <w:div w:id="659116585">
      <w:bodyDiv w:val="1"/>
      <w:marLeft w:val="0"/>
      <w:marRight w:val="0"/>
      <w:marTop w:val="0"/>
      <w:marBottom w:val="0"/>
      <w:divBdr>
        <w:top w:val="none" w:sz="0" w:space="0" w:color="auto"/>
        <w:left w:val="none" w:sz="0" w:space="0" w:color="auto"/>
        <w:bottom w:val="none" w:sz="0" w:space="0" w:color="auto"/>
        <w:right w:val="none" w:sz="0" w:space="0" w:color="auto"/>
      </w:divBdr>
    </w:div>
    <w:div w:id="662777043">
      <w:bodyDiv w:val="1"/>
      <w:marLeft w:val="0"/>
      <w:marRight w:val="0"/>
      <w:marTop w:val="0"/>
      <w:marBottom w:val="0"/>
      <w:divBdr>
        <w:top w:val="none" w:sz="0" w:space="0" w:color="auto"/>
        <w:left w:val="none" w:sz="0" w:space="0" w:color="auto"/>
        <w:bottom w:val="none" w:sz="0" w:space="0" w:color="auto"/>
        <w:right w:val="none" w:sz="0" w:space="0" w:color="auto"/>
      </w:divBdr>
    </w:div>
    <w:div w:id="667169542">
      <w:bodyDiv w:val="1"/>
      <w:marLeft w:val="0"/>
      <w:marRight w:val="0"/>
      <w:marTop w:val="0"/>
      <w:marBottom w:val="0"/>
      <w:divBdr>
        <w:top w:val="none" w:sz="0" w:space="0" w:color="auto"/>
        <w:left w:val="none" w:sz="0" w:space="0" w:color="auto"/>
        <w:bottom w:val="none" w:sz="0" w:space="0" w:color="auto"/>
        <w:right w:val="none" w:sz="0" w:space="0" w:color="auto"/>
      </w:divBdr>
    </w:div>
    <w:div w:id="691877987">
      <w:bodyDiv w:val="1"/>
      <w:marLeft w:val="0"/>
      <w:marRight w:val="0"/>
      <w:marTop w:val="0"/>
      <w:marBottom w:val="0"/>
      <w:divBdr>
        <w:top w:val="none" w:sz="0" w:space="0" w:color="auto"/>
        <w:left w:val="none" w:sz="0" w:space="0" w:color="auto"/>
        <w:bottom w:val="none" w:sz="0" w:space="0" w:color="auto"/>
        <w:right w:val="none" w:sz="0" w:space="0" w:color="auto"/>
      </w:divBdr>
    </w:div>
    <w:div w:id="698361896">
      <w:bodyDiv w:val="1"/>
      <w:marLeft w:val="0"/>
      <w:marRight w:val="0"/>
      <w:marTop w:val="0"/>
      <w:marBottom w:val="0"/>
      <w:divBdr>
        <w:top w:val="none" w:sz="0" w:space="0" w:color="auto"/>
        <w:left w:val="none" w:sz="0" w:space="0" w:color="auto"/>
        <w:bottom w:val="none" w:sz="0" w:space="0" w:color="auto"/>
        <w:right w:val="none" w:sz="0" w:space="0" w:color="auto"/>
      </w:divBdr>
    </w:div>
    <w:div w:id="721289386">
      <w:bodyDiv w:val="1"/>
      <w:marLeft w:val="0"/>
      <w:marRight w:val="0"/>
      <w:marTop w:val="0"/>
      <w:marBottom w:val="0"/>
      <w:divBdr>
        <w:top w:val="none" w:sz="0" w:space="0" w:color="auto"/>
        <w:left w:val="none" w:sz="0" w:space="0" w:color="auto"/>
        <w:bottom w:val="none" w:sz="0" w:space="0" w:color="auto"/>
        <w:right w:val="none" w:sz="0" w:space="0" w:color="auto"/>
      </w:divBdr>
    </w:div>
    <w:div w:id="727610239">
      <w:bodyDiv w:val="1"/>
      <w:marLeft w:val="0"/>
      <w:marRight w:val="0"/>
      <w:marTop w:val="0"/>
      <w:marBottom w:val="0"/>
      <w:divBdr>
        <w:top w:val="none" w:sz="0" w:space="0" w:color="auto"/>
        <w:left w:val="none" w:sz="0" w:space="0" w:color="auto"/>
        <w:bottom w:val="none" w:sz="0" w:space="0" w:color="auto"/>
        <w:right w:val="none" w:sz="0" w:space="0" w:color="auto"/>
      </w:divBdr>
    </w:div>
    <w:div w:id="738946373">
      <w:bodyDiv w:val="1"/>
      <w:marLeft w:val="0"/>
      <w:marRight w:val="0"/>
      <w:marTop w:val="0"/>
      <w:marBottom w:val="0"/>
      <w:divBdr>
        <w:top w:val="none" w:sz="0" w:space="0" w:color="auto"/>
        <w:left w:val="none" w:sz="0" w:space="0" w:color="auto"/>
        <w:bottom w:val="none" w:sz="0" w:space="0" w:color="auto"/>
        <w:right w:val="none" w:sz="0" w:space="0" w:color="auto"/>
      </w:divBdr>
    </w:div>
    <w:div w:id="747311085">
      <w:bodyDiv w:val="1"/>
      <w:marLeft w:val="0"/>
      <w:marRight w:val="0"/>
      <w:marTop w:val="0"/>
      <w:marBottom w:val="0"/>
      <w:divBdr>
        <w:top w:val="none" w:sz="0" w:space="0" w:color="auto"/>
        <w:left w:val="none" w:sz="0" w:space="0" w:color="auto"/>
        <w:bottom w:val="none" w:sz="0" w:space="0" w:color="auto"/>
        <w:right w:val="none" w:sz="0" w:space="0" w:color="auto"/>
      </w:divBdr>
    </w:div>
    <w:div w:id="770007394">
      <w:bodyDiv w:val="1"/>
      <w:marLeft w:val="0"/>
      <w:marRight w:val="0"/>
      <w:marTop w:val="0"/>
      <w:marBottom w:val="0"/>
      <w:divBdr>
        <w:top w:val="none" w:sz="0" w:space="0" w:color="auto"/>
        <w:left w:val="none" w:sz="0" w:space="0" w:color="auto"/>
        <w:bottom w:val="none" w:sz="0" w:space="0" w:color="auto"/>
        <w:right w:val="none" w:sz="0" w:space="0" w:color="auto"/>
      </w:divBdr>
    </w:div>
    <w:div w:id="770011408">
      <w:bodyDiv w:val="1"/>
      <w:marLeft w:val="0"/>
      <w:marRight w:val="0"/>
      <w:marTop w:val="0"/>
      <w:marBottom w:val="0"/>
      <w:divBdr>
        <w:top w:val="none" w:sz="0" w:space="0" w:color="auto"/>
        <w:left w:val="none" w:sz="0" w:space="0" w:color="auto"/>
        <w:bottom w:val="none" w:sz="0" w:space="0" w:color="auto"/>
        <w:right w:val="none" w:sz="0" w:space="0" w:color="auto"/>
      </w:divBdr>
    </w:div>
    <w:div w:id="770585522">
      <w:bodyDiv w:val="1"/>
      <w:marLeft w:val="0"/>
      <w:marRight w:val="0"/>
      <w:marTop w:val="0"/>
      <w:marBottom w:val="0"/>
      <w:divBdr>
        <w:top w:val="none" w:sz="0" w:space="0" w:color="auto"/>
        <w:left w:val="none" w:sz="0" w:space="0" w:color="auto"/>
        <w:bottom w:val="none" w:sz="0" w:space="0" w:color="auto"/>
        <w:right w:val="none" w:sz="0" w:space="0" w:color="auto"/>
      </w:divBdr>
    </w:div>
    <w:div w:id="779376429">
      <w:bodyDiv w:val="1"/>
      <w:marLeft w:val="0"/>
      <w:marRight w:val="0"/>
      <w:marTop w:val="0"/>
      <w:marBottom w:val="0"/>
      <w:divBdr>
        <w:top w:val="none" w:sz="0" w:space="0" w:color="auto"/>
        <w:left w:val="none" w:sz="0" w:space="0" w:color="auto"/>
        <w:bottom w:val="none" w:sz="0" w:space="0" w:color="auto"/>
        <w:right w:val="none" w:sz="0" w:space="0" w:color="auto"/>
      </w:divBdr>
    </w:div>
    <w:div w:id="781462077">
      <w:bodyDiv w:val="1"/>
      <w:marLeft w:val="0"/>
      <w:marRight w:val="0"/>
      <w:marTop w:val="0"/>
      <w:marBottom w:val="0"/>
      <w:divBdr>
        <w:top w:val="none" w:sz="0" w:space="0" w:color="auto"/>
        <w:left w:val="none" w:sz="0" w:space="0" w:color="auto"/>
        <w:bottom w:val="none" w:sz="0" w:space="0" w:color="auto"/>
        <w:right w:val="none" w:sz="0" w:space="0" w:color="auto"/>
      </w:divBdr>
    </w:div>
    <w:div w:id="783158360">
      <w:bodyDiv w:val="1"/>
      <w:marLeft w:val="0"/>
      <w:marRight w:val="0"/>
      <w:marTop w:val="0"/>
      <w:marBottom w:val="0"/>
      <w:divBdr>
        <w:top w:val="none" w:sz="0" w:space="0" w:color="auto"/>
        <w:left w:val="none" w:sz="0" w:space="0" w:color="auto"/>
        <w:bottom w:val="none" w:sz="0" w:space="0" w:color="auto"/>
        <w:right w:val="none" w:sz="0" w:space="0" w:color="auto"/>
      </w:divBdr>
    </w:div>
    <w:div w:id="796026620">
      <w:bodyDiv w:val="1"/>
      <w:marLeft w:val="0"/>
      <w:marRight w:val="0"/>
      <w:marTop w:val="0"/>
      <w:marBottom w:val="0"/>
      <w:divBdr>
        <w:top w:val="none" w:sz="0" w:space="0" w:color="auto"/>
        <w:left w:val="none" w:sz="0" w:space="0" w:color="auto"/>
        <w:bottom w:val="none" w:sz="0" w:space="0" w:color="auto"/>
        <w:right w:val="none" w:sz="0" w:space="0" w:color="auto"/>
      </w:divBdr>
    </w:div>
    <w:div w:id="813792964">
      <w:bodyDiv w:val="1"/>
      <w:marLeft w:val="0"/>
      <w:marRight w:val="0"/>
      <w:marTop w:val="0"/>
      <w:marBottom w:val="0"/>
      <w:divBdr>
        <w:top w:val="none" w:sz="0" w:space="0" w:color="auto"/>
        <w:left w:val="none" w:sz="0" w:space="0" w:color="auto"/>
        <w:bottom w:val="none" w:sz="0" w:space="0" w:color="auto"/>
        <w:right w:val="none" w:sz="0" w:space="0" w:color="auto"/>
      </w:divBdr>
    </w:div>
    <w:div w:id="820078523">
      <w:bodyDiv w:val="1"/>
      <w:marLeft w:val="0"/>
      <w:marRight w:val="0"/>
      <w:marTop w:val="0"/>
      <w:marBottom w:val="0"/>
      <w:divBdr>
        <w:top w:val="none" w:sz="0" w:space="0" w:color="auto"/>
        <w:left w:val="none" w:sz="0" w:space="0" w:color="auto"/>
        <w:bottom w:val="none" w:sz="0" w:space="0" w:color="auto"/>
        <w:right w:val="none" w:sz="0" w:space="0" w:color="auto"/>
      </w:divBdr>
    </w:div>
    <w:div w:id="821508448">
      <w:bodyDiv w:val="1"/>
      <w:marLeft w:val="0"/>
      <w:marRight w:val="0"/>
      <w:marTop w:val="0"/>
      <w:marBottom w:val="0"/>
      <w:divBdr>
        <w:top w:val="none" w:sz="0" w:space="0" w:color="auto"/>
        <w:left w:val="none" w:sz="0" w:space="0" w:color="auto"/>
        <w:bottom w:val="none" w:sz="0" w:space="0" w:color="auto"/>
        <w:right w:val="none" w:sz="0" w:space="0" w:color="auto"/>
      </w:divBdr>
    </w:div>
    <w:div w:id="830827562">
      <w:bodyDiv w:val="1"/>
      <w:marLeft w:val="0"/>
      <w:marRight w:val="0"/>
      <w:marTop w:val="0"/>
      <w:marBottom w:val="0"/>
      <w:divBdr>
        <w:top w:val="none" w:sz="0" w:space="0" w:color="auto"/>
        <w:left w:val="none" w:sz="0" w:space="0" w:color="auto"/>
        <w:bottom w:val="none" w:sz="0" w:space="0" w:color="auto"/>
        <w:right w:val="none" w:sz="0" w:space="0" w:color="auto"/>
      </w:divBdr>
    </w:div>
    <w:div w:id="840856533">
      <w:bodyDiv w:val="1"/>
      <w:marLeft w:val="0"/>
      <w:marRight w:val="0"/>
      <w:marTop w:val="0"/>
      <w:marBottom w:val="0"/>
      <w:divBdr>
        <w:top w:val="none" w:sz="0" w:space="0" w:color="auto"/>
        <w:left w:val="none" w:sz="0" w:space="0" w:color="auto"/>
        <w:bottom w:val="none" w:sz="0" w:space="0" w:color="auto"/>
        <w:right w:val="none" w:sz="0" w:space="0" w:color="auto"/>
      </w:divBdr>
    </w:div>
    <w:div w:id="852576323">
      <w:bodyDiv w:val="1"/>
      <w:marLeft w:val="0"/>
      <w:marRight w:val="0"/>
      <w:marTop w:val="0"/>
      <w:marBottom w:val="0"/>
      <w:divBdr>
        <w:top w:val="none" w:sz="0" w:space="0" w:color="auto"/>
        <w:left w:val="none" w:sz="0" w:space="0" w:color="auto"/>
        <w:bottom w:val="none" w:sz="0" w:space="0" w:color="auto"/>
        <w:right w:val="none" w:sz="0" w:space="0" w:color="auto"/>
      </w:divBdr>
    </w:div>
    <w:div w:id="863712631">
      <w:bodyDiv w:val="1"/>
      <w:marLeft w:val="0"/>
      <w:marRight w:val="0"/>
      <w:marTop w:val="0"/>
      <w:marBottom w:val="0"/>
      <w:divBdr>
        <w:top w:val="none" w:sz="0" w:space="0" w:color="auto"/>
        <w:left w:val="none" w:sz="0" w:space="0" w:color="auto"/>
        <w:bottom w:val="none" w:sz="0" w:space="0" w:color="auto"/>
        <w:right w:val="none" w:sz="0" w:space="0" w:color="auto"/>
      </w:divBdr>
    </w:div>
    <w:div w:id="866218564">
      <w:bodyDiv w:val="1"/>
      <w:marLeft w:val="0"/>
      <w:marRight w:val="0"/>
      <w:marTop w:val="0"/>
      <w:marBottom w:val="0"/>
      <w:divBdr>
        <w:top w:val="none" w:sz="0" w:space="0" w:color="auto"/>
        <w:left w:val="none" w:sz="0" w:space="0" w:color="auto"/>
        <w:bottom w:val="none" w:sz="0" w:space="0" w:color="auto"/>
        <w:right w:val="none" w:sz="0" w:space="0" w:color="auto"/>
      </w:divBdr>
    </w:div>
    <w:div w:id="881022453">
      <w:bodyDiv w:val="1"/>
      <w:marLeft w:val="0"/>
      <w:marRight w:val="0"/>
      <w:marTop w:val="0"/>
      <w:marBottom w:val="0"/>
      <w:divBdr>
        <w:top w:val="none" w:sz="0" w:space="0" w:color="auto"/>
        <w:left w:val="none" w:sz="0" w:space="0" w:color="auto"/>
        <w:bottom w:val="none" w:sz="0" w:space="0" w:color="auto"/>
        <w:right w:val="none" w:sz="0" w:space="0" w:color="auto"/>
      </w:divBdr>
    </w:div>
    <w:div w:id="883836730">
      <w:bodyDiv w:val="1"/>
      <w:marLeft w:val="0"/>
      <w:marRight w:val="0"/>
      <w:marTop w:val="0"/>
      <w:marBottom w:val="0"/>
      <w:divBdr>
        <w:top w:val="none" w:sz="0" w:space="0" w:color="auto"/>
        <w:left w:val="none" w:sz="0" w:space="0" w:color="auto"/>
        <w:bottom w:val="none" w:sz="0" w:space="0" w:color="auto"/>
        <w:right w:val="none" w:sz="0" w:space="0" w:color="auto"/>
      </w:divBdr>
    </w:div>
    <w:div w:id="884099000">
      <w:bodyDiv w:val="1"/>
      <w:marLeft w:val="0"/>
      <w:marRight w:val="0"/>
      <w:marTop w:val="0"/>
      <w:marBottom w:val="0"/>
      <w:divBdr>
        <w:top w:val="none" w:sz="0" w:space="0" w:color="auto"/>
        <w:left w:val="none" w:sz="0" w:space="0" w:color="auto"/>
        <w:bottom w:val="none" w:sz="0" w:space="0" w:color="auto"/>
        <w:right w:val="none" w:sz="0" w:space="0" w:color="auto"/>
      </w:divBdr>
    </w:div>
    <w:div w:id="886838369">
      <w:bodyDiv w:val="1"/>
      <w:marLeft w:val="0"/>
      <w:marRight w:val="0"/>
      <w:marTop w:val="0"/>
      <w:marBottom w:val="0"/>
      <w:divBdr>
        <w:top w:val="none" w:sz="0" w:space="0" w:color="auto"/>
        <w:left w:val="none" w:sz="0" w:space="0" w:color="auto"/>
        <w:bottom w:val="none" w:sz="0" w:space="0" w:color="auto"/>
        <w:right w:val="none" w:sz="0" w:space="0" w:color="auto"/>
      </w:divBdr>
    </w:div>
    <w:div w:id="905259718">
      <w:bodyDiv w:val="1"/>
      <w:marLeft w:val="0"/>
      <w:marRight w:val="0"/>
      <w:marTop w:val="0"/>
      <w:marBottom w:val="0"/>
      <w:divBdr>
        <w:top w:val="none" w:sz="0" w:space="0" w:color="auto"/>
        <w:left w:val="none" w:sz="0" w:space="0" w:color="auto"/>
        <w:bottom w:val="none" w:sz="0" w:space="0" w:color="auto"/>
        <w:right w:val="none" w:sz="0" w:space="0" w:color="auto"/>
      </w:divBdr>
    </w:div>
    <w:div w:id="917710126">
      <w:bodyDiv w:val="1"/>
      <w:marLeft w:val="0"/>
      <w:marRight w:val="0"/>
      <w:marTop w:val="0"/>
      <w:marBottom w:val="0"/>
      <w:divBdr>
        <w:top w:val="none" w:sz="0" w:space="0" w:color="auto"/>
        <w:left w:val="none" w:sz="0" w:space="0" w:color="auto"/>
        <w:bottom w:val="none" w:sz="0" w:space="0" w:color="auto"/>
        <w:right w:val="none" w:sz="0" w:space="0" w:color="auto"/>
      </w:divBdr>
    </w:div>
    <w:div w:id="941452009">
      <w:bodyDiv w:val="1"/>
      <w:marLeft w:val="0"/>
      <w:marRight w:val="0"/>
      <w:marTop w:val="0"/>
      <w:marBottom w:val="0"/>
      <w:divBdr>
        <w:top w:val="none" w:sz="0" w:space="0" w:color="auto"/>
        <w:left w:val="none" w:sz="0" w:space="0" w:color="auto"/>
        <w:bottom w:val="none" w:sz="0" w:space="0" w:color="auto"/>
        <w:right w:val="none" w:sz="0" w:space="0" w:color="auto"/>
      </w:divBdr>
    </w:div>
    <w:div w:id="942764965">
      <w:bodyDiv w:val="1"/>
      <w:marLeft w:val="0"/>
      <w:marRight w:val="0"/>
      <w:marTop w:val="0"/>
      <w:marBottom w:val="0"/>
      <w:divBdr>
        <w:top w:val="none" w:sz="0" w:space="0" w:color="auto"/>
        <w:left w:val="none" w:sz="0" w:space="0" w:color="auto"/>
        <w:bottom w:val="none" w:sz="0" w:space="0" w:color="auto"/>
        <w:right w:val="none" w:sz="0" w:space="0" w:color="auto"/>
      </w:divBdr>
    </w:div>
    <w:div w:id="947808438">
      <w:bodyDiv w:val="1"/>
      <w:marLeft w:val="0"/>
      <w:marRight w:val="0"/>
      <w:marTop w:val="0"/>
      <w:marBottom w:val="0"/>
      <w:divBdr>
        <w:top w:val="none" w:sz="0" w:space="0" w:color="auto"/>
        <w:left w:val="none" w:sz="0" w:space="0" w:color="auto"/>
        <w:bottom w:val="none" w:sz="0" w:space="0" w:color="auto"/>
        <w:right w:val="none" w:sz="0" w:space="0" w:color="auto"/>
      </w:divBdr>
    </w:div>
    <w:div w:id="951277838">
      <w:bodyDiv w:val="1"/>
      <w:marLeft w:val="0"/>
      <w:marRight w:val="0"/>
      <w:marTop w:val="0"/>
      <w:marBottom w:val="0"/>
      <w:divBdr>
        <w:top w:val="none" w:sz="0" w:space="0" w:color="auto"/>
        <w:left w:val="none" w:sz="0" w:space="0" w:color="auto"/>
        <w:bottom w:val="none" w:sz="0" w:space="0" w:color="auto"/>
        <w:right w:val="none" w:sz="0" w:space="0" w:color="auto"/>
      </w:divBdr>
    </w:div>
    <w:div w:id="951746184">
      <w:bodyDiv w:val="1"/>
      <w:marLeft w:val="0"/>
      <w:marRight w:val="0"/>
      <w:marTop w:val="0"/>
      <w:marBottom w:val="0"/>
      <w:divBdr>
        <w:top w:val="none" w:sz="0" w:space="0" w:color="auto"/>
        <w:left w:val="none" w:sz="0" w:space="0" w:color="auto"/>
        <w:bottom w:val="none" w:sz="0" w:space="0" w:color="auto"/>
        <w:right w:val="none" w:sz="0" w:space="0" w:color="auto"/>
      </w:divBdr>
    </w:div>
    <w:div w:id="970137447">
      <w:bodyDiv w:val="1"/>
      <w:marLeft w:val="0"/>
      <w:marRight w:val="0"/>
      <w:marTop w:val="0"/>
      <w:marBottom w:val="0"/>
      <w:divBdr>
        <w:top w:val="none" w:sz="0" w:space="0" w:color="auto"/>
        <w:left w:val="none" w:sz="0" w:space="0" w:color="auto"/>
        <w:bottom w:val="none" w:sz="0" w:space="0" w:color="auto"/>
        <w:right w:val="none" w:sz="0" w:space="0" w:color="auto"/>
      </w:divBdr>
    </w:div>
    <w:div w:id="970479811">
      <w:bodyDiv w:val="1"/>
      <w:marLeft w:val="0"/>
      <w:marRight w:val="0"/>
      <w:marTop w:val="0"/>
      <w:marBottom w:val="0"/>
      <w:divBdr>
        <w:top w:val="none" w:sz="0" w:space="0" w:color="auto"/>
        <w:left w:val="none" w:sz="0" w:space="0" w:color="auto"/>
        <w:bottom w:val="none" w:sz="0" w:space="0" w:color="auto"/>
        <w:right w:val="none" w:sz="0" w:space="0" w:color="auto"/>
      </w:divBdr>
    </w:div>
    <w:div w:id="972903596">
      <w:bodyDiv w:val="1"/>
      <w:marLeft w:val="0"/>
      <w:marRight w:val="0"/>
      <w:marTop w:val="0"/>
      <w:marBottom w:val="0"/>
      <w:divBdr>
        <w:top w:val="none" w:sz="0" w:space="0" w:color="auto"/>
        <w:left w:val="none" w:sz="0" w:space="0" w:color="auto"/>
        <w:bottom w:val="none" w:sz="0" w:space="0" w:color="auto"/>
        <w:right w:val="none" w:sz="0" w:space="0" w:color="auto"/>
      </w:divBdr>
    </w:div>
    <w:div w:id="976226239">
      <w:bodyDiv w:val="1"/>
      <w:marLeft w:val="0"/>
      <w:marRight w:val="0"/>
      <w:marTop w:val="0"/>
      <w:marBottom w:val="0"/>
      <w:divBdr>
        <w:top w:val="none" w:sz="0" w:space="0" w:color="auto"/>
        <w:left w:val="none" w:sz="0" w:space="0" w:color="auto"/>
        <w:bottom w:val="none" w:sz="0" w:space="0" w:color="auto"/>
        <w:right w:val="none" w:sz="0" w:space="0" w:color="auto"/>
      </w:divBdr>
    </w:div>
    <w:div w:id="977760899">
      <w:bodyDiv w:val="1"/>
      <w:marLeft w:val="0"/>
      <w:marRight w:val="0"/>
      <w:marTop w:val="0"/>
      <w:marBottom w:val="0"/>
      <w:divBdr>
        <w:top w:val="none" w:sz="0" w:space="0" w:color="auto"/>
        <w:left w:val="none" w:sz="0" w:space="0" w:color="auto"/>
        <w:bottom w:val="none" w:sz="0" w:space="0" w:color="auto"/>
        <w:right w:val="none" w:sz="0" w:space="0" w:color="auto"/>
      </w:divBdr>
    </w:div>
    <w:div w:id="986008284">
      <w:bodyDiv w:val="1"/>
      <w:marLeft w:val="0"/>
      <w:marRight w:val="0"/>
      <w:marTop w:val="0"/>
      <w:marBottom w:val="0"/>
      <w:divBdr>
        <w:top w:val="none" w:sz="0" w:space="0" w:color="auto"/>
        <w:left w:val="none" w:sz="0" w:space="0" w:color="auto"/>
        <w:bottom w:val="none" w:sz="0" w:space="0" w:color="auto"/>
        <w:right w:val="none" w:sz="0" w:space="0" w:color="auto"/>
      </w:divBdr>
    </w:div>
    <w:div w:id="1011251996">
      <w:bodyDiv w:val="1"/>
      <w:marLeft w:val="0"/>
      <w:marRight w:val="0"/>
      <w:marTop w:val="0"/>
      <w:marBottom w:val="0"/>
      <w:divBdr>
        <w:top w:val="none" w:sz="0" w:space="0" w:color="auto"/>
        <w:left w:val="none" w:sz="0" w:space="0" w:color="auto"/>
        <w:bottom w:val="none" w:sz="0" w:space="0" w:color="auto"/>
        <w:right w:val="none" w:sz="0" w:space="0" w:color="auto"/>
      </w:divBdr>
    </w:div>
    <w:div w:id="1012806816">
      <w:bodyDiv w:val="1"/>
      <w:marLeft w:val="0"/>
      <w:marRight w:val="0"/>
      <w:marTop w:val="0"/>
      <w:marBottom w:val="0"/>
      <w:divBdr>
        <w:top w:val="none" w:sz="0" w:space="0" w:color="auto"/>
        <w:left w:val="none" w:sz="0" w:space="0" w:color="auto"/>
        <w:bottom w:val="none" w:sz="0" w:space="0" w:color="auto"/>
        <w:right w:val="none" w:sz="0" w:space="0" w:color="auto"/>
      </w:divBdr>
    </w:div>
    <w:div w:id="1014069337">
      <w:bodyDiv w:val="1"/>
      <w:marLeft w:val="0"/>
      <w:marRight w:val="0"/>
      <w:marTop w:val="0"/>
      <w:marBottom w:val="0"/>
      <w:divBdr>
        <w:top w:val="none" w:sz="0" w:space="0" w:color="auto"/>
        <w:left w:val="none" w:sz="0" w:space="0" w:color="auto"/>
        <w:bottom w:val="none" w:sz="0" w:space="0" w:color="auto"/>
        <w:right w:val="none" w:sz="0" w:space="0" w:color="auto"/>
      </w:divBdr>
    </w:div>
    <w:div w:id="1029143613">
      <w:bodyDiv w:val="1"/>
      <w:marLeft w:val="0"/>
      <w:marRight w:val="0"/>
      <w:marTop w:val="0"/>
      <w:marBottom w:val="0"/>
      <w:divBdr>
        <w:top w:val="none" w:sz="0" w:space="0" w:color="auto"/>
        <w:left w:val="none" w:sz="0" w:space="0" w:color="auto"/>
        <w:bottom w:val="none" w:sz="0" w:space="0" w:color="auto"/>
        <w:right w:val="none" w:sz="0" w:space="0" w:color="auto"/>
      </w:divBdr>
    </w:div>
    <w:div w:id="1033263848">
      <w:bodyDiv w:val="1"/>
      <w:marLeft w:val="0"/>
      <w:marRight w:val="0"/>
      <w:marTop w:val="0"/>
      <w:marBottom w:val="0"/>
      <w:divBdr>
        <w:top w:val="none" w:sz="0" w:space="0" w:color="auto"/>
        <w:left w:val="none" w:sz="0" w:space="0" w:color="auto"/>
        <w:bottom w:val="none" w:sz="0" w:space="0" w:color="auto"/>
        <w:right w:val="none" w:sz="0" w:space="0" w:color="auto"/>
      </w:divBdr>
    </w:div>
    <w:div w:id="1036196198">
      <w:bodyDiv w:val="1"/>
      <w:marLeft w:val="0"/>
      <w:marRight w:val="0"/>
      <w:marTop w:val="0"/>
      <w:marBottom w:val="0"/>
      <w:divBdr>
        <w:top w:val="none" w:sz="0" w:space="0" w:color="auto"/>
        <w:left w:val="none" w:sz="0" w:space="0" w:color="auto"/>
        <w:bottom w:val="none" w:sz="0" w:space="0" w:color="auto"/>
        <w:right w:val="none" w:sz="0" w:space="0" w:color="auto"/>
      </w:divBdr>
    </w:div>
    <w:div w:id="1039087957">
      <w:bodyDiv w:val="1"/>
      <w:marLeft w:val="0"/>
      <w:marRight w:val="0"/>
      <w:marTop w:val="0"/>
      <w:marBottom w:val="0"/>
      <w:divBdr>
        <w:top w:val="none" w:sz="0" w:space="0" w:color="auto"/>
        <w:left w:val="none" w:sz="0" w:space="0" w:color="auto"/>
        <w:bottom w:val="none" w:sz="0" w:space="0" w:color="auto"/>
        <w:right w:val="none" w:sz="0" w:space="0" w:color="auto"/>
      </w:divBdr>
    </w:div>
    <w:div w:id="1057046391">
      <w:bodyDiv w:val="1"/>
      <w:marLeft w:val="0"/>
      <w:marRight w:val="0"/>
      <w:marTop w:val="0"/>
      <w:marBottom w:val="0"/>
      <w:divBdr>
        <w:top w:val="none" w:sz="0" w:space="0" w:color="auto"/>
        <w:left w:val="none" w:sz="0" w:space="0" w:color="auto"/>
        <w:bottom w:val="none" w:sz="0" w:space="0" w:color="auto"/>
        <w:right w:val="none" w:sz="0" w:space="0" w:color="auto"/>
      </w:divBdr>
    </w:div>
    <w:div w:id="1070275005">
      <w:bodyDiv w:val="1"/>
      <w:marLeft w:val="0"/>
      <w:marRight w:val="0"/>
      <w:marTop w:val="0"/>
      <w:marBottom w:val="0"/>
      <w:divBdr>
        <w:top w:val="none" w:sz="0" w:space="0" w:color="auto"/>
        <w:left w:val="none" w:sz="0" w:space="0" w:color="auto"/>
        <w:bottom w:val="none" w:sz="0" w:space="0" w:color="auto"/>
        <w:right w:val="none" w:sz="0" w:space="0" w:color="auto"/>
      </w:divBdr>
    </w:div>
    <w:div w:id="1078866112">
      <w:bodyDiv w:val="1"/>
      <w:marLeft w:val="0"/>
      <w:marRight w:val="0"/>
      <w:marTop w:val="0"/>
      <w:marBottom w:val="0"/>
      <w:divBdr>
        <w:top w:val="none" w:sz="0" w:space="0" w:color="auto"/>
        <w:left w:val="none" w:sz="0" w:space="0" w:color="auto"/>
        <w:bottom w:val="none" w:sz="0" w:space="0" w:color="auto"/>
        <w:right w:val="none" w:sz="0" w:space="0" w:color="auto"/>
      </w:divBdr>
    </w:div>
    <w:div w:id="1086225699">
      <w:bodyDiv w:val="1"/>
      <w:marLeft w:val="0"/>
      <w:marRight w:val="0"/>
      <w:marTop w:val="0"/>
      <w:marBottom w:val="0"/>
      <w:divBdr>
        <w:top w:val="none" w:sz="0" w:space="0" w:color="auto"/>
        <w:left w:val="none" w:sz="0" w:space="0" w:color="auto"/>
        <w:bottom w:val="none" w:sz="0" w:space="0" w:color="auto"/>
        <w:right w:val="none" w:sz="0" w:space="0" w:color="auto"/>
      </w:divBdr>
    </w:div>
    <w:div w:id="1088188598">
      <w:bodyDiv w:val="1"/>
      <w:marLeft w:val="0"/>
      <w:marRight w:val="0"/>
      <w:marTop w:val="0"/>
      <w:marBottom w:val="0"/>
      <w:divBdr>
        <w:top w:val="none" w:sz="0" w:space="0" w:color="auto"/>
        <w:left w:val="none" w:sz="0" w:space="0" w:color="auto"/>
        <w:bottom w:val="none" w:sz="0" w:space="0" w:color="auto"/>
        <w:right w:val="none" w:sz="0" w:space="0" w:color="auto"/>
      </w:divBdr>
    </w:div>
    <w:div w:id="1093166113">
      <w:bodyDiv w:val="1"/>
      <w:marLeft w:val="0"/>
      <w:marRight w:val="0"/>
      <w:marTop w:val="0"/>
      <w:marBottom w:val="0"/>
      <w:divBdr>
        <w:top w:val="none" w:sz="0" w:space="0" w:color="auto"/>
        <w:left w:val="none" w:sz="0" w:space="0" w:color="auto"/>
        <w:bottom w:val="none" w:sz="0" w:space="0" w:color="auto"/>
        <w:right w:val="none" w:sz="0" w:space="0" w:color="auto"/>
      </w:divBdr>
    </w:div>
    <w:div w:id="1107045494">
      <w:bodyDiv w:val="1"/>
      <w:marLeft w:val="0"/>
      <w:marRight w:val="0"/>
      <w:marTop w:val="0"/>
      <w:marBottom w:val="0"/>
      <w:divBdr>
        <w:top w:val="none" w:sz="0" w:space="0" w:color="auto"/>
        <w:left w:val="none" w:sz="0" w:space="0" w:color="auto"/>
        <w:bottom w:val="none" w:sz="0" w:space="0" w:color="auto"/>
        <w:right w:val="none" w:sz="0" w:space="0" w:color="auto"/>
      </w:divBdr>
    </w:div>
    <w:div w:id="1107235792">
      <w:bodyDiv w:val="1"/>
      <w:marLeft w:val="0"/>
      <w:marRight w:val="0"/>
      <w:marTop w:val="0"/>
      <w:marBottom w:val="0"/>
      <w:divBdr>
        <w:top w:val="none" w:sz="0" w:space="0" w:color="auto"/>
        <w:left w:val="none" w:sz="0" w:space="0" w:color="auto"/>
        <w:bottom w:val="none" w:sz="0" w:space="0" w:color="auto"/>
        <w:right w:val="none" w:sz="0" w:space="0" w:color="auto"/>
      </w:divBdr>
    </w:div>
    <w:div w:id="1111782868">
      <w:bodyDiv w:val="1"/>
      <w:marLeft w:val="0"/>
      <w:marRight w:val="0"/>
      <w:marTop w:val="0"/>
      <w:marBottom w:val="0"/>
      <w:divBdr>
        <w:top w:val="none" w:sz="0" w:space="0" w:color="auto"/>
        <w:left w:val="none" w:sz="0" w:space="0" w:color="auto"/>
        <w:bottom w:val="none" w:sz="0" w:space="0" w:color="auto"/>
        <w:right w:val="none" w:sz="0" w:space="0" w:color="auto"/>
      </w:divBdr>
    </w:div>
    <w:div w:id="1117211693">
      <w:bodyDiv w:val="1"/>
      <w:marLeft w:val="0"/>
      <w:marRight w:val="0"/>
      <w:marTop w:val="0"/>
      <w:marBottom w:val="0"/>
      <w:divBdr>
        <w:top w:val="none" w:sz="0" w:space="0" w:color="auto"/>
        <w:left w:val="none" w:sz="0" w:space="0" w:color="auto"/>
        <w:bottom w:val="none" w:sz="0" w:space="0" w:color="auto"/>
        <w:right w:val="none" w:sz="0" w:space="0" w:color="auto"/>
      </w:divBdr>
    </w:div>
    <w:div w:id="1121461014">
      <w:bodyDiv w:val="1"/>
      <w:marLeft w:val="0"/>
      <w:marRight w:val="0"/>
      <w:marTop w:val="0"/>
      <w:marBottom w:val="0"/>
      <w:divBdr>
        <w:top w:val="none" w:sz="0" w:space="0" w:color="auto"/>
        <w:left w:val="none" w:sz="0" w:space="0" w:color="auto"/>
        <w:bottom w:val="none" w:sz="0" w:space="0" w:color="auto"/>
        <w:right w:val="none" w:sz="0" w:space="0" w:color="auto"/>
      </w:divBdr>
    </w:div>
    <w:div w:id="1123033460">
      <w:bodyDiv w:val="1"/>
      <w:marLeft w:val="0"/>
      <w:marRight w:val="0"/>
      <w:marTop w:val="0"/>
      <w:marBottom w:val="0"/>
      <w:divBdr>
        <w:top w:val="none" w:sz="0" w:space="0" w:color="auto"/>
        <w:left w:val="none" w:sz="0" w:space="0" w:color="auto"/>
        <w:bottom w:val="none" w:sz="0" w:space="0" w:color="auto"/>
        <w:right w:val="none" w:sz="0" w:space="0" w:color="auto"/>
      </w:divBdr>
    </w:div>
    <w:div w:id="1124156240">
      <w:bodyDiv w:val="1"/>
      <w:marLeft w:val="0"/>
      <w:marRight w:val="0"/>
      <w:marTop w:val="0"/>
      <w:marBottom w:val="0"/>
      <w:divBdr>
        <w:top w:val="none" w:sz="0" w:space="0" w:color="auto"/>
        <w:left w:val="none" w:sz="0" w:space="0" w:color="auto"/>
        <w:bottom w:val="none" w:sz="0" w:space="0" w:color="auto"/>
        <w:right w:val="none" w:sz="0" w:space="0" w:color="auto"/>
      </w:divBdr>
    </w:div>
    <w:div w:id="1133256077">
      <w:bodyDiv w:val="1"/>
      <w:marLeft w:val="0"/>
      <w:marRight w:val="0"/>
      <w:marTop w:val="0"/>
      <w:marBottom w:val="0"/>
      <w:divBdr>
        <w:top w:val="none" w:sz="0" w:space="0" w:color="auto"/>
        <w:left w:val="none" w:sz="0" w:space="0" w:color="auto"/>
        <w:bottom w:val="none" w:sz="0" w:space="0" w:color="auto"/>
        <w:right w:val="none" w:sz="0" w:space="0" w:color="auto"/>
      </w:divBdr>
    </w:div>
    <w:div w:id="1154565629">
      <w:bodyDiv w:val="1"/>
      <w:marLeft w:val="0"/>
      <w:marRight w:val="0"/>
      <w:marTop w:val="0"/>
      <w:marBottom w:val="0"/>
      <w:divBdr>
        <w:top w:val="none" w:sz="0" w:space="0" w:color="auto"/>
        <w:left w:val="none" w:sz="0" w:space="0" w:color="auto"/>
        <w:bottom w:val="none" w:sz="0" w:space="0" w:color="auto"/>
        <w:right w:val="none" w:sz="0" w:space="0" w:color="auto"/>
      </w:divBdr>
    </w:div>
    <w:div w:id="1157183182">
      <w:bodyDiv w:val="1"/>
      <w:marLeft w:val="0"/>
      <w:marRight w:val="0"/>
      <w:marTop w:val="0"/>
      <w:marBottom w:val="0"/>
      <w:divBdr>
        <w:top w:val="none" w:sz="0" w:space="0" w:color="auto"/>
        <w:left w:val="none" w:sz="0" w:space="0" w:color="auto"/>
        <w:bottom w:val="none" w:sz="0" w:space="0" w:color="auto"/>
        <w:right w:val="none" w:sz="0" w:space="0" w:color="auto"/>
      </w:divBdr>
    </w:div>
    <w:div w:id="1165165315">
      <w:bodyDiv w:val="1"/>
      <w:marLeft w:val="0"/>
      <w:marRight w:val="0"/>
      <w:marTop w:val="0"/>
      <w:marBottom w:val="0"/>
      <w:divBdr>
        <w:top w:val="none" w:sz="0" w:space="0" w:color="auto"/>
        <w:left w:val="none" w:sz="0" w:space="0" w:color="auto"/>
        <w:bottom w:val="none" w:sz="0" w:space="0" w:color="auto"/>
        <w:right w:val="none" w:sz="0" w:space="0" w:color="auto"/>
      </w:divBdr>
    </w:div>
    <w:div w:id="1202401547">
      <w:bodyDiv w:val="1"/>
      <w:marLeft w:val="0"/>
      <w:marRight w:val="0"/>
      <w:marTop w:val="0"/>
      <w:marBottom w:val="0"/>
      <w:divBdr>
        <w:top w:val="none" w:sz="0" w:space="0" w:color="auto"/>
        <w:left w:val="none" w:sz="0" w:space="0" w:color="auto"/>
        <w:bottom w:val="none" w:sz="0" w:space="0" w:color="auto"/>
        <w:right w:val="none" w:sz="0" w:space="0" w:color="auto"/>
      </w:divBdr>
    </w:div>
    <w:div w:id="1212691203">
      <w:bodyDiv w:val="1"/>
      <w:marLeft w:val="0"/>
      <w:marRight w:val="0"/>
      <w:marTop w:val="0"/>
      <w:marBottom w:val="0"/>
      <w:divBdr>
        <w:top w:val="none" w:sz="0" w:space="0" w:color="auto"/>
        <w:left w:val="none" w:sz="0" w:space="0" w:color="auto"/>
        <w:bottom w:val="none" w:sz="0" w:space="0" w:color="auto"/>
        <w:right w:val="none" w:sz="0" w:space="0" w:color="auto"/>
      </w:divBdr>
    </w:div>
    <w:div w:id="1223446240">
      <w:bodyDiv w:val="1"/>
      <w:marLeft w:val="0"/>
      <w:marRight w:val="0"/>
      <w:marTop w:val="0"/>
      <w:marBottom w:val="0"/>
      <w:divBdr>
        <w:top w:val="none" w:sz="0" w:space="0" w:color="auto"/>
        <w:left w:val="none" w:sz="0" w:space="0" w:color="auto"/>
        <w:bottom w:val="none" w:sz="0" w:space="0" w:color="auto"/>
        <w:right w:val="none" w:sz="0" w:space="0" w:color="auto"/>
      </w:divBdr>
    </w:div>
    <w:div w:id="1227648302">
      <w:bodyDiv w:val="1"/>
      <w:marLeft w:val="0"/>
      <w:marRight w:val="0"/>
      <w:marTop w:val="0"/>
      <w:marBottom w:val="0"/>
      <w:divBdr>
        <w:top w:val="none" w:sz="0" w:space="0" w:color="auto"/>
        <w:left w:val="none" w:sz="0" w:space="0" w:color="auto"/>
        <w:bottom w:val="none" w:sz="0" w:space="0" w:color="auto"/>
        <w:right w:val="none" w:sz="0" w:space="0" w:color="auto"/>
      </w:divBdr>
    </w:div>
    <w:div w:id="1227767344">
      <w:bodyDiv w:val="1"/>
      <w:marLeft w:val="0"/>
      <w:marRight w:val="0"/>
      <w:marTop w:val="0"/>
      <w:marBottom w:val="0"/>
      <w:divBdr>
        <w:top w:val="none" w:sz="0" w:space="0" w:color="auto"/>
        <w:left w:val="none" w:sz="0" w:space="0" w:color="auto"/>
        <w:bottom w:val="none" w:sz="0" w:space="0" w:color="auto"/>
        <w:right w:val="none" w:sz="0" w:space="0" w:color="auto"/>
      </w:divBdr>
    </w:div>
    <w:div w:id="1238053933">
      <w:bodyDiv w:val="1"/>
      <w:marLeft w:val="0"/>
      <w:marRight w:val="0"/>
      <w:marTop w:val="0"/>
      <w:marBottom w:val="0"/>
      <w:divBdr>
        <w:top w:val="none" w:sz="0" w:space="0" w:color="auto"/>
        <w:left w:val="none" w:sz="0" w:space="0" w:color="auto"/>
        <w:bottom w:val="none" w:sz="0" w:space="0" w:color="auto"/>
        <w:right w:val="none" w:sz="0" w:space="0" w:color="auto"/>
      </w:divBdr>
    </w:div>
    <w:div w:id="1241788155">
      <w:bodyDiv w:val="1"/>
      <w:marLeft w:val="0"/>
      <w:marRight w:val="0"/>
      <w:marTop w:val="0"/>
      <w:marBottom w:val="0"/>
      <w:divBdr>
        <w:top w:val="none" w:sz="0" w:space="0" w:color="auto"/>
        <w:left w:val="none" w:sz="0" w:space="0" w:color="auto"/>
        <w:bottom w:val="none" w:sz="0" w:space="0" w:color="auto"/>
        <w:right w:val="none" w:sz="0" w:space="0" w:color="auto"/>
      </w:divBdr>
    </w:div>
    <w:div w:id="1244683260">
      <w:bodyDiv w:val="1"/>
      <w:marLeft w:val="0"/>
      <w:marRight w:val="0"/>
      <w:marTop w:val="0"/>
      <w:marBottom w:val="0"/>
      <w:divBdr>
        <w:top w:val="none" w:sz="0" w:space="0" w:color="auto"/>
        <w:left w:val="none" w:sz="0" w:space="0" w:color="auto"/>
        <w:bottom w:val="none" w:sz="0" w:space="0" w:color="auto"/>
        <w:right w:val="none" w:sz="0" w:space="0" w:color="auto"/>
      </w:divBdr>
    </w:div>
    <w:div w:id="1256285663">
      <w:bodyDiv w:val="1"/>
      <w:marLeft w:val="0"/>
      <w:marRight w:val="0"/>
      <w:marTop w:val="0"/>
      <w:marBottom w:val="0"/>
      <w:divBdr>
        <w:top w:val="none" w:sz="0" w:space="0" w:color="auto"/>
        <w:left w:val="none" w:sz="0" w:space="0" w:color="auto"/>
        <w:bottom w:val="none" w:sz="0" w:space="0" w:color="auto"/>
        <w:right w:val="none" w:sz="0" w:space="0" w:color="auto"/>
      </w:divBdr>
    </w:div>
    <w:div w:id="1258244713">
      <w:bodyDiv w:val="1"/>
      <w:marLeft w:val="0"/>
      <w:marRight w:val="0"/>
      <w:marTop w:val="0"/>
      <w:marBottom w:val="0"/>
      <w:divBdr>
        <w:top w:val="none" w:sz="0" w:space="0" w:color="auto"/>
        <w:left w:val="none" w:sz="0" w:space="0" w:color="auto"/>
        <w:bottom w:val="none" w:sz="0" w:space="0" w:color="auto"/>
        <w:right w:val="none" w:sz="0" w:space="0" w:color="auto"/>
      </w:divBdr>
    </w:div>
    <w:div w:id="1294217327">
      <w:bodyDiv w:val="1"/>
      <w:marLeft w:val="0"/>
      <w:marRight w:val="0"/>
      <w:marTop w:val="0"/>
      <w:marBottom w:val="0"/>
      <w:divBdr>
        <w:top w:val="none" w:sz="0" w:space="0" w:color="auto"/>
        <w:left w:val="none" w:sz="0" w:space="0" w:color="auto"/>
        <w:bottom w:val="none" w:sz="0" w:space="0" w:color="auto"/>
        <w:right w:val="none" w:sz="0" w:space="0" w:color="auto"/>
      </w:divBdr>
    </w:div>
    <w:div w:id="1294289847">
      <w:bodyDiv w:val="1"/>
      <w:marLeft w:val="0"/>
      <w:marRight w:val="0"/>
      <w:marTop w:val="0"/>
      <w:marBottom w:val="0"/>
      <w:divBdr>
        <w:top w:val="none" w:sz="0" w:space="0" w:color="auto"/>
        <w:left w:val="none" w:sz="0" w:space="0" w:color="auto"/>
        <w:bottom w:val="none" w:sz="0" w:space="0" w:color="auto"/>
        <w:right w:val="none" w:sz="0" w:space="0" w:color="auto"/>
      </w:divBdr>
    </w:div>
    <w:div w:id="1328754040">
      <w:bodyDiv w:val="1"/>
      <w:marLeft w:val="0"/>
      <w:marRight w:val="0"/>
      <w:marTop w:val="0"/>
      <w:marBottom w:val="0"/>
      <w:divBdr>
        <w:top w:val="none" w:sz="0" w:space="0" w:color="auto"/>
        <w:left w:val="none" w:sz="0" w:space="0" w:color="auto"/>
        <w:bottom w:val="none" w:sz="0" w:space="0" w:color="auto"/>
        <w:right w:val="none" w:sz="0" w:space="0" w:color="auto"/>
      </w:divBdr>
    </w:div>
    <w:div w:id="1364407247">
      <w:bodyDiv w:val="1"/>
      <w:marLeft w:val="0"/>
      <w:marRight w:val="0"/>
      <w:marTop w:val="0"/>
      <w:marBottom w:val="0"/>
      <w:divBdr>
        <w:top w:val="none" w:sz="0" w:space="0" w:color="auto"/>
        <w:left w:val="none" w:sz="0" w:space="0" w:color="auto"/>
        <w:bottom w:val="none" w:sz="0" w:space="0" w:color="auto"/>
        <w:right w:val="none" w:sz="0" w:space="0" w:color="auto"/>
      </w:divBdr>
    </w:div>
    <w:div w:id="1368486496">
      <w:bodyDiv w:val="1"/>
      <w:marLeft w:val="0"/>
      <w:marRight w:val="0"/>
      <w:marTop w:val="0"/>
      <w:marBottom w:val="0"/>
      <w:divBdr>
        <w:top w:val="none" w:sz="0" w:space="0" w:color="auto"/>
        <w:left w:val="none" w:sz="0" w:space="0" w:color="auto"/>
        <w:bottom w:val="none" w:sz="0" w:space="0" w:color="auto"/>
        <w:right w:val="none" w:sz="0" w:space="0" w:color="auto"/>
      </w:divBdr>
    </w:div>
    <w:div w:id="1382513259">
      <w:bodyDiv w:val="1"/>
      <w:marLeft w:val="0"/>
      <w:marRight w:val="0"/>
      <w:marTop w:val="0"/>
      <w:marBottom w:val="0"/>
      <w:divBdr>
        <w:top w:val="none" w:sz="0" w:space="0" w:color="auto"/>
        <w:left w:val="none" w:sz="0" w:space="0" w:color="auto"/>
        <w:bottom w:val="none" w:sz="0" w:space="0" w:color="auto"/>
        <w:right w:val="none" w:sz="0" w:space="0" w:color="auto"/>
      </w:divBdr>
    </w:div>
    <w:div w:id="1389300697">
      <w:bodyDiv w:val="1"/>
      <w:marLeft w:val="0"/>
      <w:marRight w:val="0"/>
      <w:marTop w:val="0"/>
      <w:marBottom w:val="0"/>
      <w:divBdr>
        <w:top w:val="none" w:sz="0" w:space="0" w:color="auto"/>
        <w:left w:val="none" w:sz="0" w:space="0" w:color="auto"/>
        <w:bottom w:val="none" w:sz="0" w:space="0" w:color="auto"/>
        <w:right w:val="none" w:sz="0" w:space="0" w:color="auto"/>
      </w:divBdr>
    </w:div>
    <w:div w:id="1395154434">
      <w:bodyDiv w:val="1"/>
      <w:marLeft w:val="0"/>
      <w:marRight w:val="0"/>
      <w:marTop w:val="0"/>
      <w:marBottom w:val="0"/>
      <w:divBdr>
        <w:top w:val="none" w:sz="0" w:space="0" w:color="auto"/>
        <w:left w:val="none" w:sz="0" w:space="0" w:color="auto"/>
        <w:bottom w:val="none" w:sz="0" w:space="0" w:color="auto"/>
        <w:right w:val="none" w:sz="0" w:space="0" w:color="auto"/>
      </w:divBdr>
      <w:divsChild>
        <w:div w:id="495266547">
          <w:marLeft w:val="0"/>
          <w:marRight w:val="0"/>
          <w:marTop w:val="0"/>
          <w:marBottom w:val="0"/>
          <w:divBdr>
            <w:top w:val="none" w:sz="0" w:space="0" w:color="auto"/>
            <w:left w:val="none" w:sz="0" w:space="0" w:color="auto"/>
            <w:bottom w:val="none" w:sz="0" w:space="0" w:color="auto"/>
            <w:right w:val="none" w:sz="0" w:space="0" w:color="auto"/>
          </w:divBdr>
        </w:div>
      </w:divsChild>
    </w:div>
    <w:div w:id="1407648458">
      <w:bodyDiv w:val="1"/>
      <w:marLeft w:val="0"/>
      <w:marRight w:val="0"/>
      <w:marTop w:val="0"/>
      <w:marBottom w:val="0"/>
      <w:divBdr>
        <w:top w:val="none" w:sz="0" w:space="0" w:color="auto"/>
        <w:left w:val="none" w:sz="0" w:space="0" w:color="auto"/>
        <w:bottom w:val="none" w:sz="0" w:space="0" w:color="auto"/>
        <w:right w:val="none" w:sz="0" w:space="0" w:color="auto"/>
      </w:divBdr>
    </w:div>
    <w:div w:id="1408532133">
      <w:bodyDiv w:val="1"/>
      <w:marLeft w:val="0"/>
      <w:marRight w:val="0"/>
      <w:marTop w:val="0"/>
      <w:marBottom w:val="0"/>
      <w:divBdr>
        <w:top w:val="none" w:sz="0" w:space="0" w:color="auto"/>
        <w:left w:val="none" w:sz="0" w:space="0" w:color="auto"/>
        <w:bottom w:val="none" w:sz="0" w:space="0" w:color="auto"/>
        <w:right w:val="none" w:sz="0" w:space="0" w:color="auto"/>
      </w:divBdr>
    </w:div>
    <w:div w:id="1408846207">
      <w:bodyDiv w:val="1"/>
      <w:marLeft w:val="0"/>
      <w:marRight w:val="0"/>
      <w:marTop w:val="0"/>
      <w:marBottom w:val="0"/>
      <w:divBdr>
        <w:top w:val="none" w:sz="0" w:space="0" w:color="auto"/>
        <w:left w:val="none" w:sz="0" w:space="0" w:color="auto"/>
        <w:bottom w:val="none" w:sz="0" w:space="0" w:color="auto"/>
        <w:right w:val="none" w:sz="0" w:space="0" w:color="auto"/>
      </w:divBdr>
    </w:div>
    <w:div w:id="1414736089">
      <w:bodyDiv w:val="1"/>
      <w:marLeft w:val="0"/>
      <w:marRight w:val="0"/>
      <w:marTop w:val="0"/>
      <w:marBottom w:val="0"/>
      <w:divBdr>
        <w:top w:val="none" w:sz="0" w:space="0" w:color="auto"/>
        <w:left w:val="none" w:sz="0" w:space="0" w:color="auto"/>
        <w:bottom w:val="none" w:sz="0" w:space="0" w:color="auto"/>
        <w:right w:val="none" w:sz="0" w:space="0" w:color="auto"/>
      </w:divBdr>
    </w:div>
    <w:div w:id="1420368697">
      <w:bodyDiv w:val="1"/>
      <w:marLeft w:val="0"/>
      <w:marRight w:val="0"/>
      <w:marTop w:val="0"/>
      <w:marBottom w:val="0"/>
      <w:divBdr>
        <w:top w:val="none" w:sz="0" w:space="0" w:color="auto"/>
        <w:left w:val="none" w:sz="0" w:space="0" w:color="auto"/>
        <w:bottom w:val="none" w:sz="0" w:space="0" w:color="auto"/>
        <w:right w:val="none" w:sz="0" w:space="0" w:color="auto"/>
      </w:divBdr>
    </w:div>
    <w:div w:id="1420440337">
      <w:bodyDiv w:val="1"/>
      <w:marLeft w:val="0"/>
      <w:marRight w:val="0"/>
      <w:marTop w:val="0"/>
      <w:marBottom w:val="0"/>
      <w:divBdr>
        <w:top w:val="none" w:sz="0" w:space="0" w:color="auto"/>
        <w:left w:val="none" w:sz="0" w:space="0" w:color="auto"/>
        <w:bottom w:val="none" w:sz="0" w:space="0" w:color="auto"/>
        <w:right w:val="none" w:sz="0" w:space="0" w:color="auto"/>
      </w:divBdr>
    </w:div>
    <w:div w:id="1432777056">
      <w:bodyDiv w:val="1"/>
      <w:marLeft w:val="0"/>
      <w:marRight w:val="0"/>
      <w:marTop w:val="0"/>
      <w:marBottom w:val="0"/>
      <w:divBdr>
        <w:top w:val="none" w:sz="0" w:space="0" w:color="auto"/>
        <w:left w:val="none" w:sz="0" w:space="0" w:color="auto"/>
        <w:bottom w:val="none" w:sz="0" w:space="0" w:color="auto"/>
        <w:right w:val="none" w:sz="0" w:space="0" w:color="auto"/>
      </w:divBdr>
    </w:div>
    <w:div w:id="1438675551">
      <w:bodyDiv w:val="1"/>
      <w:marLeft w:val="0"/>
      <w:marRight w:val="0"/>
      <w:marTop w:val="0"/>
      <w:marBottom w:val="0"/>
      <w:divBdr>
        <w:top w:val="none" w:sz="0" w:space="0" w:color="auto"/>
        <w:left w:val="none" w:sz="0" w:space="0" w:color="auto"/>
        <w:bottom w:val="none" w:sz="0" w:space="0" w:color="auto"/>
        <w:right w:val="none" w:sz="0" w:space="0" w:color="auto"/>
      </w:divBdr>
    </w:div>
    <w:div w:id="1441299381">
      <w:bodyDiv w:val="1"/>
      <w:marLeft w:val="0"/>
      <w:marRight w:val="0"/>
      <w:marTop w:val="0"/>
      <w:marBottom w:val="0"/>
      <w:divBdr>
        <w:top w:val="none" w:sz="0" w:space="0" w:color="auto"/>
        <w:left w:val="none" w:sz="0" w:space="0" w:color="auto"/>
        <w:bottom w:val="none" w:sz="0" w:space="0" w:color="auto"/>
        <w:right w:val="none" w:sz="0" w:space="0" w:color="auto"/>
      </w:divBdr>
    </w:div>
    <w:div w:id="1449349555">
      <w:bodyDiv w:val="1"/>
      <w:marLeft w:val="0"/>
      <w:marRight w:val="0"/>
      <w:marTop w:val="0"/>
      <w:marBottom w:val="0"/>
      <w:divBdr>
        <w:top w:val="none" w:sz="0" w:space="0" w:color="auto"/>
        <w:left w:val="none" w:sz="0" w:space="0" w:color="auto"/>
        <w:bottom w:val="none" w:sz="0" w:space="0" w:color="auto"/>
        <w:right w:val="none" w:sz="0" w:space="0" w:color="auto"/>
      </w:divBdr>
    </w:div>
    <w:div w:id="1454641845">
      <w:bodyDiv w:val="1"/>
      <w:marLeft w:val="0"/>
      <w:marRight w:val="0"/>
      <w:marTop w:val="0"/>
      <w:marBottom w:val="0"/>
      <w:divBdr>
        <w:top w:val="none" w:sz="0" w:space="0" w:color="auto"/>
        <w:left w:val="none" w:sz="0" w:space="0" w:color="auto"/>
        <w:bottom w:val="none" w:sz="0" w:space="0" w:color="auto"/>
        <w:right w:val="none" w:sz="0" w:space="0" w:color="auto"/>
      </w:divBdr>
    </w:div>
    <w:div w:id="1454861765">
      <w:bodyDiv w:val="1"/>
      <w:marLeft w:val="0"/>
      <w:marRight w:val="0"/>
      <w:marTop w:val="0"/>
      <w:marBottom w:val="0"/>
      <w:divBdr>
        <w:top w:val="none" w:sz="0" w:space="0" w:color="auto"/>
        <w:left w:val="none" w:sz="0" w:space="0" w:color="auto"/>
        <w:bottom w:val="none" w:sz="0" w:space="0" w:color="auto"/>
        <w:right w:val="none" w:sz="0" w:space="0" w:color="auto"/>
      </w:divBdr>
    </w:div>
    <w:div w:id="1461337124">
      <w:bodyDiv w:val="1"/>
      <w:marLeft w:val="0"/>
      <w:marRight w:val="0"/>
      <w:marTop w:val="0"/>
      <w:marBottom w:val="0"/>
      <w:divBdr>
        <w:top w:val="none" w:sz="0" w:space="0" w:color="auto"/>
        <w:left w:val="none" w:sz="0" w:space="0" w:color="auto"/>
        <w:bottom w:val="none" w:sz="0" w:space="0" w:color="auto"/>
        <w:right w:val="none" w:sz="0" w:space="0" w:color="auto"/>
      </w:divBdr>
    </w:div>
    <w:div w:id="1480803261">
      <w:bodyDiv w:val="1"/>
      <w:marLeft w:val="0"/>
      <w:marRight w:val="0"/>
      <w:marTop w:val="0"/>
      <w:marBottom w:val="0"/>
      <w:divBdr>
        <w:top w:val="none" w:sz="0" w:space="0" w:color="auto"/>
        <w:left w:val="none" w:sz="0" w:space="0" w:color="auto"/>
        <w:bottom w:val="none" w:sz="0" w:space="0" w:color="auto"/>
        <w:right w:val="none" w:sz="0" w:space="0" w:color="auto"/>
      </w:divBdr>
    </w:div>
    <w:div w:id="1488085660">
      <w:bodyDiv w:val="1"/>
      <w:marLeft w:val="0"/>
      <w:marRight w:val="0"/>
      <w:marTop w:val="0"/>
      <w:marBottom w:val="0"/>
      <w:divBdr>
        <w:top w:val="none" w:sz="0" w:space="0" w:color="auto"/>
        <w:left w:val="none" w:sz="0" w:space="0" w:color="auto"/>
        <w:bottom w:val="none" w:sz="0" w:space="0" w:color="auto"/>
        <w:right w:val="none" w:sz="0" w:space="0" w:color="auto"/>
      </w:divBdr>
    </w:div>
    <w:div w:id="1489832269">
      <w:bodyDiv w:val="1"/>
      <w:marLeft w:val="0"/>
      <w:marRight w:val="0"/>
      <w:marTop w:val="0"/>
      <w:marBottom w:val="0"/>
      <w:divBdr>
        <w:top w:val="none" w:sz="0" w:space="0" w:color="auto"/>
        <w:left w:val="none" w:sz="0" w:space="0" w:color="auto"/>
        <w:bottom w:val="none" w:sz="0" w:space="0" w:color="auto"/>
        <w:right w:val="none" w:sz="0" w:space="0" w:color="auto"/>
      </w:divBdr>
    </w:div>
    <w:div w:id="1494755161">
      <w:bodyDiv w:val="1"/>
      <w:marLeft w:val="0"/>
      <w:marRight w:val="0"/>
      <w:marTop w:val="0"/>
      <w:marBottom w:val="0"/>
      <w:divBdr>
        <w:top w:val="none" w:sz="0" w:space="0" w:color="auto"/>
        <w:left w:val="none" w:sz="0" w:space="0" w:color="auto"/>
        <w:bottom w:val="none" w:sz="0" w:space="0" w:color="auto"/>
        <w:right w:val="none" w:sz="0" w:space="0" w:color="auto"/>
      </w:divBdr>
    </w:div>
    <w:div w:id="1510438086">
      <w:bodyDiv w:val="1"/>
      <w:marLeft w:val="0"/>
      <w:marRight w:val="0"/>
      <w:marTop w:val="0"/>
      <w:marBottom w:val="0"/>
      <w:divBdr>
        <w:top w:val="none" w:sz="0" w:space="0" w:color="auto"/>
        <w:left w:val="none" w:sz="0" w:space="0" w:color="auto"/>
        <w:bottom w:val="none" w:sz="0" w:space="0" w:color="auto"/>
        <w:right w:val="none" w:sz="0" w:space="0" w:color="auto"/>
      </w:divBdr>
    </w:div>
    <w:div w:id="1520000568">
      <w:bodyDiv w:val="1"/>
      <w:marLeft w:val="0"/>
      <w:marRight w:val="0"/>
      <w:marTop w:val="0"/>
      <w:marBottom w:val="0"/>
      <w:divBdr>
        <w:top w:val="none" w:sz="0" w:space="0" w:color="auto"/>
        <w:left w:val="none" w:sz="0" w:space="0" w:color="auto"/>
        <w:bottom w:val="none" w:sz="0" w:space="0" w:color="auto"/>
        <w:right w:val="none" w:sz="0" w:space="0" w:color="auto"/>
      </w:divBdr>
    </w:div>
    <w:div w:id="1537507157">
      <w:bodyDiv w:val="1"/>
      <w:marLeft w:val="0"/>
      <w:marRight w:val="0"/>
      <w:marTop w:val="0"/>
      <w:marBottom w:val="0"/>
      <w:divBdr>
        <w:top w:val="none" w:sz="0" w:space="0" w:color="auto"/>
        <w:left w:val="none" w:sz="0" w:space="0" w:color="auto"/>
        <w:bottom w:val="none" w:sz="0" w:space="0" w:color="auto"/>
        <w:right w:val="none" w:sz="0" w:space="0" w:color="auto"/>
      </w:divBdr>
    </w:div>
    <w:div w:id="1540168136">
      <w:bodyDiv w:val="1"/>
      <w:marLeft w:val="0"/>
      <w:marRight w:val="0"/>
      <w:marTop w:val="0"/>
      <w:marBottom w:val="0"/>
      <w:divBdr>
        <w:top w:val="none" w:sz="0" w:space="0" w:color="auto"/>
        <w:left w:val="none" w:sz="0" w:space="0" w:color="auto"/>
        <w:bottom w:val="none" w:sz="0" w:space="0" w:color="auto"/>
        <w:right w:val="none" w:sz="0" w:space="0" w:color="auto"/>
      </w:divBdr>
    </w:div>
    <w:div w:id="1572882354">
      <w:bodyDiv w:val="1"/>
      <w:marLeft w:val="0"/>
      <w:marRight w:val="0"/>
      <w:marTop w:val="0"/>
      <w:marBottom w:val="0"/>
      <w:divBdr>
        <w:top w:val="none" w:sz="0" w:space="0" w:color="auto"/>
        <w:left w:val="none" w:sz="0" w:space="0" w:color="auto"/>
        <w:bottom w:val="none" w:sz="0" w:space="0" w:color="auto"/>
        <w:right w:val="none" w:sz="0" w:space="0" w:color="auto"/>
      </w:divBdr>
    </w:div>
    <w:div w:id="1579092912">
      <w:bodyDiv w:val="1"/>
      <w:marLeft w:val="0"/>
      <w:marRight w:val="0"/>
      <w:marTop w:val="0"/>
      <w:marBottom w:val="0"/>
      <w:divBdr>
        <w:top w:val="none" w:sz="0" w:space="0" w:color="auto"/>
        <w:left w:val="none" w:sz="0" w:space="0" w:color="auto"/>
        <w:bottom w:val="none" w:sz="0" w:space="0" w:color="auto"/>
        <w:right w:val="none" w:sz="0" w:space="0" w:color="auto"/>
      </w:divBdr>
    </w:div>
    <w:div w:id="1582568275">
      <w:bodyDiv w:val="1"/>
      <w:marLeft w:val="0"/>
      <w:marRight w:val="0"/>
      <w:marTop w:val="0"/>
      <w:marBottom w:val="0"/>
      <w:divBdr>
        <w:top w:val="none" w:sz="0" w:space="0" w:color="auto"/>
        <w:left w:val="none" w:sz="0" w:space="0" w:color="auto"/>
        <w:bottom w:val="none" w:sz="0" w:space="0" w:color="auto"/>
        <w:right w:val="none" w:sz="0" w:space="0" w:color="auto"/>
      </w:divBdr>
    </w:div>
    <w:div w:id="1593973378">
      <w:bodyDiv w:val="1"/>
      <w:marLeft w:val="0"/>
      <w:marRight w:val="0"/>
      <w:marTop w:val="0"/>
      <w:marBottom w:val="0"/>
      <w:divBdr>
        <w:top w:val="none" w:sz="0" w:space="0" w:color="auto"/>
        <w:left w:val="none" w:sz="0" w:space="0" w:color="auto"/>
        <w:bottom w:val="none" w:sz="0" w:space="0" w:color="auto"/>
        <w:right w:val="none" w:sz="0" w:space="0" w:color="auto"/>
      </w:divBdr>
    </w:div>
    <w:div w:id="1594506639">
      <w:bodyDiv w:val="1"/>
      <w:marLeft w:val="0"/>
      <w:marRight w:val="0"/>
      <w:marTop w:val="0"/>
      <w:marBottom w:val="0"/>
      <w:divBdr>
        <w:top w:val="none" w:sz="0" w:space="0" w:color="auto"/>
        <w:left w:val="none" w:sz="0" w:space="0" w:color="auto"/>
        <w:bottom w:val="none" w:sz="0" w:space="0" w:color="auto"/>
        <w:right w:val="none" w:sz="0" w:space="0" w:color="auto"/>
      </w:divBdr>
    </w:div>
    <w:div w:id="1606495721">
      <w:bodyDiv w:val="1"/>
      <w:marLeft w:val="0"/>
      <w:marRight w:val="0"/>
      <w:marTop w:val="0"/>
      <w:marBottom w:val="0"/>
      <w:divBdr>
        <w:top w:val="none" w:sz="0" w:space="0" w:color="auto"/>
        <w:left w:val="none" w:sz="0" w:space="0" w:color="auto"/>
        <w:bottom w:val="none" w:sz="0" w:space="0" w:color="auto"/>
        <w:right w:val="none" w:sz="0" w:space="0" w:color="auto"/>
      </w:divBdr>
    </w:div>
    <w:div w:id="1613433763">
      <w:bodyDiv w:val="1"/>
      <w:marLeft w:val="0"/>
      <w:marRight w:val="0"/>
      <w:marTop w:val="0"/>
      <w:marBottom w:val="0"/>
      <w:divBdr>
        <w:top w:val="none" w:sz="0" w:space="0" w:color="auto"/>
        <w:left w:val="none" w:sz="0" w:space="0" w:color="auto"/>
        <w:bottom w:val="none" w:sz="0" w:space="0" w:color="auto"/>
        <w:right w:val="none" w:sz="0" w:space="0" w:color="auto"/>
      </w:divBdr>
    </w:div>
    <w:div w:id="1614091410">
      <w:bodyDiv w:val="1"/>
      <w:marLeft w:val="0"/>
      <w:marRight w:val="0"/>
      <w:marTop w:val="0"/>
      <w:marBottom w:val="0"/>
      <w:divBdr>
        <w:top w:val="none" w:sz="0" w:space="0" w:color="auto"/>
        <w:left w:val="none" w:sz="0" w:space="0" w:color="auto"/>
        <w:bottom w:val="none" w:sz="0" w:space="0" w:color="auto"/>
        <w:right w:val="none" w:sz="0" w:space="0" w:color="auto"/>
      </w:divBdr>
    </w:div>
    <w:div w:id="1623883531">
      <w:bodyDiv w:val="1"/>
      <w:marLeft w:val="0"/>
      <w:marRight w:val="0"/>
      <w:marTop w:val="0"/>
      <w:marBottom w:val="0"/>
      <w:divBdr>
        <w:top w:val="none" w:sz="0" w:space="0" w:color="auto"/>
        <w:left w:val="none" w:sz="0" w:space="0" w:color="auto"/>
        <w:bottom w:val="none" w:sz="0" w:space="0" w:color="auto"/>
        <w:right w:val="none" w:sz="0" w:space="0" w:color="auto"/>
      </w:divBdr>
    </w:div>
    <w:div w:id="1628465236">
      <w:bodyDiv w:val="1"/>
      <w:marLeft w:val="0"/>
      <w:marRight w:val="0"/>
      <w:marTop w:val="0"/>
      <w:marBottom w:val="0"/>
      <w:divBdr>
        <w:top w:val="none" w:sz="0" w:space="0" w:color="auto"/>
        <w:left w:val="none" w:sz="0" w:space="0" w:color="auto"/>
        <w:bottom w:val="none" w:sz="0" w:space="0" w:color="auto"/>
        <w:right w:val="none" w:sz="0" w:space="0" w:color="auto"/>
      </w:divBdr>
    </w:div>
    <w:div w:id="1634482142">
      <w:bodyDiv w:val="1"/>
      <w:marLeft w:val="0"/>
      <w:marRight w:val="0"/>
      <w:marTop w:val="0"/>
      <w:marBottom w:val="0"/>
      <w:divBdr>
        <w:top w:val="none" w:sz="0" w:space="0" w:color="auto"/>
        <w:left w:val="none" w:sz="0" w:space="0" w:color="auto"/>
        <w:bottom w:val="none" w:sz="0" w:space="0" w:color="auto"/>
        <w:right w:val="none" w:sz="0" w:space="0" w:color="auto"/>
      </w:divBdr>
    </w:div>
    <w:div w:id="1645506773">
      <w:bodyDiv w:val="1"/>
      <w:marLeft w:val="0"/>
      <w:marRight w:val="0"/>
      <w:marTop w:val="0"/>
      <w:marBottom w:val="0"/>
      <w:divBdr>
        <w:top w:val="none" w:sz="0" w:space="0" w:color="auto"/>
        <w:left w:val="none" w:sz="0" w:space="0" w:color="auto"/>
        <w:bottom w:val="none" w:sz="0" w:space="0" w:color="auto"/>
        <w:right w:val="none" w:sz="0" w:space="0" w:color="auto"/>
      </w:divBdr>
    </w:div>
    <w:div w:id="1660846020">
      <w:bodyDiv w:val="1"/>
      <w:marLeft w:val="0"/>
      <w:marRight w:val="0"/>
      <w:marTop w:val="0"/>
      <w:marBottom w:val="0"/>
      <w:divBdr>
        <w:top w:val="none" w:sz="0" w:space="0" w:color="auto"/>
        <w:left w:val="none" w:sz="0" w:space="0" w:color="auto"/>
        <w:bottom w:val="none" w:sz="0" w:space="0" w:color="auto"/>
        <w:right w:val="none" w:sz="0" w:space="0" w:color="auto"/>
      </w:divBdr>
    </w:div>
    <w:div w:id="1670716635">
      <w:bodyDiv w:val="1"/>
      <w:marLeft w:val="0"/>
      <w:marRight w:val="0"/>
      <w:marTop w:val="0"/>
      <w:marBottom w:val="0"/>
      <w:divBdr>
        <w:top w:val="none" w:sz="0" w:space="0" w:color="auto"/>
        <w:left w:val="none" w:sz="0" w:space="0" w:color="auto"/>
        <w:bottom w:val="none" w:sz="0" w:space="0" w:color="auto"/>
        <w:right w:val="none" w:sz="0" w:space="0" w:color="auto"/>
      </w:divBdr>
    </w:div>
    <w:div w:id="1670789998">
      <w:bodyDiv w:val="1"/>
      <w:marLeft w:val="0"/>
      <w:marRight w:val="0"/>
      <w:marTop w:val="0"/>
      <w:marBottom w:val="0"/>
      <w:divBdr>
        <w:top w:val="none" w:sz="0" w:space="0" w:color="auto"/>
        <w:left w:val="none" w:sz="0" w:space="0" w:color="auto"/>
        <w:bottom w:val="none" w:sz="0" w:space="0" w:color="auto"/>
        <w:right w:val="none" w:sz="0" w:space="0" w:color="auto"/>
      </w:divBdr>
    </w:div>
    <w:div w:id="1670984411">
      <w:bodyDiv w:val="1"/>
      <w:marLeft w:val="0"/>
      <w:marRight w:val="0"/>
      <w:marTop w:val="0"/>
      <w:marBottom w:val="0"/>
      <w:divBdr>
        <w:top w:val="none" w:sz="0" w:space="0" w:color="auto"/>
        <w:left w:val="none" w:sz="0" w:space="0" w:color="auto"/>
        <w:bottom w:val="none" w:sz="0" w:space="0" w:color="auto"/>
        <w:right w:val="none" w:sz="0" w:space="0" w:color="auto"/>
      </w:divBdr>
    </w:div>
    <w:div w:id="1678339622">
      <w:bodyDiv w:val="1"/>
      <w:marLeft w:val="0"/>
      <w:marRight w:val="0"/>
      <w:marTop w:val="0"/>
      <w:marBottom w:val="0"/>
      <w:divBdr>
        <w:top w:val="none" w:sz="0" w:space="0" w:color="auto"/>
        <w:left w:val="none" w:sz="0" w:space="0" w:color="auto"/>
        <w:bottom w:val="none" w:sz="0" w:space="0" w:color="auto"/>
        <w:right w:val="none" w:sz="0" w:space="0" w:color="auto"/>
      </w:divBdr>
    </w:div>
    <w:div w:id="1686176889">
      <w:bodyDiv w:val="1"/>
      <w:marLeft w:val="0"/>
      <w:marRight w:val="0"/>
      <w:marTop w:val="0"/>
      <w:marBottom w:val="0"/>
      <w:divBdr>
        <w:top w:val="none" w:sz="0" w:space="0" w:color="auto"/>
        <w:left w:val="none" w:sz="0" w:space="0" w:color="auto"/>
        <w:bottom w:val="none" w:sz="0" w:space="0" w:color="auto"/>
        <w:right w:val="none" w:sz="0" w:space="0" w:color="auto"/>
      </w:divBdr>
    </w:div>
    <w:div w:id="1687558968">
      <w:bodyDiv w:val="1"/>
      <w:marLeft w:val="0"/>
      <w:marRight w:val="0"/>
      <w:marTop w:val="0"/>
      <w:marBottom w:val="0"/>
      <w:divBdr>
        <w:top w:val="none" w:sz="0" w:space="0" w:color="auto"/>
        <w:left w:val="none" w:sz="0" w:space="0" w:color="auto"/>
        <w:bottom w:val="none" w:sz="0" w:space="0" w:color="auto"/>
        <w:right w:val="none" w:sz="0" w:space="0" w:color="auto"/>
      </w:divBdr>
    </w:div>
    <w:div w:id="1693215907">
      <w:bodyDiv w:val="1"/>
      <w:marLeft w:val="0"/>
      <w:marRight w:val="0"/>
      <w:marTop w:val="0"/>
      <w:marBottom w:val="0"/>
      <w:divBdr>
        <w:top w:val="none" w:sz="0" w:space="0" w:color="auto"/>
        <w:left w:val="none" w:sz="0" w:space="0" w:color="auto"/>
        <w:bottom w:val="none" w:sz="0" w:space="0" w:color="auto"/>
        <w:right w:val="none" w:sz="0" w:space="0" w:color="auto"/>
      </w:divBdr>
    </w:div>
    <w:div w:id="1708526036">
      <w:bodyDiv w:val="1"/>
      <w:marLeft w:val="0"/>
      <w:marRight w:val="0"/>
      <w:marTop w:val="0"/>
      <w:marBottom w:val="0"/>
      <w:divBdr>
        <w:top w:val="none" w:sz="0" w:space="0" w:color="auto"/>
        <w:left w:val="none" w:sz="0" w:space="0" w:color="auto"/>
        <w:bottom w:val="none" w:sz="0" w:space="0" w:color="auto"/>
        <w:right w:val="none" w:sz="0" w:space="0" w:color="auto"/>
      </w:divBdr>
    </w:div>
    <w:div w:id="1717509680">
      <w:bodyDiv w:val="1"/>
      <w:marLeft w:val="0"/>
      <w:marRight w:val="0"/>
      <w:marTop w:val="0"/>
      <w:marBottom w:val="0"/>
      <w:divBdr>
        <w:top w:val="none" w:sz="0" w:space="0" w:color="auto"/>
        <w:left w:val="none" w:sz="0" w:space="0" w:color="auto"/>
        <w:bottom w:val="none" w:sz="0" w:space="0" w:color="auto"/>
        <w:right w:val="none" w:sz="0" w:space="0" w:color="auto"/>
      </w:divBdr>
    </w:div>
    <w:div w:id="1750879808">
      <w:bodyDiv w:val="1"/>
      <w:marLeft w:val="0"/>
      <w:marRight w:val="0"/>
      <w:marTop w:val="0"/>
      <w:marBottom w:val="0"/>
      <w:divBdr>
        <w:top w:val="none" w:sz="0" w:space="0" w:color="auto"/>
        <w:left w:val="none" w:sz="0" w:space="0" w:color="auto"/>
        <w:bottom w:val="none" w:sz="0" w:space="0" w:color="auto"/>
        <w:right w:val="none" w:sz="0" w:space="0" w:color="auto"/>
      </w:divBdr>
      <w:divsChild>
        <w:div w:id="2051299407">
          <w:marLeft w:val="0"/>
          <w:marRight w:val="0"/>
          <w:marTop w:val="0"/>
          <w:marBottom w:val="0"/>
          <w:divBdr>
            <w:top w:val="none" w:sz="0" w:space="0" w:color="auto"/>
            <w:left w:val="none" w:sz="0" w:space="0" w:color="auto"/>
            <w:bottom w:val="none" w:sz="0" w:space="0" w:color="auto"/>
            <w:right w:val="none" w:sz="0" w:space="0" w:color="auto"/>
          </w:divBdr>
          <w:divsChild>
            <w:div w:id="974215237">
              <w:marLeft w:val="0"/>
              <w:marRight w:val="0"/>
              <w:marTop w:val="0"/>
              <w:marBottom w:val="0"/>
              <w:divBdr>
                <w:top w:val="none" w:sz="0" w:space="0" w:color="auto"/>
                <w:left w:val="none" w:sz="0" w:space="0" w:color="auto"/>
                <w:bottom w:val="none" w:sz="0" w:space="0" w:color="auto"/>
                <w:right w:val="none" w:sz="0" w:space="0" w:color="auto"/>
              </w:divBdr>
            </w:div>
            <w:div w:id="184759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14798">
      <w:bodyDiv w:val="1"/>
      <w:marLeft w:val="0"/>
      <w:marRight w:val="0"/>
      <w:marTop w:val="0"/>
      <w:marBottom w:val="0"/>
      <w:divBdr>
        <w:top w:val="none" w:sz="0" w:space="0" w:color="auto"/>
        <w:left w:val="none" w:sz="0" w:space="0" w:color="auto"/>
        <w:bottom w:val="none" w:sz="0" w:space="0" w:color="auto"/>
        <w:right w:val="none" w:sz="0" w:space="0" w:color="auto"/>
      </w:divBdr>
    </w:div>
    <w:div w:id="1760366115">
      <w:bodyDiv w:val="1"/>
      <w:marLeft w:val="0"/>
      <w:marRight w:val="0"/>
      <w:marTop w:val="0"/>
      <w:marBottom w:val="0"/>
      <w:divBdr>
        <w:top w:val="none" w:sz="0" w:space="0" w:color="auto"/>
        <w:left w:val="none" w:sz="0" w:space="0" w:color="auto"/>
        <w:bottom w:val="none" w:sz="0" w:space="0" w:color="auto"/>
        <w:right w:val="none" w:sz="0" w:space="0" w:color="auto"/>
      </w:divBdr>
    </w:div>
    <w:div w:id="1765374920">
      <w:bodyDiv w:val="1"/>
      <w:marLeft w:val="0"/>
      <w:marRight w:val="0"/>
      <w:marTop w:val="0"/>
      <w:marBottom w:val="0"/>
      <w:divBdr>
        <w:top w:val="none" w:sz="0" w:space="0" w:color="auto"/>
        <w:left w:val="none" w:sz="0" w:space="0" w:color="auto"/>
        <w:bottom w:val="none" w:sz="0" w:space="0" w:color="auto"/>
        <w:right w:val="none" w:sz="0" w:space="0" w:color="auto"/>
      </w:divBdr>
    </w:div>
    <w:div w:id="1766072176">
      <w:bodyDiv w:val="1"/>
      <w:marLeft w:val="0"/>
      <w:marRight w:val="0"/>
      <w:marTop w:val="0"/>
      <w:marBottom w:val="0"/>
      <w:divBdr>
        <w:top w:val="none" w:sz="0" w:space="0" w:color="auto"/>
        <w:left w:val="none" w:sz="0" w:space="0" w:color="auto"/>
        <w:bottom w:val="none" w:sz="0" w:space="0" w:color="auto"/>
        <w:right w:val="none" w:sz="0" w:space="0" w:color="auto"/>
      </w:divBdr>
    </w:div>
    <w:div w:id="1774856268">
      <w:bodyDiv w:val="1"/>
      <w:marLeft w:val="0"/>
      <w:marRight w:val="0"/>
      <w:marTop w:val="0"/>
      <w:marBottom w:val="0"/>
      <w:divBdr>
        <w:top w:val="none" w:sz="0" w:space="0" w:color="auto"/>
        <w:left w:val="none" w:sz="0" w:space="0" w:color="auto"/>
        <w:bottom w:val="none" w:sz="0" w:space="0" w:color="auto"/>
        <w:right w:val="none" w:sz="0" w:space="0" w:color="auto"/>
      </w:divBdr>
    </w:div>
    <w:div w:id="1775204485">
      <w:bodyDiv w:val="1"/>
      <w:marLeft w:val="0"/>
      <w:marRight w:val="0"/>
      <w:marTop w:val="0"/>
      <w:marBottom w:val="0"/>
      <w:divBdr>
        <w:top w:val="none" w:sz="0" w:space="0" w:color="auto"/>
        <w:left w:val="none" w:sz="0" w:space="0" w:color="auto"/>
        <w:bottom w:val="none" w:sz="0" w:space="0" w:color="auto"/>
        <w:right w:val="none" w:sz="0" w:space="0" w:color="auto"/>
      </w:divBdr>
    </w:div>
    <w:div w:id="1783454921">
      <w:bodyDiv w:val="1"/>
      <w:marLeft w:val="0"/>
      <w:marRight w:val="0"/>
      <w:marTop w:val="0"/>
      <w:marBottom w:val="0"/>
      <w:divBdr>
        <w:top w:val="none" w:sz="0" w:space="0" w:color="auto"/>
        <w:left w:val="none" w:sz="0" w:space="0" w:color="auto"/>
        <w:bottom w:val="none" w:sz="0" w:space="0" w:color="auto"/>
        <w:right w:val="none" w:sz="0" w:space="0" w:color="auto"/>
      </w:divBdr>
    </w:div>
    <w:div w:id="1785032256">
      <w:bodyDiv w:val="1"/>
      <w:marLeft w:val="0"/>
      <w:marRight w:val="0"/>
      <w:marTop w:val="0"/>
      <w:marBottom w:val="0"/>
      <w:divBdr>
        <w:top w:val="none" w:sz="0" w:space="0" w:color="auto"/>
        <w:left w:val="none" w:sz="0" w:space="0" w:color="auto"/>
        <w:bottom w:val="none" w:sz="0" w:space="0" w:color="auto"/>
        <w:right w:val="none" w:sz="0" w:space="0" w:color="auto"/>
      </w:divBdr>
    </w:div>
    <w:div w:id="1798179947">
      <w:bodyDiv w:val="1"/>
      <w:marLeft w:val="0"/>
      <w:marRight w:val="0"/>
      <w:marTop w:val="0"/>
      <w:marBottom w:val="0"/>
      <w:divBdr>
        <w:top w:val="none" w:sz="0" w:space="0" w:color="auto"/>
        <w:left w:val="none" w:sz="0" w:space="0" w:color="auto"/>
        <w:bottom w:val="none" w:sz="0" w:space="0" w:color="auto"/>
        <w:right w:val="none" w:sz="0" w:space="0" w:color="auto"/>
      </w:divBdr>
    </w:div>
    <w:div w:id="1806268813">
      <w:bodyDiv w:val="1"/>
      <w:marLeft w:val="0"/>
      <w:marRight w:val="0"/>
      <w:marTop w:val="0"/>
      <w:marBottom w:val="0"/>
      <w:divBdr>
        <w:top w:val="none" w:sz="0" w:space="0" w:color="auto"/>
        <w:left w:val="none" w:sz="0" w:space="0" w:color="auto"/>
        <w:bottom w:val="none" w:sz="0" w:space="0" w:color="auto"/>
        <w:right w:val="none" w:sz="0" w:space="0" w:color="auto"/>
      </w:divBdr>
    </w:div>
    <w:div w:id="1806269207">
      <w:bodyDiv w:val="1"/>
      <w:marLeft w:val="0"/>
      <w:marRight w:val="0"/>
      <w:marTop w:val="0"/>
      <w:marBottom w:val="0"/>
      <w:divBdr>
        <w:top w:val="none" w:sz="0" w:space="0" w:color="auto"/>
        <w:left w:val="none" w:sz="0" w:space="0" w:color="auto"/>
        <w:bottom w:val="none" w:sz="0" w:space="0" w:color="auto"/>
        <w:right w:val="none" w:sz="0" w:space="0" w:color="auto"/>
      </w:divBdr>
    </w:div>
    <w:div w:id="1806970250">
      <w:bodyDiv w:val="1"/>
      <w:marLeft w:val="0"/>
      <w:marRight w:val="0"/>
      <w:marTop w:val="0"/>
      <w:marBottom w:val="0"/>
      <w:divBdr>
        <w:top w:val="none" w:sz="0" w:space="0" w:color="auto"/>
        <w:left w:val="none" w:sz="0" w:space="0" w:color="auto"/>
        <w:bottom w:val="none" w:sz="0" w:space="0" w:color="auto"/>
        <w:right w:val="none" w:sz="0" w:space="0" w:color="auto"/>
      </w:divBdr>
    </w:div>
    <w:div w:id="1821925584">
      <w:bodyDiv w:val="1"/>
      <w:marLeft w:val="0"/>
      <w:marRight w:val="0"/>
      <w:marTop w:val="0"/>
      <w:marBottom w:val="0"/>
      <w:divBdr>
        <w:top w:val="none" w:sz="0" w:space="0" w:color="auto"/>
        <w:left w:val="none" w:sz="0" w:space="0" w:color="auto"/>
        <w:bottom w:val="none" w:sz="0" w:space="0" w:color="auto"/>
        <w:right w:val="none" w:sz="0" w:space="0" w:color="auto"/>
      </w:divBdr>
    </w:div>
    <w:div w:id="1848641656">
      <w:bodyDiv w:val="1"/>
      <w:marLeft w:val="0"/>
      <w:marRight w:val="0"/>
      <w:marTop w:val="0"/>
      <w:marBottom w:val="0"/>
      <w:divBdr>
        <w:top w:val="none" w:sz="0" w:space="0" w:color="auto"/>
        <w:left w:val="none" w:sz="0" w:space="0" w:color="auto"/>
        <w:bottom w:val="none" w:sz="0" w:space="0" w:color="auto"/>
        <w:right w:val="none" w:sz="0" w:space="0" w:color="auto"/>
      </w:divBdr>
    </w:div>
    <w:div w:id="1851017967">
      <w:bodyDiv w:val="1"/>
      <w:marLeft w:val="0"/>
      <w:marRight w:val="0"/>
      <w:marTop w:val="0"/>
      <w:marBottom w:val="0"/>
      <w:divBdr>
        <w:top w:val="none" w:sz="0" w:space="0" w:color="auto"/>
        <w:left w:val="none" w:sz="0" w:space="0" w:color="auto"/>
        <w:bottom w:val="none" w:sz="0" w:space="0" w:color="auto"/>
        <w:right w:val="none" w:sz="0" w:space="0" w:color="auto"/>
      </w:divBdr>
    </w:div>
    <w:div w:id="1856263050">
      <w:bodyDiv w:val="1"/>
      <w:marLeft w:val="0"/>
      <w:marRight w:val="0"/>
      <w:marTop w:val="0"/>
      <w:marBottom w:val="0"/>
      <w:divBdr>
        <w:top w:val="none" w:sz="0" w:space="0" w:color="auto"/>
        <w:left w:val="none" w:sz="0" w:space="0" w:color="auto"/>
        <w:bottom w:val="none" w:sz="0" w:space="0" w:color="auto"/>
        <w:right w:val="none" w:sz="0" w:space="0" w:color="auto"/>
      </w:divBdr>
    </w:div>
    <w:div w:id="1870100920">
      <w:bodyDiv w:val="1"/>
      <w:marLeft w:val="0"/>
      <w:marRight w:val="0"/>
      <w:marTop w:val="0"/>
      <w:marBottom w:val="0"/>
      <w:divBdr>
        <w:top w:val="none" w:sz="0" w:space="0" w:color="auto"/>
        <w:left w:val="none" w:sz="0" w:space="0" w:color="auto"/>
        <w:bottom w:val="none" w:sz="0" w:space="0" w:color="auto"/>
        <w:right w:val="none" w:sz="0" w:space="0" w:color="auto"/>
      </w:divBdr>
    </w:div>
    <w:div w:id="1876455855">
      <w:bodyDiv w:val="1"/>
      <w:marLeft w:val="0"/>
      <w:marRight w:val="0"/>
      <w:marTop w:val="0"/>
      <w:marBottom w:val="0"/>
      <w:divBdr>
        <w:top w:val="none" w:sz="0" w:space="0" w:color="auto"/>
        <w:left w:val="none" w:sz="0" w:space="0" w:color="auto"/>
        <w:bottom w:val="none" w:sz="0" w:space="0" w:color="auto"/>
        <w:right w:val="none" w:sz="0" w:space="0" w:color="auto"/>
      </w:divBdr>
    </w:div>
    <w:div w:id="1886017749">
      <w:bodyDiv w:val="1"/>
      <w:marLeft w:val="0"/>
      <w:marRight w:val="0"/>
      <w:marTop w:val="0"/>
      <w:marBottom w:val="0"/>
      <w:divBdr>
        <w:top w:val="none" w:sz="0" w:space="0" w:color="auto"/>
        <w:left w:val="none" w:sz="0" w:space="0" w:color="auto"/>
        <w:bottom w:val="none" w:sz="0" w:space="0" w:color="auto"/>
        <w:right w:val="none" w:sz="0" w:space="0" w:color="auto"/>
      </w:divBdr>
    </w:div>
    <w:div w:id="1890533464">
      <w:bodyDiv w:val="1"/>
      <w:marLeft w:val="0"/>
      <w:marRight w:val="0"/>
      <w:marTop w:val="0"/>
      <w:marBottom w:val="0"/>
      <w:divBdr>
        <w:top w:val="none" w:sz="0" w:space="0" w:color="auto"/>
        <w:left w:val="none" w:sz="0" w:space="0" w:color="auto"/>
        <w:bottom w:val="none" w:sz="0" w:space="0" w:color="auto"/>
        <w:right w:val="none" w:sz="0" w:space="0" w:color="auto"/>
      </w:divBdr>
    </w:div>
    <w:div w:id="1893232481">
      <w:bodyDiv w:val="1"/>
      <w:marLeft w:val="0"/>
      <w:marRight w:val="0"/>
      <w:marTop w:val="0"/>
      <w:marBottom w:val="0"/>
      <w:divBdr>
        <w:top w:val="none" w:sz="0" w:space="0" w:color="auto"/>
        <w:left w:val="none" w:sz="0" w:space="0" w:color="auto"/>
        <w:bottom w:val="none" w:sz="0" w:space="0" w:color="auto"/>
        <w:right w:val="none" w:sz="0" w:space="0" w:color="auto"/>
      </w:divBdr>
    </w:div>
    <w:div w:id="1894074016">
      <w:bodyDiv w:val="1"/>
      <w:marLeft w:val="0"/>
      <w:marRight w:val="0"/>
      <w:marTop w:val="0"/>
      <w:marBottom w:val="0"/>
      <w:divBdr>
        <w:top w:val="none" w:sz="0" w:space="0" w:color="auto"/>
        <w:left w:val="none" w:sz="0" w:space="0" w:color="auto"/>
        <w:bottom w:val="none" w:sz="0" w:space="0" w:color="auto"/>
        <w:right w:val="none" w:sz="0" w:space="0" w:color="auto"/>
      </w:divBdr>
    </w:div>
    <w:div w:id="1894269598">
      <w:bodyDiv w:val="1"/>
      <w:marLeft w:val="0"/>
      <w:marRight w:val="0"/>
      <w:marTop w:val="0"/>
      <w:marBottom w:val="0"/>
      <w:divBdr>
        <w:top w:val="none" w:sz="0" w:space="0" w:color="auto"/>
        <w:left w:val="none" w:sz="0" w:space="0" w:color="auto"/>
        <w:bottom w:val="none" w:sz="0" w:space="0" w:color="auto"/>
        <w:right w:val="none" w:sz="0" w:space="0" w:color="auto"/>
      </w:divBdr>
    </w:div>
    <w:div w:id="1895582141">
      <w:bodyDiv w:val="1"/>
      <w:marLeft w:val="0"/>
      <w:marRight w:val="0"/>
      <w:marTop w:val="0"/>
      <w:marBottom w:val="0"/>
      <w:divBdr>
        <w:top w:val="none" w:sz="0" w:space="0" w:color="auto"/>
        <w:left w:val="none" w:sz="0" w:space="0" w:color="auto"/>
        <w:bottom w:val="none" w:sz="0" w:space="0" w:color="auto"/>
        <w:right w:val="none" w:sz="0" w:space="0" w:color="auto"/>
      </w:divBdr>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
    <w:div w:id="1915040719">
      <w:bodyDiv w:val="1"/>
      <w:marLeft w:val="0"/>
      <w:marRight w:val="0"/>
      <w:marTop w:val="0"/>
      <w:marBottom w:val="0"/>
      <w:divBdr>
        <w:top w:val="none" w:sz="0" w:space="0" w:color="auto"/>
        <w:left w:val="none" w:sz="0" w:space="0" w:color="auto"/>
        <w:bottom w:val="none" w:sz="0" w:space="0" w:color="auto"/>
        <w:right w:val="none" w:sz="0" w:space="0" w:color="auto"/>
      </w:divBdr>
    </w:div>
    <w:div w:id="1929076388">
      <w:bodyDiv w:val="1"/>
      <w:marLeft w:val="0"/>
      <w:marRight w:val="0"/>
      <w:marTop w:val="0"/>
      <w:marBottom w:val="0"/>
      <w:divBdr>
        <w:top w:val="none" w:sz="0" w:space="0" w:color="auto"/>
        <w:left w:val="none" w:sz="0" w:space="0" w:color="auto"/>
        <w:bottom w:val="none" w:sz="0" w:space="0" w:color="auto"/>
        <w:right w:val="none" w:sz="0" w:space="0" w:color="auto"/>
      </w:divBdr>
    </w:div>
    <w:div w:id="1933976364">
      <w:bodyDiv w:val="1"/>
      <w:marLeft w:val="0"/>
      <w:marRight w:val="0"/>
      <w:marTop w:val="0"/>
      <w:marBottom w:val="0"/>
      <w:divBdr>
        <w:top w:val="none" w:sz="0" w:space="0" w:color="auto"/>
        <w:left w:val="none" w:sz="0" w:space="0" w:color="auto"/>
        <w:bottom w:val="none" w:sz="0" w:space="0" w:color="auto"/>
        <w:right w:val="none" w:sz="0" w:space="0" w:color="auto"/>
      </w:divBdr>
    </w:div>
    <w:div w:id="1951430350">
      <w:bodyDiv w:val="1"/>
      <w:marLeft w:val="0"/>
      <w:marRight w:val="0"/>
      <w:marTop w:val="0"/>
      <w:marBottom w:val="0"/>
      <w:divBdr>
        <w:top w:val="none" w:sz="0" w:space="0" w:color="auto"/>
        <w:left w:val="none" w:sz="0" w:space="0" w:color="auto"/>
        <w:bottom w:val="none" w:sz="0" w:space="0" w:color="auto"/>
        <w:right w:val="none" w:sz="0" w:space="0" w:color="auto"/>
      </w:divBdr>
    </w:div>
    <w:div w:id="1957322843">
      <w:bodyDiv w:val="1"/>
      <w:marLeft w:val="0"/>
      <w:marRight w:val="0"/>
      <w:marTop w:val="0"/>
      <w:marBottom w:val="0"/>
      <w:divBdr>
        <w:top w:val="none" w:sz="0" w:space="0" w:color="auto"/>
        <w:left w:val="none" w:sz="0" w:space="0" w:color="auto"/>
        <w:bottom w:val="none" w:sz="0" w:space="0" w:color="auto"/>
        <w:right w:val="none" w:sz="0" w:space="0" w:color="auto"/>
      </w:divBdr>
    </w:div>
    <w:div w:id="1975133317">
      <w:bodyDiv w:val="1"/>
      <w:marLeft w:val="0"/>
      <w:marRight w:val="0"/>
      <w:marTop w:val="0"/>
      <w:marBottom w:val="0"/>
      <w:divBdr>
        <w:top w:val="none" w:sz="0" w:space="0" w:color="auto"/>
        <w:left w:val="none" w:sz="0" w:space="0" w:color="auto"/>
        <w:bottom w:val="none" w:sz="0" w:space="0" w:color="auto"/>
        <w:right w:val="none" w:sz="0" w:space="0" w:color="auto"/>
      </w:divBdr>
    </w:div>
    <w:div w:id="1991513789">
      <w:bodyDiv w:val="1"/>
      <w:marLeft w:val="0"/>
      <w:marRight w:val="0"/>
      <w:marTop w:val="0"/>
      <w:marBottom w:val="0"/>
      <w:divBdr>
        <w:top w:val="none" w:sz="0" w:space="0" w:color="auto"/>
        <w:left w:val="none" w:sz="0" w:space="0" w:color="auto"/>
        <w:bottom w:val="none" w:sz="0" w:space="0" w:color="auto"/>
        <w:right w:val="none" w:sz="0" w:space="0" w:color="auto"/>
      </w:divBdr>
    </w:div>
    <w:div w:id="1998458992">
      <w:bodyDiv w:val="1"/>
      <w:marLeft w:val="0"/>
      <w:marRight w:val="0"/>
      <w:marTop w:val="0"/>
      <w:marBottom w:val="0"/>
      <w:divBdr>
        <w:top w:val="none" w:sz="0" w:space="0" w:color="auto"/>
        <w:left w:val="none" w:sz="0" w:space="0" w:color="auto"/>
        <w:bottom w:val="none" w:sz="0" w:space="0" w:color="auto"/>
        <w:right w:val="none" w:sz="0" w:space="0" w:color="auto"/>
      </w:divBdr>
    </w:div>
    <w:div w:id="2001152174">
      <w:bodyDiv w:val="1"/>
      <w:marLeft w:val="0"/>
      <w:marRight w:val="0"/>
      <w:marTop w:val="0"/>
      <w:marBottom w:val="0"/>
      <w:divBdr>
        <w:top w:val="none" w:sz="0" w:space="0" w:color="auto"/>
        <w:left w:val="none" w:sz="0" w:space="0" w:color="auto"/>
        <w:bottom w:val="none" w:sz="0" w:space="0" w:color="auto"/>
        <w:right w:val="none" w:sz="0" w:space="0" w:color="auto"/>
      </w:divBdr>
    </w:div>
    <w:div w:id="2006663551">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24554363">
      <w:bodyDiv w:val="1"/>
      <w:marLeft w:val="0"/>
      <w:marRight w:val="0"/>
      <w:marTop w:val="0"/>
      <w:marBottom w:val="0"/>
      <w:divBdr>
        <w:top w:val="none" w:sz="0" w:space="0" w:color="auto"/>
        <w:left w:val="none" w:sz="0" w:space="0" w:color="auto"/>
        <w:bottom w:val="none" w:sz="0" w:space="0" w:color="auto"/>
        <w:right w:val="none" w:sz="0" w:space="0" w:color="auto"/>
      </w:divBdr>
    </w:div>
    <w:div w:id="2031489110">
      <w:bodyDiv w:val="1"/>
      <w:marLeft w:val="0"/>
      <w:marRight w:val="0"/>
      <w:marTop w:val="0"/>
      <w:marBottom w:val="0"/>
      <w:divBdr>
        <w:top w:val="none" w:sz="0" w:space="0" w:color="auto"/>
        <w:left w:val="none" w:sz="0" w:space="0" w:color="auto"/>
        <w:bottom w:val="none" w:sz="0" w:space="0" w:color="auto"/>
        <w:right w:val="none" w:sz="0" w:space="0" w:color="auto"/>
      </w:divBdr>
    </w:div>
    <w:div w:id="2041196507">
      <w:bodyDiv w:val="1"/>
      <w:marLeft w:val="0"/>
      <w:marRight w:val="0"/>
      <w:marTop w:val="0"/>
      <w:marBottom w:val="0"/>
      <w:divBdr>
        <w:top w:val="none" w:sz="0" w:space="0" w:color="auto"/>
        <w:left w:val="none" w:sz="0" w:space="0" w:color="auto"/>
        <w:bottom w:val="none" w:sz="0" w:space="0" w:color="auto"/>
        <w:right w:val="none" w:sz="0" w:space="0" w:color="auto"/>
      </w:divBdr>
    </w:div>
    <w:div w:id="2042241534">
      <w:bodyDiv w:val="1"/>
      <w:marLeft w:val="0"/>
      <w:marRight w:val="0"/>
      <w:marTop w:val="0"/>
      <w:marBottom w:val="0"/>
      <w:divBdr>
        <w:top w:val="none" w:sz="0" w:space="0" w:color="auto"/>
        <w:left w:val="none" w:sz="0" w:space="0" w:color="auto"/>
        <w:bottom w:val="none" w:sz="0" w:space="0" w:color="auto"/>
        <w:right w:val="none" w:sz="0" w:space="0" w:color="auto"/>
      </w:divBdr>
    </w:div>
    <w:div w:id="2045517488">
      <w:bodyDiv w:val="1"/>
      <w:marLeft w:val="0"/>
      <w:marRight w:val="0"/>
      <w:marTop w:val="0"/>
      <w:marBottom w:val="0"/>
      <w:divBdr>
        <w:top w:val="none" w:sz="0" w:space="0" w:color="auto"/>
        <w:left w:val="none" w:sz="0" w:space="0" w:color="auto"/>
        <w:bottom w:val="none" w:sz="0" w:space="0" w:color="auto"/>
        <w:right w:val="none" w:sz="0" w:space="0" w:color="auto"/>
      </w:divBdr>
    </w:div>
    <w:div w:id="2046171949">
      <w:bodyDiv w:val="1"/>
      <w:marLeft w:val="0"/>
      <w:marRight w:val="0"/>
      <w:marTop w:val="0"/>
      <w:marBottom w:val="0"/>
      <w:divBdr>
        <w:top w:val="none" w:sz="0" w:space="0" w:color="auto"/>
        <w:left w:val="none" w:sz="0" w:space="0" w:color="auto"/>
        <w:bottom w:val="none" w:sz="0" w:space="0" w:color="auto"/>
        <w:right w:val="none" w:sz="0" w:space="0" w:color="auto"/>
      </w:divBdr>
    </w:div>
    <w:div w:id="2054693853">
      <w:bodyDiv w:val="1"/>
      <w:marLeft w:val="0"/>
      <w:marRight w:val="0"/>
      <w:marTop w:val="0"/>
      <w:marBottom w:val="0"/>
      <w:divBdr>
        <w:top w:val="none" w:sz="0" w:space="0" w:color="auto"/>
        <w:left w:val="none" w:sz="0" w:space="0" w:color="auto"/>
        <w:bottom w:val="none" w:sz="0" w:space="0" w:color="auto"/>
        <w:right w:val="none" w:sz="0" w:space="0" w:color="auto"/>
      </w:divBdr>
    </w:div>
    <w:div w:id="2061830498">
      <w:bodyDiv w:val="1"/>
      <w:marLeft w:val="0"/>
      <w:marRight w:val="0"/>
      <w:marTop w:val="0"/>
      <w:marBottom w:val="0"/>
      <w:divBdr>
        <w:top w:val="none" w:sz="0" w:space="0" w:color="auto"/>
        <w:left w:val="none" w:sz="0" w:space="0" w:color="auto"/>
        <w:bottom w:val="none" w:sz="0" w:space="0" w:color="auto"/>
        <w:right w:val="none" w:sz="0" w:space="0" w:color="auto"/>
      </w:divBdr>
    </w:div>
    <w:div w:id="2082212784">
      <w:bodyDiv w:val="1"/>
      <w:marLeft w:val="0"/>
      <w:marRight w:val="0"/>
      <w:marTop w:val="0"/>
      <w:marBottom w:val="0"/>
      <w:divBdr>
        <w:top w:val="none" w:sz="0" w:space="0" w:color="auto"/>
        <w:left w:val="none" w:sz="0" w:space="0" w:color="auto"/>
        <w:bottom w:val="none" w:sz="0" w:space="0" w:color="auto"/>
        <w:right w:val="none" w:sz="0" w:space="0" w:color="auto"/>
      </w:divBdr>
    </w:div>
    <w:div w:id="2090416888">
      <w:bodyDiv w:val="1"/>
      <w:marLeft w:val="0"/>
      <w:marRight w:val="0"/>
      <w:marTop w:val="0"/>
      <w:marBottom w:val="0"/>
      <w:divBdr>
        <w:top w:val="none" w:sz="0" w:space="0" w:color="auto"/>
        <w:left w:val="none" w:sz="0" w:space="0" w:color="auto"/>
        <w:bottom w:val="none" w:sz="0" w:space="0" w:color="auto"/>
        <w:right w:val="none" w:sz="0" w:space="0" w:color="auto"/>
      </w:divBdr>
    </w:div>
    <w:div w:id="2101753874">
      <w:bodyDiv w:val="1"/>
      <w:marLeft w:val="0"/>
      <w:marRight w:val="0"/>
      <w:marTop w:val="0"/>
      <w:marBottom w:val="0"/>
      <w:divBdr>
        <w:top w:val="none" w:sz="0" w:space="0" w:color="auto"/>
        <w:left w:val="none" w:sz="0" w:space="0" w:color="auto"/>
        <w:bottom w:val="none" w:sz="0" w:space="0" w:color="auto"/>
        <w:right w:val="none" w:sz="0" w:space="0" w:color="auto"/>
      </w:divBdr>
    </w:div>
    <w:div w:id="2107801361">
      <w:bodyDiv w:val="1"/>
      <w:marLeft w:val="0"/>
      <w:marRight w:val="0"/>
      <w:marTop w:val="0"/>
      <w:marBottom w:val="0"/>
      <w:divBdr>
        <w:top w:val="none" w:sz="0" w:space="0" w:color="auto"/>
        <w:left w:val="none" w:sz="0" w:space="0" w:color="auto"/>
        <w:bottom w:val="none" w:sz="0" w:space="0" w:color="auto"/>
        <w:right w:val="none" w:sz="0" w:space="0" w:color="auto"/>
      </w:divBdr>
    </w:div>
    <w:div w:id="2138717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4.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0.png"/><Relationship Id="rId68" Type="http://schemas.openxmlformats.org/officeDocument/2006/relationships/footer" Target="footer17.xml"/><Relationship Id="rId16" Type="http://schemas.openxmlformats.org/officeDocument/2006/relationships/hyperlink" Target="http://teknik.untan.ac.id/" TargetMode="Externa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oleObject" Target="embeddings/oleObject1.bin"/><Relationship Id="rId58" Type="http://schemas.openxmlformats.org/officeDocument/2006/relationships/image" Target="media/image15.png"/><Relationship Id="rId66" Type="http://schemas.openxmlformats.org/officeDocument/2006/relationships/header" Target="header15.xml"/><Relationship Id="rId74" Type="http://schemas.openxmlformats.org/officeDocument/2006/relationships/footer" Target="footer22.xml"/><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footer" Target="footer3.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footer" Target="footer9.xml"/><Relationship Id="rId35" Type="http://schemas.openxmlformats.org/officeDocument/2006/relationships/header" Target="header10.xml"/><Relationship Id="rId43" Type="http://schemas.openxmlformats.org/officeDocument/2006/relationships/image" Target="media/image9.PNG"/><Relationship Id="rId48" Type="http://schemas.openxmlformats.org/officeDocument/2006/relationships/header" Target="header11.xml"/><Relationship Id="rId56" Type="http://schemas.openxmlformats.org/officeDocument/2006/relationships/header" Target="header14.xml"/><Relationship Id="rId64" Type="http://schemas.openxmlformats.org/officeDocument/2006/relationships/chart" Target="charts/chart1.xml"/><Relationship Id="rId69" Type="http://schemas.openxmlformats.org/officeDocument/2006/relationships/footer" Target="footer18.xm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footer" Target="footer14.xml"/><Relationship Id="rId72" Type="http://schemas.openxmlformats.org/officeDocument/2006/relationships/footer" Target="footer20.xml"/><Relationship Id="rId3" Type="http://schemas.openxmlformats.org/officeDocument/2006/relationships/styles" Target="styles.xml"/><Relationship Id="rId12" Type="http://schemas.openxmlformats.org/officeDocument/2006/relationships/hyperlink" Target="mailto:ft@untan.ac.id" TargetMode="External"/><Relationship Id="rId17" Type="http://schemas.openxmlformats.org/officeDocument/2006/relationships/image" Target="media/image3.jpeg"/><Relationship Id="rId25" Type="http://schemas.openxmlformats.org/officeDocument/2006/relationships/header" Target="header5.xml"/><Relationship Id="rId33" Type="http://schemas.openxmlformats.org/officeDocument/2006/relationships/header" Target="header9.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header" Target="header16.xml"/><Relationship Id="rId20" Type="http://schemas.openxmlformats.org/officeDocument/2006/relationships/header" Target="header3.xml"/><Relationship Id="rId41" Type="http://schemas.openxmlformats.org/officeDocument/2006/relationships/image" Target="media/image7.PNG"/><Relationship Id="rId54" Type="http://schemas.openxmlformats.org/officeDocument/2006/relationships/header" Target="header13.xml"/><Relationship Id="rId62" Type="http://schemas.openxmlformats.org/officeDocument/2006/relationships/image" Target="media/image19.png"/><Relationship Id="rId70" Type="http://schemas.openxmlformats.org/officeDocument/2006/relationships/header" Target="header17.xml"/><Relationship Id="rId75"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ft@untan.ac.id" TargetMode="External"/><Relationship Id="rId23" Type="http://schemas.openxmlformats.org/officeDocument/2006/relationships/header" Target="header4.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footer" Target="footer13.xml"/><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header" Target="header8.xml"/><Relationship Id="rId44" Type="http://schemas.openxmlformats.org/officeDocument/2006/relationships/image" Target="media/image10.png"/><Relationship Id="rId52" Type="http://schemas.openxmlformats.org/officeDocument/2006/relationships/image" Target="media/image14.emf"/><Relationship Id="rId60" Type="http://schemas.openxmlformats.org/officeDocument/2006/relationships/image" Target="media/image17.png"/><Relationship Id="rId65" Type="http://schemas.openxmlformats.org/officeDocument/2006/relationships/chart" Target="charts/chart2.xml"/><Relationship Id="rId73" Type="http://schemas.openxmlformats.org/officeDocument/2006/relationships/footer" Target="footer2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teknik.untan.ac.id/" TargetMode="External"/><Relationship Id="rId18" Type="http://schemas.openxmlformats.org/officeDocument/2006/relationships/header" Target="header2.xml"/><Relationship Id="rId39" Type="http://schemas.openxmlformats.org/officeDocument/2006/relationships/image" Target="media/image5.png"/><Relationship Id="rId34" Type="http://schemas.openxmlformats.org/officeDocument/2006/relationships/footer" Target="footer11.xml"/><Relationship Id="rId50" Type="http://schemas.openxmlformats.org/officeDocument/2006/relationships/header" Target="header12.xml"/><Relationship Id="rId55" Type="http://schemas.openxmlformats.org/officeDocument/2006/relationships/footer" Target="footer15.xml"/><Relationship Id="rId76"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footer" Target="footer19.xml"/><Relationship Id="rId2" Type="http://schemas.openxmlformats.org/officeDocument/2006/relationships/numbering" Target="numbering.xml"/><Relationship Id="rId29"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_D.%20Penunjang\Format%20Outline%20&amp;%20Skripsi\Final%20Skripsi%2028%20Mei%202009%20ferry\Pedoman%20Proposal%20&amp;%20Skripsi%202015%20Revisi%20II%20FT%20Untan\Skripsi\Template%20Skripsi%20(Juli%202012)%20Revisi%20I.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Pengujian </a:t>
            </a:r>
            <a:r>
              <a:rPr lang="en-US" i="1"/>
              <a:t>Accuracy, Precision, Recall,</a:t>
            </a:r>
            <a:r>
              <a:rPr lang="en-US"/>
              <a:t> dan F</a:t>
            </a:r>
            <a:r>
              <a:rPr lang="en-US" i="1"/>
              <a:t>-measure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Sheet1!$B$2:$B$6</c:f>
              <c:numCache>
                <c:formatCode>0.000</c:formatCode>
                <c:ptCount val="5"/>
                <c:pt idx="0">
                  <c:v>0.95</c:v>
                </c:pt>
                <c:pt idx="1">
                  <c:v>0.97499999999999998</c:v>
                </c:pt>
                <c:pt idx="2">
                  <c:v>0.98199999999999998</c:v>
                </c:pt>
                <c:pt idx="3">
                  <c:v>0.96399999999999997</c:v>
                </c:pt>
                <c:pt idx="4">
                  <c:v>0.98099999999999998</c:v>
                </c:pt>
              </c:numCache>
            </c:numRef>
          </c:val>
          <c:extLst>
            <c:ext xmlns:c16="http://schemas.microsoft.com/office/drawing/2014/chart" uri="{C3380CC4-5D6E-409C-BE32-E72D297353CC}">
              <c16:uniqueId val="{00000000-28B0-44EB-9531-D15F5D8F5CAD}"/>
            </c:ext>
          </c:extLst>
        </c:ser>
        <c:ser>
          <c:idx val="1"/>
          <c:order val="1"/>
          <c:tx>
            <c:strRef>
              <c:f>Sheet1!$C$1</c:f>
              <c:strCache>
                <c:ptCount val="1"/>
                <c:pt idx="0">
                  <c:v>Precision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Sheet1!$C$2:$C$6</c:f>
              <c:numCache>
                <c:formatCode>0.000</c:formatCode>
                <c:ptCount val="5"/>
                <c:pt idx="0">
                  <c:v>0.92069999999999996</c:v>
                </c:pt>
                <c:pt idx="1">
                  <c:v>0.9839</c:v>
                </c:pt>
                <c:pt idx="2">
                  <c:v>0.96319999999999995</c:v>
                </c:pt>
                <c:pt idx="3">
                  <c:v>0.93600000000000005</c:v>
                </c:pt>
                <c:pt idx="4">
                  <c:v>0.99719999999999998</c:v>
                </c:pt>
              </c:numCache>
            </c:numRef>
          </c:val>
          <c:extLst>
            <c:ext xmlns:c16="http://schemas.microsoft.com/office/drawing/2014/chart" uri="{C3380CC4-5D6E-409C-BE32-E72D297353CC}">
              <c16:uniqueId val="{00000001-28B0-44EB-9531-D15F5D8F5CAD}"/>
            </c:ext>
          </c:extLst>
        </c:ser>
        <c:ser>
          <c:idx val="2"/>
          <c:order val="2"/>
          <c:tx>
            <c:strRef>
              <c:f>Sheet1!$D$1</c:f>
              <c:strCache>
                <c:ptCount val="1"/>
                <c:pt idx="0">
                  <c:v>Recall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Sheet1!$D$2:$D$6</c:f>
              <c:numCache>
                <c:formatCode>0.000</c:formatCode>
                <c:ptCount val="5"/>
                <c:pt idx="0">
                  <c:v>0.96199999999999997</c:v>
                </c:pt>
                <c:pt idx="1">
                  <c:v>0.97299999999999998</c:v>
                </c:pt>
                <c:pt idx="2">
                  <c:v>0.97299999999999998</c:v>
                </c:pt>
                <c:pt idx="3">
                  <c:v>0.98</c:v>
                </c:pt>
                <c:pt idx="4">
                  <c:v>0.96499999999999997</c:v>
                </c:pt>
              </c:numCache>
            </c:numRef>
          </c:val>
          <c:extLst>
            <c:ext xmlns:c16="http://schemas.microsoft.com/office/drawing/2014/chart" uri="{C3380CC4-5D6E-409C-BE32-E72D297353CC}">
              <c16:uniqueId val="{00000002-28B0-44EB-9531-D15F5D8F5CAD}"/>
            </c:ext>
          </c:extLst>
        </c:ser>
        <c:ser>
          <c:idx val="3"/>
          <c:order val="3"/>
          <c:tx>
            <c:strRef>
              <c:f>Sheet1!$E$1</c:f>
              <c:strCache>
                <c:ptCount val="1"/>
                <c:pt idx="0">
                  <c:v>F-measure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Sheet1!$E$2:$E$6</c:f>
              <c:numCache>
                <c:formatCode>0.000</c:formatCode>
                <c:ptCount val="5"/>
                <c:pt idx="0">
                  <c:v>0.94099999999999995</c:v>
                </c:pt>
                <c:pt idx="1">
                  <c:v>0.97799999999999998</c:v>
                </c:pt>
                <c:pt idx="2">
                  <c:v>0.96799999999999997</c:v>
                </c:pt>
                <c:pt idx="3">
                  <c:v>0.95699999999999996</c:v>
                </c:pt>
                <c:pt idx="4">
                  <c:v>0.98099999999999998</c:v>
                </c:pt>
              </c:numCache>
            </c:numRef>
          </c:val>
          <c:extLst>
            <c:ext xmlns:c16="http://schemas.microsoft.com/office/drawing/2014/chart" uri="{C3380CC4-5D6E-409C-BE32-E72D297353CC}">
              <c16:uniqueId val="{00000003-28B0-44EB-9531-D15F5D8F5CAD}"/>
            </c:ext>
          </c:extLst>
        </c:ser>
        <c:dLbls>
          <c:dLblPos val="outEnd"/>
          <c:showLegendKey val="0"/>
          <c:showVal val="1"/>
          <c:showCatName val="0"/>
          <c:showSerName val="0"/>
          <c:showPercent val="0"/>
          <c:showBubbleSize val="0"/>
        </c:dLbls>
        <c:gapWidth val="219"/>
        <c:overlap val="-27"/>
        <c:axId val="232922192"/>
        <c:axId val="232915960"/>
      </c:barChart>
      <c:catAx>
        <c:axId val="23292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915960"/>
        <c:crosses val="autoZero"/>
        <c:auto val="1"/>
        <c:lblAlgn val="ctr"/>
        <c:lblOffset val="100"/>
        <c:noMultiLvlLbl val="0"/>
      </c:catAx>
      <c:valAx>
        <c:axId val="232915960"/>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92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 Hasil Pengujian K</a:t>
            </a:r>
            <a:r>
              <a:rPr lang="en-US" i="1"/>
              <a:t>-fold Cross Validation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Sheet1!$B$2:$B$6</c:f>
              <c:numCache>
                <c:formatCode>0.000</c:formatCode>
                <c:ptCount val="5"/>
                <c:pt idx="0">
                  <c:v>0.19686777402376898</c:v>
                </c:pt>
                <c:pt idx="1">
                  <c:v>0.9688553205178142</c:v>
                </c:pt>
                <c:pt idx="2">
                  <c:v>0.85929742080728855</c:v>
                </c:pt>
                <c:pt idx="3">
                  <c:v>0.12373018398613785</c:v>
                </c:pt>
                <c:pt idx="4">
                  <c:v>0.7703473328895124</c:v>
                </c:pt>
              </c:numCache>
            </c:numRef>
          </c:val>
          <c:extLst>
            <c:ext xmlns:c16="http://schemas.microsoft.com/office/drawing/2014/chart" uri="{C3380CC4-5D6E-409C-BE32-E72D297353CC}">
              <c16:uniqueId val="{00000000-1E28-4913-8088-B76301F0B825}"/>
            </c:ext>
          </c:extLst>
        </c:ser>
        <c:ser>
          <c:idx val="1"/>
          <c:order val="1"/>
          <c:tx>
            <c:strRef>
              <c:f>Sheet1!$C$1</c:f>
              <c:strCache>
                <c:ptCount val="1"/>
                <c:pt idx="0">
                  <c:v>Precision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Sheet1!$C$2:$C$6</c:f>
              <c:numCache>
                <c:formatCode>0.000</c:formatCode>
                <c:ptCount val="5"/>
                <c:pt idx="0">
                  <c:v>0.21130767298627542</c:v>
                </c:pt>
                <c:pt idx="1">
                  <c:v>0.97242960157589542</c:v>
                </c:pt>
                <c:pt idx="2">
                  <c:v>0.73576490928441607</c:v>
                </c:pt>
                <c:pt idx="3">
                  <c:v>0.15480723274055602</c:v>
                </c:pt>
                <c:pt idx="4">
                  <c:v>0.53896338007498601</c:v>
                </c:pt>
              </c:numCache>
            </c:numRef>
          </c:val>
          <c:extLst>
            <c:ext xmlns:c16="http://schemas.microsoft.com/office/drawing/2014/chart" uri="{C3380CC4-5D6E-409C-BE32-E72D297353CC}">
              <c16:uniqueId val="{00000001-1E28-4913-8088-B76301F0B825}"/>
            </c:ext>
          </c:extLst>
        </c:ser>
        <c:ser>
          <c:idx val="2"/>
          <c:order val="2"/>
          <c:tx>
            <c:strRef>
              <c:f>Sheet1!$D$1</c:f>
              <c:strCache>
                <c:ptCount val="1"/>
                <c:pt idx="0">
                  <c:v>Recall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Sheet1!$D$2:$D$6</c:f>
              <c:numCache>
                <c:formatCode>0.000</c:formatCode>
                <c:ptCount val="5"/>
                <c:pt idx="0">
                  <c:v>0.22705311923396582</c:v>
                </c:pt>
                <c:pt idx="1">
                  <c:v>0.96100464681526565</c:v>
                </c:pt>
                <c:pt idx="2">
                  <c:v>0.76079634207978764</c:v>
                </c:pt>
                <c:pt idx="3">
                  <c:v>0.15857104075014919</c:v>
                </c:pt>
                <c:pt idx="4">
                  <c:v>0.52349528997326389</c:v>
                </c:pt>
              </c:numCache>
            </c:numRef>
          </c:val>
          <c:extLst>
            <c:ext xmlns:c16="http://schemas.microsoft.com/office/drawing/2014/chart" uri="{C3380CC4-5D6E-409C-BE32-E72D297353CC}">
              <c16:uniqueId val="{00000002-1E28-4913-8088-B76301F0B825}"/>
            </c:ext>
          </c:extLst>
        </c:ser>
        <c:ser>
          <c:idx val="3"/>
          <c:order val="3"/>
          <c:tx>
            <c:strRef>
              <c:f>Sheet1!$E$1</c:f>
              <c:strCache>
                <c:ptCount val="1"/>
                <c:pt idx="0">
                  <c:v>F-measure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Bigram</c:v>
                </c:pt>
                <c:pt idx="1">
                  <c:v>HMM</c:v>
                </c:pt>
                <c:pt idx="2">
                  <c:v>Perceptron</c:v>
                </c:pt>
                <c:pt idx="3">
                  <c:v>Trigram</c:v>
                </c:pt>
                <c:pt idx="4">
                  <c:v>Unigram</c:v>
                </c:pt>
              </c:strCache>
            </c:strRef>
          </c:cat>
          <c:val>
            <c:numRef>
              <c:f>Sheet1!$E$2:$E$6</c:f>
              <c:numCache>
                <c:formatCode>0.000</c:formatCode>
                <c:ptCount val="5"/>
                <c:pt idx="0">
                  <c:v>0.21889355681538261</c:v>
                </c:pt>
                <c:pt idx="1">
                  <c:v>0.96667991814588705</c:v>
                </c:pt>
                <c:pt idx="2">
                  <c:v>0.74801247200129262</c:v>
                </c:pt>
                <c:pt idx="3">
                  <c:v>0.15666511886112838</c:v>
                </c:pt>
                <c:pt idx="4">
                  <c:v>0.52850697369470334</c:v>
                </c:pt>
              </c:numCache>
            </c:numRef>
          </c:val>
          <c:extLst>
            <c:ext xmlns:c16="http://schemas.microsoft.com/office/drawing/2014/chart" uri="{C3380CC4-5D6E-409C-BE32-E72D297353CC}">
              <c16:uniqueId val="{00000003-1E28-4913-8088-B76301F0B825}"/>
            </c:ext>
          </c:extLst>
        </c:ser>
        <c:dLbls>
          <c:dLblPos val="outEnd"/>
          <c:showLegendKey val="0"/>
          <c:showVal val="1"/>
          <c:showCatName val="0"/>
          <c:showSerName val="0"/>
          <c:showPercent val="0"/>
          <c:showBubbleSize val="0"/>
        </c:dLbls>
        <c:gapWidth val="219"/>
        <c:overlap val="-27"/>
        <c:axId val="483899392"/>
        <c:axId val="483895784"/>
      </c:barChart>
      <c:catAx>
        <c:axId val="48389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95784"/>
        <c:crosses val="autoZero"/>
        <c:auto val="1"/>
        <c:lblAlgn val="ctr"/>
        <c:lblOffset val="100"/>
        <c:noMultiLvlLbl val="0"/>
      </c:catAx>
      <c:valAx>
        <c:axId val="483895784"/>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899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Fit13</b:Tag>
    <b:SourceType>Book</b:SourceType>
    <b:Guid>{59E11BBF-7360-483B-B288-021B3F202A7C}</b:Guid>
    <b:Author>
      <b:Author>
        <b:NameList>
          <b:Person>
            <b:Last>Fitri</b:Last>
            <b:First>Meisya</b:First>
          </b:Person>
        </b:NameList>
      </b:Author>
    </b:Author>
    <b:Title>Perancangan Sistem Temu Balik Informasi dengan Metode Pembobotan Kombinasi TF-IDF untuk Pencarian Dokumen Berbahasa Indonesia</b:Title>
    <b:Year>2013</b:Year>
    <b:City>Pontianak</b:City>
    <b:Publisher>Universitas Tanjungpura</b:Publisher>
    <b:RefOrder>14</b:RefOrder>
  </b:Source>
  <b:Source>
    <b:Tag>Nugraha</b:Tag>
    <b:SourceType>Book</b:SourceType>
    <b:Guid>{3019AF58-0587-46D4-8D9F-C1B97F50B34E}</b:Guid>
    <b:Author>
      <b:Author>
        <b:NameList>
          <b:Person>
            <b:Last>Nugraha</b:Last>
            <b:First>Adhitya</b:First>
            <b:Middle>Teguh</b:Middle>
          </b:Person>
        </b:NameList>
      </b:Author>
    </b:Author>
    <b:Title>Prediksi Jeda dalam Ucapan Kalimat Bahasa Indonesia dengan Hidden Markov Model</b:Title>
    <b:Year>2014</b:Year>
    <b:City>Pontianak</b:City>
    <b:Publisher>Teknik Informatika Fakultas Teknik Universitas Tanjungpura</b:Publisher>
    <b:RefOrder>15</b:RefOrder>
  </b:Source>
  <b:Source>
    <b:Tag>Abd10</b:Tag>
    <b:SourceType>Book</b:SourceType>
    <b:Guid>{B58A048E-0CBB-405F-989D-BC198011DA1B}</b:Guid>
    <b:Title>Pendekatan Rule Handmade untuk Menentukan Klausa Bahasa Indonesia.</b:Title>
    <b:Year>2017, Agustus 10</b:Year>
    <b:Publisher>Konferesi Nasional Sistem &amp; Informatika 2017</b:Publisher>
    <b:Author>
      <b:Author>
        <b:NameList>
          <b:Person>
            <b:Last>Abd</b:Last>
            <b:Middle>Syahroni</b:Middle>
            <b:First>Wahab</b:First>
          </b:Person>
          <b:Person>
            <b:Last>Joan</b:Last>
            <b:First>Santoso</b:First>
          </b:Person>
          <b:Person>
            <b:Last>Endang</b:Last>
            <b:First>Setyati</b:First>
          </b:Person>
        </b:NameList>
      </b:Author>
    </b:Author>
    <b:RefOrder>16</b:RefOrder>
  </b:Source>
  <b:Source>
    <b:Tag>Abn91</b:Tag>
    <b:SourceType>Book</b:SourceType>
    <b:Guid>{35F35175-DE28-4D0C-9265-63791F637FC1}</b:Guid>
    <b:Title>Parsing By Chunks, In Robert Berwick, Steven Abney, and Carol Tenny (eds)</b:Title>
    <b:Year>1991</b:Year>
    <b:Publisher>Kluwer Academic Publishers</b:Publisher>
    <b:Author>
      <b:Author>
        <b:NameList>
          <b:Person>
            <b:Last>Abney</b:Last>
            <b:Middle>P.</b:Middle>
            <b:First>S.</b:First>
          </b:Person>
        </b:NameList>
      </b:Author>
    </b:Author>
    <b:RefOrder>17</b:RefOrder>
  </b:Source>
  <b:Source>
    <b:Tag>Adr09</b:Tag>
    <b:SourceType>Book</b:SourceType>
    <b:Guid>{8708E6B4-E5BE-4FA7-ABAB-CC01EACA64A3}</b:Guid>
    <b:Title>Developing Postag for Bahasa Indonesia</b:Title>
    <b:Year>2009</b:Year>
    <b:Publisher>PAN Localization Project. Universitas Indonesia</b:Publisher>
    <b:Author>
      <b:Author>
        <b:NameList>
          <b:Person>
            <b:Last>Adriani</b:Last>
            <b:First>M.</b:First>
          </b:Person>
        </b:NameList>
      </b:Author>
    </b:Author>
    <b:RefOrder>8</b:RefOrder>
  </b:Source>
  <b:Source>
    <b:Tag>Atw07</b:Tag>
    <b:SourceType>Book</b:SourceType>
    <b:Guid>{7A71AF2F-94B6-479A-B17F-908CC082F8F0}</b:Guid>
    <b:Title>Corpus-Based Evalution of Prosodic Phrase Break Prediction Using nltk_lite's Chunk Parser to Detect Prosodic Phrase Boundaries in the Aix-MARSEC Corpus of Spoken English</b:Title>
    <b:Year>2007</b:Year>
    <b:City>Corpus Linguistic Conference 2007</b:City>
    <b:Publisher>United Kingdom: University of Birmingham</b:Publisher>
    <b:Author>
      <b:Author>
        <b:NameList>
          <b:Person>
            <b:Last>Atwell</b:Last>
            <b:Middle>B.</b:Middle>
            <b:First>C.</b:First>
          </b:Person>
        </b:NameList>
      </b:Author>
    </b:Author>
    <b:RefOrder>18</b:RefOrder>
  </b:Source>
  <b:Source>
    <b:Tag>Chr16</b:Tag>
    <b:SourceType>Book</b:SourceType>
    <b:Guid>{5AA54D5A-ECF2-4957-918F-2ED66862302E}</b:Guid>
    <b:Title>Part-Of-Speech Tagging untuk Bahasa Indonesia Menggunakan Stanford POS-Tagging</b:Title>
    <b:Year>2016</b:Year>
    <b:City>Jakarta:Universitas Tarumanegara</b:City>
    <b:Author>
      <b:Author>
        <b:NameList>
          <b:Person>
            <b:Last>Christianti</b:Last>
            <b:Middle>V</b:Middle>
            <b:First>M</b:First>
          </b:Person>
          <b:Person>
            <b:Last>Pragantha</b:Last>
            <b:First>J</b:First>
          </b:Person>
          <b:Person>
            <b:Last>Victor</b:Last>
          </b:Person>
        </b:NameList>
      </b:Author>
    </b:Author>
    <b:RefOrder>12</b:RefOrder>
  </b:Source>
  <b:Source>
    <b:Tag>DoQ15</b:Tag>
    <b:SourceType>Book</b:SourceType>
    <b:Guid>{EA24CF60-2D44-43BB-BAEE-7E2E4503C8CD}</b:Guid>
    <b:Title>Improving Translations of Emphasis with Pause Predictions in Speech-to-Speech Translation System</b:Title>
    <b:Year>2015</b:Year>
    <b:City>Japan</b:City>
    <b:Publisher>Universitas Nagoya</b:Publisher>
    <b:Author>
      <b:Author>
        <b:NameList>
          <b:Person>
            <b:Last>Do</b:Last>
            <b:Middle>T., et al</b:Middle>
            <b:First>Q.</b:First>
          </b:Person>
        </b:NameList>
      </b:Author>
    </b:Author>
    <b:RefOrder>19</b:RefOrder>
  </b:Source>
  <b:Source>
    <b:Tag>Fit20</b:Tag>
    <b:SourceType>Book</b:SourceType>
    <b:Guid>{FB2BE039-852D-474B-A96E-D3D76D67027F}</b:Guid>
    <b:Title>Implementasi Text To Speech Pada Website Menggunakan Metode Shallow Parsing</b:Title>
    <b:Year>2020</b:Year>
    <b:City>Pontianak</b:City>
    <b:Publisher>Universitas Tanjungpura</b:Publisher>
    <b:Author>
      <b:Author>
        <b:NameList>
          <b:Person>
            <b:Last>Fitriawati</b:Last>
            <b:Middle>Suci</b:Middle>
            <b:First>Lia</b:First>
          </b:Person>
        </b:NameList>
      </b:Author>
    </b:Author>
    <b:RefOrder>20</b:RefOrder>
  </b:Source>
  <b:Source>
    <b:Tag>Han08</b:Tag>
    <b:SourceType>Book</b:SourceType>
    <b:Guid>{F7558B9A-E583-414C-8EEB-2F67CAC92A83}</b:Guid>
    <b:Title>Uniform Observability of Hidden Markov Models and Filter Stability for Unstable Signals</b:Title>
    <b:Year>2008</b:Year>
    <b:City>New Jersey</b:City>
    <b:Publisher>Universitas Princeton</b:Publisher>
    <b:Author>
      <b:Author>
        <b:NameList>
          <b:Person>
            <b:Last>Handel</b:Last>
            <b:Middle>R.</b:Middle>
            <b:First>V.</b:First>
          </b:Person>
        </b:NameList>
      </b:Author>
    </b:Author>
    <b:RefOrder>21</b:RefOrder>
  </b:Source>
  <b:Source>
    <b:Tag>Kam17</b:Tag>
    <b:SourceType>Book</b:SourceType>
    <b:Guid>{075E4FE1-07E6-4B04-B918-2122446B352C}</b:Guid>
    <b:Title>Prediksi Jeda pada Ucapan Bahasa Melayu Pontianak dengan Menggunakan Metode Shallow Parsing</b:Title>
    <b:Year>2017</b:Year>
    <b:City>Pontianak</b:City>
    <b:Publisher>Universitas Tanjungpura</b:Publisher>
    <b:Author>
      <b:Author>
        <b:NameList>
          <b:Person>
            <b:Last>Kamiludin</b:Last>
            <b:Middle>I.</b:Middle>
            <b:First>M.</b:First>
          </b:Person>
        </b:NameList>
      </b:Author>
    </b:Author>
    <b:RefOrder>22</b:RefOrder>
  </b:Source>
  <b:Source>
    <b:Tag>Lis13</b:Tag>
    <b:SourceType>Book</b:SourceType>
    <b:Guid>{FE03E862-1F4A-43BA-9D04-2A085D2CAA92}</b:Guid>
    <b:Title>Natural Language Processing dalam Memperoleh Informasi Akademik Mahasiswa Universitas Atma Jaya Makassar</b:Title>
    <b:Year>2013</b:Year>
    <b:City>Makassar</b:City>
    <b:Publisher>Universitas Atma Jaya Makassar</b:Publisher>
    <b:Author>
      <b:Author>
        <b:NameList>
          <b:Person>
            <b:Last>Lisangan</b:Last>
            <b:Middle>A.</b:Middle>
            <b:First>E.</b:First>
          </b:Person>
        </b:NameList>
      </b:Author>
    </b:Author>
    <b:RefOrder>23</b:RefOrder>
  </b:Source>
  <b:Source>
    <b:Tag>Lit10</b:Tag>
    <b:SourceType>Book</b:SourceType>
    <b:Guid>{B0D62821-E590-4943-83AF-393E678862DF}</b:Guid>
    <b:Title>Research Methods in Linguistics</b:Title>
    <b:Year>2010</b:Year>
    <b:City>New York</b:City>
    <b:Publisher>Continuum International Publishing Group</b:Publisher>
    <b:Author>
      <b:Author>
        <b:NameList>
          <b:Person>
            <b:Last>Litosseliti</b:Last>
            <b:First>L.</b:First>
          </b:Person>
        </b:NameList>
      </b:Author>
    </b:Author>
    <b:RefOrder>24</b:RefOrder>
  </b:Source>
  <b:Source>
    <b:Tag>Mag19</b:Tag>
    <b:SourceType>Book</b:SourceType>
    <b:Guid>{EF6A4770-C0FF-4646-8A00-6BB5EF960CCD}</b:Guid>
    <b:Title>Prediksi Jeda pada Ucapan Kalimat Bahasa Melayu Pontianak Menggunakan Metode Shallow Parsing dengan Pengembangan Rule Grammar dan Rule Jeda</b:Title>
    <b:Year>2019</b:Year>
    <b:City>Pontianak</b:City>
    <b:Publisher>Universitas Tanjungpura</b:Publisher>
    <b:Author>
      <b:Author>
        <b:NameList>
          <b:Person>
            <b:Last>Magdalena</b:Last>
            <b:First>Y.</b:First>
          </b:Person>
        </b:NameList>
      </b:Author>
    </b:Author>
    <b:RefOrder>11</b:RefOrder>
  </b:Source>
  <b:Source>
    <b:Tag>Man16</b:Tag>
    <b:SourceType>Book</b:SourceType>
    <b:Guid>{AF6673FD-C7BA-4D01-B837-B2C9883AD68F}</b:Guid>
    <b:Title>Tutorial: Pengenalan terhadap POS tagging dan Probalistic Parsing</b:Title>
    <b:Year>2016</b:Year>
    <b:City>Workshop Nasional INACL</b:City>
    <b:Publisher>Universitas Indonesia</b:Publisher>
    <b:Author>
      <b:Author>
        <b:NameList>
          <b:Person>
            <b:Last>Manurung</b:Last>
            <b:First>R.</b:First>
          </b:Person>
        </b:NameList>
      </b:Author>
    </b:Author>
    <b:RefOrder>25</b:RefOrder>
  </b:Source>
  <b:Source>
    <b:Tag>Mun19</b:Tag>
    <b:SourceType>Book</b:SourceType>
    <b:Guid>{5E0796AB-2B60-4357-95AD-9A0F3B164554}</b:Guid>
    <b:Title>Prediksi Jeda Dalam Ucapan Kalimat Bahasa Melayu Pontianak Menggunakan Hidden Markov Model Berbasis Part Of Speec</b:Title>
    <b:Year>2019</b:Year>
    <b:City>Pontianak</b:City>
    <b:Publisher>Universitas Tanjungpura</b:Publisher>
    <b:Author>
      <b:Author>
        <b:NameList>
          <b:Person>
            <b:Last>Muniyati</b:Last>
            <b:Middle>F.</b:Middle>
            <b:First>Evi</b:First>
          </b:Person>
        </b:NameList>
      </b:Author>
    </b:Author>
    <b:RefOrder>10</b:RefOrder>
  </b:Source>
  <b:Source>
    <b:Tag>Nai10</b:Tag>
    <b:SourceType>Book</b:SourceType>
    <b:Guid>{DD0AE276-A17E-476A-BD3C-20079C28AAF1}</b:Guid>
    <b:Title>Hasil Sensus Penduduk 2010: Kewarganegaraan, Suku Bangsa, Agama dan Bahasa Sehari-Hari Penduduk Indoneia</b:Title>
    <b:Year>2010</b:Year>
    <b:City>Jakarta</b:City>
    <b:Publisher>Badan Pusat Statistik</b:Publisher>
    <b:Author>
      <b:Author>
        <b:NameList>
          <b:Person>
            <b:Last>Na'im</b:Last>
            <b:First>A.</b:First>
            <b:Middle>dan, Syaputra, H.</b:Middle>
          </b:Person>
        </b:NameList>
      </b:Author>
    </b:Author>
    <b:RefOrder>1</b:RefOrder>
  </b:Source>
  <b:Source>
    <b:Tag>Nic15</b:Tag>
    <b:SourceType>Book</b:SourceType>
    <b:Guid>{9DEDA81D-1421-4627-9EAA-D20109C4458E}</b:Guid>
    <b:Title>Scala For Machine Learning.</b:Title>
    <b:Year>2015</b:Year>
    <b:City>Birmingham</b:City>
    <b:Publisher>Packt Publishing Ltd</b:Publisher>
    <b:Author>
      <b:Author>
        <b:NameList>
          <b:Person>
            <b:Last>Nicolas</b:Last>
            <b:Middle>R.</b:Middle>
            <b:First>P.</b:First>
          </b:Person>
        </b:NameList>
      </b:Author>
    </b:Author>
    <b:RefOrder>26</b:RefOrder>
  </b:Source>
  <b:Source>
    <b:Tag>Nov11</b:Tag>
    <b:SourceType>Book</b:SourceType>
    <b:Guid>{38C73E18-8528-4BC1-9C0C-92D0F574DB39}</b:Guid>
    <b:Title>Menilik Nasib Bahasa Melayu Pontianak.</b:Title>
    <b:Year>2011</b:Year>
    <b:City>Seminar Nasional "Language Maintenance and Shift"</b:City>
    <b:Publisher>Universitas Diponegoro</b:Publisher>
    <b:Author>
      <b:Author>
        <b:NameList>
          <b:Person>
            <b:Last>Novianti</b:Last>
            <b:First>E.</b:First>
          </b:Person>
        </b:NameList>
      </b:Author>
    </b:Author>
    <b:RefOrder>27</b:RefOrder>
  </b:Source>
  <b:Source>
    <b:Tag>Nug14</b:Tag>
    <b:SourceType>Book</b:SourceType>
    <b:Guid>{A077A73C-A8A6-43E0-BAE2-16CC1E209FBE}</b:Guid>
    <b:Title>Prediksi Jeda dalam Ucapan Kalimat Bahasa Indonesia dengan Hidden Markov Model</b:Title>
    <b:Year>2014</b:Year>
    <b:City>Pontianak</b:City>
    <b:Publisher>Universitas Tanjungpura</b:Publisher>
    <b:Author>
      <b:Author>
        <b:NameList>
          <b:Person>
            <b:Last>Nugraha</b:Last>
            <b:Middle>T.</b:Middle>
            <b:First>A.</b:First>
          </b:Person>
        </b:NameList>
      </b:Author>
    </b:Author>
    <b:RefOrder>28</b:RefOrder>
  </b:Source>
  <b:Source>
    <b:Tag>Pai06</b:Tag>
    <b:SourceType>Book</b:SourceType>
    <b:Guid>{1695ABF7-D406-4909-894D-9FD97F9A4BE0}</b:Guid>
    <b:Title>Evaluasi Penggunaan Similarity Thesaurus Terhadap Ekspansi Kueri pada Sistem Temu Kembali Informasi Berbahasa Indonesia</b:Title>
    <b:Year>2006</b:Year>
    <b:City>Manokwari</b:City>
    <b:Publisher>Universitas Papua</b:Publisher>
    <b:Author>
      <b:Author>
        <b:NameList>
          <b:Person>
            <b:Last>Paiki</b:Last>
            <b:Middle>F.</b:Middle>
            <b:First>F.</b:First>
          </b:Person>
        </b:NameList>
      </b:Author>
    </b:Author>
    <b:RefOrder>29</b:RefOrder>
  </b:Source>
  <b:Source>
    <b:Tag>Pra10</b:Tag>
    <b:SourceType>Book</b:SourceType>
    <b:Guid>{3C223127-FBFE-4FCD-8BBF-4DB09C1058C4}</b:Guid>
    <b:Title>Teori Dasar Hidden Markov Model</b:Title>
    <b:Year>2010</b:Year>
    <b:City>Bandung</b:City>
    <b:Publisher>Institut Teknologi Bandung</b:Publisher>
    <b:Author>
      <b:Author>
        <b:NameList>
          <b:Person>
            <b:Last>Prasetyo</b:Last>
            <b:Middle>B.</b:Middle>
            <b:First>M. E.</b:First>
          </b:Person>
        </b:NameList>
      </b:Author>
    </b:Author>
    <b:RefOrder>30</b:RefOrder>
  </b:Source>
  <b:Source>
    <b:Tag>Sar15</b:Tag>
    <b:SourceType>Book</b:SourceType>
    <b:Guid>{4DD1F17E-6B3E-4EDB-84E8-E987719EA946}</b:Guid>
    <b:Title>Data-Driven Pause Prediction for Speech Synthesis in Storytelling Style Speech</b:Title>
    <b:Year>2015</b:Year>
    <b:City>India</b:City>
    <b:Publisher>Indian Institute of Technology Kharagpur</b:Publisher>
    <b:Author>
      <b:Author>
        <b:NameList>
          <b:Person>
            <b:Last>Sarkar</b:Last>
            <b:First>P.</b:First>
          </b:Person>
          <b:Person>
            <b:Last>dan</b:Last>
            <b:Middle>K. S.</b:Middle>
            <b:First>Rao</b:First>
          </b:Person>
        </b:NameList>
      </b:Author>
    </b:Author>
    <b:RefOrder>31</b:RefOrder>
  </b:Source>
  <b:Source>
    <b:Tag>Set17</b:Tag>
    <b:SourceType>Book</b:SourceType>
    <b:Guid>{4363661C-04FB-4F9E-9580-4EDAEA372669}</b:Guid>
    <b:Title>Part of Speech Tagger untuk Bahasa Indonesia dengan Menggunakan Modifikasi Brill</b:Title>
    <b:Year>2017</b:Year>
    <b:City>Surabaya</b:City>
    <b:Publisher>Sekolah Tinggi Teknik Surabaya</b:Publisher>
    <b:Author>
      <b:Author>
        <b:NameList>
          <b:Person>
            <b:Last>Setyaningsih</b:Last>
            <b:Middle>R.</b:Middle>
            <b:First>E.</b:First>
          </b:Person>
        </b:NameList>
      </b:Author>
    </b:Author>
    <b:RefOrder>9</b:RefOrder>
  </b:Source>
  <b:Source>
    <b:Tag>Suc01</b:Tag>
    <b:SourceType>Book</b:SourceType>
    <b:Guid>{B81C09E7-F7A2-4F0F-81A0-8C88A54C8E3F}</b:Guid>
    <b:Title>Studi Analisis Metode-Metode Parsing dan Interpretasi Semantik pada Natural Language Processing</b:Title>
    <b:Year>2001</b:Year>
    <b:Publisher>Jurnal Informatika</b:Publisher>
    <b:Author>
      <b:Author>
        <b:NameList>
          <b:Person>
            <b:Last>Suciadi</b:Last>
            <b:First>J.</b:First>
          </b:Person>
        </b:NameList>
      </b:Author>
    </b:Author>
    <b:RefOrder>32</b:RefOrder>
  </b:Source>
  <b:Source>
    <b:Tag>Wib08</b:Tag>
    <b:SourceType>Book</b:SourceType>
    <b:Guid>{26D4B540-BB56-47C3-9369-FC3891D7993F}</b:Guid>
    <b:Title>Penggunaan Hidden Markov Model untuk Kompresi Kalimat</b:Title>
    <b:Year>2008</b:Year>
    <b:City>Bandung</b:City>
    <b:Publisher>Institut Teknologi Bandung</b:Publisher>
    <b:Author>
      <b:Author>
        <b:NameList>
          <b:Person>
            <b:Last>Wibisono</b:Last>
            <b:First>Y.</b:First>
          </b:Person>
        </b:NameList>
      </b:Author>
    </b:Author>
    <b:RefOrder>33</b:RefOrder>
  </b:Source>
  <b:Source>
    <b:Tag>YuJ05</b:Tag>
    <b:SourceType>Book</b:SourceType>
    <b:Guid>{F8CAA0CA-0C3D-4021-84B8-C7D1225C4197}</b:Guid>
    <b:Title>The Pause Duration Prediction for Mandarin Text-to-Speech System</b:Title>
    <b:Year>2005</b:Year>
    <b:City>China</b:City>
    <b:Publisher>Chinese Academi of Science</b:Publisher>
    <b:Author>
      <b:Author>
        <b:NameList>
          <b:Person>
            <b:Last>Yu</b:Last>
            <b:First>J.</b:First>
          </b:Person>
          <b:Person>
            <b:Last>dan</b:Last>
            <b:Middle>J.</b:Middle>
            <b:First>Tao</b:First>
          </b:Person>
        </b:NameList>
      </b:Author>
    </b:Author>
    <b:RefOrder>34</b:RefOrder>
  </b:Source>
  <b:Source>
    <b:Tag>Zha04</b:Tag>
    <b:SourceType>Book</b:SourceType>
    <b:Guid>{4B045AD7-B477-4E3E-899E-1D6A908D9E3A}</b:Guid>
    <b:Title>Prediction of Financial Time Series with Hidden Markov Models</b:Title>
    <b:Year>2004</b:Year>
    <b:City>Kanada</b:City>
    <b:Publisher>Universitas Simon Fraser</b:Publisher>
    <b:Author>
      <b:Author>
        <b:NameList>
          <b:Person>
            <b:Last>Zhang</b:Last>
            <b:First>Y.</b:First>
          </b:Person>
        </b:NameList>
      </b:Author>
    </b:Author>
    <b:RefOrder>35</b:RefOrder>
  </b:Source>
  <b:Source>
    <b:Tag>Wic10</b:Tag>
    <b:SourceType>Book</b:SourceType>
    <b:Guid>{642E2892-745D-45A4-B20C-6049099A78E7}</b:Guid>
    <b:Title>HMM Based Part-of-Speech Tagger for Bahasa Indonesia</b:Title>
    <b:Year>2010</b:Year>
    <b:Publisher>Proceeding of 4th International MALINDO (Malay and Indonesian Language) Workshop</b:Publisher>
    <b:Author>
      <b:Author>
        <b:NameList>
          <b:Person>
            <b:Last>Wicaksono</b:Last>
            <b:Middle>F</b:Middle>
            <b:First>A</b:First>
          </b:Person>
          <b:Person>
            <b:Last>Purwarianti</b:Last>
            <b:First>A</b:First>
          </b:Person>
        </b:NameList>
      </b:Author>
    </b:Author>
    <b:RefOrder>4</b:RefOrder>
  </b:Source>
  <b:Source>
    <b:Tag>Pis09</b:Tag>
    <b:SourceType>Book</b:SourceType>
    <b:Guid>{C1AB66BC-A891-4B5B-8971-7EE003D45507}</b:Guid>
    <b:Title>Probabilistic Part Of Speech Tagging for Bahasa Indonesia</b:Title>
    <b:Year>2009</b:Year>
    <b:City>Third International</b:City>
    <b:Publisher>Workshop on Malay and Indonesian Language Engineering Singapore</b:Publisher>
    <b:Author>
      <b:Author>
        <b:NameList>
          <b:Person>
            <b:Last>Pisceldo</b:Last>
            <b:First>F</b:First>
          </b:Person>
          <b:Person>
            <b:Last>Adriani</b:Last>
            <b:First>M</b:First>
          </b:Person>
          <b:Person>
            <b:Last>Manurung</b:Last>
            <b:First>R</b:First>
          </b:Person>
        </b:NameList>
      </b:Author>
    </b:Author>
    <b:RefOrder>3</b:RefOrder>
  </b:Source>
  <b:Source>
    <b:Tag>Roz12</b:Tag>
    <b:SourceType>Book</b:SourceType>
    <b:Guid>{3644330B-38E2-4CE4-9978-CBA24786C3B5}</b:Guid>
    <b:Title>Implementasi Opinion Mining (Analisis Sentimen) untuk Ekstraksi Data Opini pada Perguruan Tinggi</b:Title>
    <b:Year>2012</b:Year>
    <b:City>Malang</b:City>
    <b:Publisher>Universitas Brawijaya</b:Publisher>
    <b:Author>
      <b:Author>
        <b:NameList>
          <b:Person>
            <b:Last>Rozi</b:Last>
            <b:Middle>F.</b:Middle>
            <b:First>I.</b:First>
          </b:Person>
          <b:Person>
            <b:Last>Pramono</b:Last>
            <b:Middle>H</b:Middle>
            <b:First>S.</b:First>
          </b:Person>
          <b:Person>
            <b:Last>Dahlan</b:Last>
            <b:Middle>A</b:Middle>
            <b:First>E</b:First>
          </b:Person>
        </b:NameList>
      </b:Author>
    </b:Author>
    <b:RefOrder>13</b:RefOrder>
  </b:Source>
  <b:Source>
    <b:Tag>Lar11</b:Tag>
    <b:SourceType>Book</b:SourceType>
    <b:Guid>{7E9271B7-EC78-4350-9024-3308FDE72345}</b:Guid>
    <b:Title>Indonesian Morphology Tool (Morphind): Towards an Indonesian Corpus</b:Title>
    <b:Year>2011</b:Year>
    <b:City>Springer CCIS proceedings of the Workshop on Systems and Frameworks for Computational Morphology</b:City>
    <b:Publisher>Zurich</b:Publisher>
    <b:Author>
      <b:Author>
        <b:NameList>
          <b:Person>
            <b:Last>Larasati</b:Last>
            <b:Middle>D.</b:Middle>
            <b:First>S.</b:First>
          </b:Person>
          <b:Person>
            <b:Last>Kuboň</b:Last>
            <b:First>V</b:First>
          </b:Person>
          <b:Person>
            <b:Last>Zeman</b:Last>
          </b:Person>
        </b:NameList>
      </b:Author>
    </b:Author>
    <b:RefOrder>5</b:RefOrder>
  </b:Source>
  <b:Source>
    <b:Tag>Arr13</b:Tag>
    <b:SourceType>Book</b:SourceType>
    <b:Guid>{8BBD9967-8FC2-41E4-BC52-19A0E381DB94}</b:Guid>
    <b:Title>Syntatic Phrase Chunking for Indonesian Language</b:Title>
    <b:Year>2013</b:Year>
    <b:City>Bandung</b:City>
    <b:Publisher>Institut Teknologi Bandung</b:Publisher>
    <b:Author>
      <b:Author>
        <b:NameList>
          <b:Person>
            <b:Last>Arry</b:Last>
            <b:Middle>Arman</b:Middle>
            <b:First>Akhmad</b:First>
          </b:Person>
          <b:Person>
            <b:Last>Arif</b:Last>
            <b:First>B</b:First>
          </b:Person>
        </b:NameList>
      </b:Author>
    </b:Author>
    <b:RefOrder>7</b:RefOrder>
  </b:Source>
  <b:Source>
    <b:Tag>Ras</b:Tag>
    <b:SourceType>Book</b:SourceType>
    <b:Guid>{252C979C-F61F-4F6F-A62E-4C25D98A6927}</b:Guid>
    <b:Title>Building an Indonesian Rule-Based Part-of-Speech Tagger</b:Title>
    <b:Author>
      <b:Author>
        <b:NameList>
          <b:Person>
            <b:Last>Rashel</b:Last>
            <b:First>Fam</b:First>
          </b:Person>
          <b:Person>
            <b:Last>Luthfi</b:Last>
            <b:First>Andry</b:First>
          </b:Person>
          <b:Person>
            <b:Last>Dinakaramani</b:Last>
            <b:First>Arawinda</b:First>
          </b:Person>
          <b:Person>
            <b:Last>Manurung</b:Last>
            <b:First>Ruli</b:First>
          </b:Person>
        </b:NameList>
      </b:Author>
    </b:Author>
    <b:Year>2014</b:Year>
    <b:City>Depok</b:City>
    <b:Publisher>Universitas Indonesia</b:Publisher>
    <b:RefOrder>2</b:RefOrder>
  </b:Source>
  <b:Source>
    <b:Tag>Pur10</b:Tag>
    <b:SourceType>Book</b:SourceType>
    <b:Guid>{A8E56BE5-AC92-4AF3-A9FC-922000C6D0C9}</b:Guid>
    <b:Title>HMM Based Part-of-Speech Tagger for Bahasa Indonesia</b:Title>
    <b:Year>2010</b:Year>
    <b:City>Bandung</b:City>
    <b:Publisher>Institut Teknologi Bandung</b:Publisher>
    <b:Author>
      <b:Author>
        <b:NameList>
          <b:Person>
            <b:Last>Purwarianti</b:Last>
            <b:First>Ayu</b:First>
          </b:Person>
        </b:NameList>
      </b:Author>
    </b:Author>
    <b:RefOrder>6</b:RefOrder>
  </b:Source>
</b:Sources>
</file>

<file path=customXml/itemProps1.xml><?xml version="1.0" encoding="utf-8"?>
<ds:datastoreItem xmlns:ds="http://schemas.openxmlformats.org/officeDocument/2006/customXml" ds:itemID="{700BA32A-DABB-4F62-9783-D1B099F04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Skripsi (Juli 2012) Revisi I.dot</Template>
  <TotalTime>4</TotalTime>
  <Pages>63</Pages>
  <Words>10328</Words>
  <Characters>58872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skripsi</vt:lpstr>
    </vt:vector>
  </TitlesOfParts>
  <Company>Grizli777</Company>
  <LinksUpToDate>false</LinksUpToDate>
  <CharactersWithSpaces>69062</CharactersWithSpaces>
  <SharedDoc>false</SharedDoc>
  <HLinks>
    <vt:vector size="288" baseType="variant">
      <vt:variant>
        <vt:i4>1638462</vt:i4>
      </vt:variant>
      <vt:variant>
        <vt:i4>293</vt:i4>
      </vt:variant>
      <vt:variant>
        <vt:i4>0</vt:i4>
      </vt:variant>
      <vt:variant>
        <vt:i4>5</vt:i4>
      </vt:variant>
      <vt:variant>
        <vt:lpwstr/>
      </vt:variant>
      <vt:variant>
        <vt:lpwstr>_Toc354695082</vt:lpwstr>
      </vt:variant>
      <vt:variant>
        <vt:i4>1638462</vt:i4>
      </vt:variant>
      <vt:variant>
        <vt:i4>287</vt:i4>
      </vt:variant>
      <vt:variant>
        <vt:i4>0</vt:i4>
      </vt:variant>
      <vt:variant>
        <vt:i4>5</vt:i4>
      </vt:variant>
      <vt:variant>
        <vt:lpwstr/>
      </vt:variant>
      <vt:variant>
        <vt:lpwstr>_Toc354695081</vt:lpwstr>
      </vt:variant>
      <vt:variant>
        <vt:i4>1638462</vt:i4>
      </vt:variant>
      <vt:variant>
        <vt:i4>281</vt:i4>
      </vt:variant>
      <vt:variant>
        <vt:i4>0</vt:i4>
      </vt:variant>
      <vt:variant>
        <vt:i4>5</vt:i4>
      </vt:variant>
      <vt:variant>
        <vt:lpwstr/>
      </vt:variant>
      <vt:variant>
        <vt:lpwstr>_Toc354695080</vt:lpwstr>
      </vt:variant>
      <vt:variant>
        <vt:i4>1441854</vt:i4>
      </vt:variant>
      <vt:variant>
        <vt:i4>275</vt:i4>
      </vt:variant>
      <vt:variant>
        <vt:i4>0</vt:i4>
      </vt:variant>
      <vt:variant>
        <vt:i4>5</vt:i4>
      </vt:variant>
      <vt:variant>
        <vt:lpwstr/>
      </vt:variant>
      <vt:variant>
        <vt:lpwstr>_Toc354695079</vt:lpwstr>
      </vt:variant>
      <vt:variant>
        <vt:i4>1441854</vt:i4>
      </vt:variant>
      <vt:variant>
        <vt:i4>269</vt:i4>
      </vt:variant>
      <vt:variant>
        <vt:i4>0</vt:i4>
      </vt:variant>
      <vt:variant>
        <vt:i4>5</vt:i4>
      </vt:variant>
      <vt:variant>
        <vt:lpwstr/>
      </vt:variant>
      <vt:variant>
        <vt:lpwstr>_Toc354695078</vt:lpwstr>
      </vt:variant>
      <vt:variant>
        <vt:i4>1441854</vt:i4>
      </vt:variant>
      <vt:variant>
        <vt:i4>263</vt:i4>
      </vt:variant>
      <vt:variant>
        <vt:i4>0</vt:i4>
      </vt:variant>
      <vt:variant>
        <vt:i4>5</vt:i4>
      </vt:variant>
      <vt:variant>
        <vt:lpwstr/>
      </vt:variant>
      <vt:variant>
        <vt:lpwstr>_Toc354695077</vt:lpwstr>
      </vt:variant>
      <vt:variant>
        <vt:i4>1441854</vt:i4>
      </vt:variant>
      <vt:variant>
        <vt:i4>257</vt:i4>
      </vt:variant>
      <vt:variant>
        <vt:i4>0</vt:i4>
      </vt:variant>
      <vt:variant>
        <vt:i4>5</vt:i4>
      </vt:variant>
      <vt:variant>
        <vt:lpwstr/>
      </vt:variant>
      <vt:variant>
        <vt:lpwstr>_Toc354695076</vt:lpwstr>
      </vt:variant>
      <vt:variant>
        <vt:i4>1441854</vt:i4>
      </vt:variant>
      <vt:variant>
        <vt:i4>251</vt:i4>
      </vt:variant>
      <vt:variant>
        <vt:i4>0</vt:i4>
      </vt:variant>
      <vt:variant>
        <vt:i4>5</vt:i4>
      </vt:variant>
      <vt:variant>
        <vt:lpwstr/>
      </vt:variant>
      <vt:variant>
        <vt:lpwstr>_Toc354695075</vt:lpwstr>
      </vt:variant>
      <vt:variant>
        <vt:i4>1441854</vt:i4>
      </vt:variant>
      <vt:variant>
        <vt:i4>245</vt:i4>
      </vt:variant>
      <vt:variant>
        <vt:i4>0</vt:i4>
      </vt:variant>
      <vt:variant>
        <vt:i4>5</vt:i4>
      </vt:variant>
      <vt:variant>
        <vt:lpwstr/>
      </vt:variant>
      <vt:variant>
        <vt:lpwstr>_Toc354695074</vt:lpwstr>
      </vt:variant>
      <vt:variant>
        <vt:i4>1441854</vt:i4>
      </vt:variant>
      <vt:variant>
        <vt:i4>239</vt:i4>
      </vt:variant>
      <vt:variant>
        <vt:i4>0</vt:i4>
      </vt:variant>
      <vt:variant>
        <vt:i4>5</vt:i4>
      </vt:variant>
      <vt:variant>
        <vt:lpwstr/>
      </vt:variant>
      <vt:variant>
        <vt:lpwstr>_Toc354695073</vt:lpwstr>
      </vt:variant>
      <vt:variant>
        <vt:i4>1441854</vt:i4>
      </vt:variant>
      <vt:variant>
        <vt:i4>233</vt:i4>
      </vt:variant>
      <vt:variant>
        <vt:i4>0</vt:i4>
      </vt:variant>
      <vt:variant>
        <vt:i4>5</vt:i4>
      </vt:variant>
      <vt:variant>
        <vt:lpwstr/>
      </vt:variant>
      <vt:variant>
        <vt:lpwstr>_Toc354695072</vt:lpwstr>
      </vt:variant>
      <vt:variant>
        <vt:i4>1441854</vt:i4>
      </vt:variant>
      <vt:variant>
        <vt:i4>227</vt:i4>
      </vt:variant>
      <vt:variant>
        <vt:i4>0</vt:i4>
      </vt:variant>
      <vt:variant>
        <vt:i4>5</vt:i4>
      </vt:variant>
      <vt:variant>
        <vt:lpwstr/>
      </vt:variant>
      <vt:variant>
        <vt:lpwstr>_Toc354695071</vt:lpwstr>
      </vt:variant>
      <vt:variant>
        <vt:i4>1441854</vt:i4>
      </vt:variant>
      <vt:variant>
        <vt:i4>221</vt:i4>
      </vt:variant>
      <vt:variant>
        <vt:i4>0</vt:i4>
      </vt:variant>
      <vt:variant>
        <vt:i4>5</vt:i4>
      </vt:variant>
      <vt:variant>
        <vt:lpwstr/>
      </vt:variant>
      <vt:variant>
        <vt:lpwstr>_Toc354695070</vt:lpwstr>
      </vt:variant>
      <vt:variant>
        <vt:i4>1507390</vt:i4>
      </vt:variant>
      <vt:variant>
        <vt:i4>215</vt:i4>
      </vt:variant>
      <vt:variant>
        <vt:i4>0</vt:i4>
      </vt:variant>
      <vt:variant>
        <vt:i4>5</vt:i4>
      </vt:variant>
      <vt:variant>
        <vt:lpwstr/>
      </vt:variant>
      <vt:variant>
        <vt:lpwstr>_Toc354695069</vt:lpwstr>
      </vt:variant>
      <vt:variant>
        <vt:i4>1507390</vt:i4>
      </vt:variant>
      <vt:variant>
        <vt:i4>209</vt:i4>
      </vt:variant>
      <vt:variant>
        <vt:i4>0</vt:i4>
      </vt:variant>
      <vt:variant>
        <vt:i4>5</vt:i4>
      </vt:variant>
      <vt:variant>
        <vt:lpwstr/>
      </vt:variant>
      <vt:variant>
        <vt:lpwstr>_Toc354695068</vt:lpwstr>
      </vt:variant>
      <vt:variant>
        <vt:i4>1507390</vt:i4>
      </vt:variant>
      <vt:variant>
        <vt:i4>203</vt:i4>
      </vt:variant>
      <vt:variant>
        <vt:i4>0</vt:i4>
      </vt:variant>
      <vt:variant>
        <vt:i4>5</vt:i4>
      </vt:variant>
      <vt:variant>
        <vt:lpwstr/>
      </vt:variant>
      <vt:variant>
        <vt:lpwstr>_Toc354695067</vt:lpwstr>
      </vt:variant>
      <vt:variant>
        <vt:i4>1114174</vt:i4>
      </vt:variant>
      <vt:variant>
        <vt:i4>194</vt:i4>
      </vt:variant>
      <vt:variant>
        <vt:i4>0</vt:i4>
      </vt:variant>
      <vt:variant>
        <vt:i4>5</vt:i4>
      </vt:variant>
      <vt:variant>
        <vt:lpwstr/>
      </vt:variant>
      <vt:variant>
        <vt:lpwstr>_Toc354691047</vt:lpwstr>
      </vt:variant>
      <vt:variant>
        <vt:i4>1245239</vt:i4>
      </vt:variant>
      <vt:variant>
        <vt:i4>185</vt:i4>
      </vt:variant>
      <vt:variant>
        <vt:i4>0</vt:i4>
      </vt:variant>
      <vt:variant>
        <vt:i4>5</vt:i4>
      </vt:variant>
      <vt:variant>
        <vt:lpwstr/>
      </vt:variant>
      <vt:variant>
        <vt:lpwstr>_Toc354690970</vt:lpwstr>
      </vt:variant>
      <vt:variant>
        <vt:i4>2031674</vt:i4>
      </vt:variant>
      <vt:variant>
        <vt:i4>176</vt:i4>
      </vt:variant>
      <vt:variant>
        <vt:i4>0</vt:i4>
      </vt:variant>
      <vt:variant>
        <vt:i4>5</vt:i4>
      </vt:variant>
      <vt:variant>
        <vt:lpwstr/>
      </vt:variant>
      <vt:variant>
        <vt:lpwstr>_Toc354688533</vt:lpwstr>
      </vt:variant>
      <vt:variant>
        <vt:i4>2031674</vt:i4>
      </vt:variant>
      <vt:variant>
        <vt:i4>170</vt:i4>
      </vt:variant>
      <vt:variant>
        <vt:i4>0</vt:i4>
      </vt:variant>
      <vt:variant>
        <vt:i4>5</vt:i4>
      </vt:variant>
      <vt:variant>
        <vt:lpwstr/>
      </vt:variant>
      <vt:variant>
        <vt:lpwstr>_Toc354688532</vt:lpwstr>
      </vt:variant>
      <vt:variant>
        <vt:i4>2031674</vt:i4>
      </vt:variant>
      <vt:variant>
        <vt:i4>164</vt:i4>
      </vt:variant>
      <vt:variant>
        <vt:i4>0</vt:i4>
      </vt:variant>
      <vt:variant>
        <vt:i4>5</vt:i4>
      </vt:variant>
      <vt:variant>
        <vt:lpwstr/>
      </vt:variant>
      <vt:variant>
        <vt:lpwstr>_Toc354688531</vt:lpwstr>
      </vt:variant>
      <vt:variant>
        <vt:i4>2031674</vt:i4>
      </vt:variant>
      <vt:variant>
        <vt:i4>158</vt:i4>
      </vt:variant>
      <vt:variant>
        <vt:i4>0</vt:i4>
      </vt:variant>
      <vt:variant>
        <vt:i4>5</vt:i4>
      </vt:variant>
      <vt:variant>
        <vt:lpwstr/>
      </vt:variant>
      <vt:variant>
        <vt:lpwstr>_Toc354688530</vt:lpwstr>
      </vt:variant>
      <vt:variant>
        <vt:i4>1966138</vt:i4>
      </vt:variant>
      <vt:variant>
        <vt:i4>152</vt:i4>
      </vt:variant>
      <vt:variant>
        <vt:i4>0</vt:i4>
      </vt:variant>
      <vt:variant>
        <vt:i4>5</vt:i4>
      </vt:variant>
      <vt:variant>
        <vt:lpwstr/>
      </vt:variant>
      <vt:variant>
        <vt:lpwstr>_Toc354688529</vt:lpwstr>
      </vt:variant>
      <vt:variant>
        <vt:i4>1966138</vt:i4>
      </vt:variant>
      <vt:variant>
        <vt:i4>146</vt:i4>
      </vt:variant>
      <vt:variant>
        <vt:i4>0</vt:i4>
      </vt:variant>
      <vt:variant>
        <vt:i4>5</vt:i4>
      </vt:variant>
      <vt:variant>
        <vt:lpwstr/>
      </vt:variant>
      <vt:variant>
        <vt:lpwstr>_Toc354688528</vt:lpwstr>
      </vt:variant>
      <vt:variant>
        <vt:i4>1966138</vt:i4>
      </vt:variant>
      <vt:variant>
        <vt:i4>140</vt:i4>
      </vt:variant>
      <vt:variant>
        <vt:i4>0</vt:i4>
      </vt:variant>
      <vt:variant>
        <vt:i4>5</vt:i4>
      </vt:variant>
      <vt:variant>
        <vt:lpwstr/>
      </vt:variant>
      <vt:variant>
        <vt:lpwstr>_Toc354688527</vt:lpwstr>
      </vt:variant>
      <vt:variant>
        <vt:i4>1966138</vt:i4>
      </vt:variant>
      <vt:variant>
        <vt:i4>134</vt:i4>
      </vt:variant>
      <vt:variant>
        <vt:i4>0</vt:i4>
      </vt:variant>
      <vt:variant>
        <vt:i4>5</vt:i4>
      </vt:variant>
      <vt:variant>
        <vt:lpwstr/>
      </vt:variant>
      <vt:variant>
        <vt:lpwstr>_Toc354688526</vt:lpwstr>
      </vt:variant>
      <vt:variant>
        <vt:i4>1966138</vt:i4>
      </vt:variant>
      <vt:variant>
        <vt:i4>128</vt:i4>
      </vt:variant>
      <vt:variant>
        <vt:i4>0</vt:i4>
      </vt:variant>
      <vt:variant>
        <vt:i4>5</vt:i4>
      </vt:variant>
      <vt:variant>
        <vt:lpwstr/>
      </vt:variant>
      <vt:variant>
        <vt:lpwstr>_Toc354688525</vt:lpwstr>
      </vt:variant>
      <vt:variant>
        <vt:i4>1966138</vt:i4>
      </vt:variant>
      <vt:variant>
        <vt:i4>122</vt:i4>
      </vt:variant>
      <vt:variant>
        <vt:i4>0</vt:i4>
      </vt:variant>
      <vt:variant>
        <vt:i4>5</vt:i4>
      </vt:variant>
      <vt:variant>
        <vt:lpwstr/>
      </vt:variant>
      <vt:variant>
        <vt:lpwstr>_Toc354688524</vt:lpwstr>
      </vt:variant>
      <vt:variant>
        <vt:i4>1966138</vt:i4>
      </vt:variant>
      <vt:variant>
        <vt:i4>116</vt:i4>
      </vt:variant>
      <vt:variant>
        <vt:i4>0</vt:i4>
      </vt:variant>
      <vt:variant>
        <vt:i4>5</vt:i4>
      </vt:variant>
      <vt:variant>
        <vt:lpwstr/>
      </vt:variant>
      <vt:variant>
        <vt:lpwstr>_Toc354688523</vt:lpwstr>
      </vt:variant>
      <vt:variant>
        <vt:i4>1966138</vt:i4>
      </vt:variant>
      <vt:variant>
        <vt:i4>110</vt:i4>
      </vt:variant>
      <vt:variant>
        <vt:i4>0</vt:i4>
      </vt:variant>
      <vt:variant>
        <vt:i4>5</vt:i4>
      </vt:variant>
      <vt:variant>
        <vt:lpwstr/>
      </vt:variant>
      <vt:variant>
        <vt:lpwstr>_Toc354688522</vt:lpwstr>
      </vt:variant>
      <vt:variant>
        <vt:i4>1966138</vt:i4>
      </vt:variant>
      <vt:variant>
        <vt:i4>104</vt:i4>
      </vt:variant>
      <vt:variant>
        <vt:i4>0</vt:i4>
      </vt:variant>
      <vt:variant>
        <vt:i4>5</vt:i4>
      </vt:variant>
      <vt:variant>
        <vt:lpwstr/>
      </vt:variant>
      <vt:variant>
        <vt:lpwstr>_Toc354688521</vt:lpwstr>
      </vt:variant>
      <vt:variant>
        <vt:i4>1966138</vt:i4>
      </vt:variant>
      <vt:variant>
        <vt:i4>98</vt:i4>
      </vt:variant>
      <vt:variant>
        <vt:i4>0</vt:i4>
      </vt:variant>
      <vt:variant>
        <vt:i4>5</vt:i4>
      </vt:variant>
      <vt:variant>
        <vt:lpwstr/>
      </vt:variant>
      <vt:variant>
        <vt:lpwstr>_Toc354688520</vt:lpwstr>
      </vt:variant>
      <vt:variant>
        <vt:i4>1900602</vt:i4>
      </vt:variant>
      <vt:variant>
        <vt:i4>92</vt:i4>
      </vt:variant>
      <vt:variant>
        <vt:i4>0</vt:i4>
      </vt:variant>
      <vt:variant>
        <vt:i4>5</vt:i4>
      </vt:variant>
      <vt:variant>
        <vt:lpwstr/>
      </vt:variant>
      <vt:variant>
        <vt:lpwstr>_Toc354688519</vt:lpwstr>
      </vt:variant>
      <vt:variant>
        <vt:i4>1900602</vt:i4>
      </vt:variant>
      <vt:variant>
        <vt:i4>86</vt:i4>
      </vt:variant>
      <vt:variant>
        <vt:i4>0</vt:i4>
      </vt:variant>
      <vt:variant>
        <vt:i4>5</vt:i4>
      </vt:variant>
      <vt:variant>
        <vt:lpwstr/>
      </vt:variant>
      <vt:variant>
        <vt:lpwstr>_Toc354688518</vt:lpwstr>
      </vt:variant>
      <vt:variant>
        <vt:i4>1900602</vt:i4>
      </vt:variant>
      <vt:variant>
        <vt:i4>80</vt:i4>
      </vt:variant>
      <vt:variant>
        <vt:i4>0</vt:i4>
      </vt:variant>
      <vt:variant>
        <vt:i4>5</vt:i4>
      </vt:variant>
      <vt:variant>
        <vt:lpwstr/>
      </vt:variant>
      <vt:variant>
        <vt:lpwstr>_Toc354688517</vt:lpwstr>
      </vt:variant>
      <vt:variant>
        <vt:i4>1900602</vt:i4>
      </vt:variant>
      <vt:variant>
        <vt:i4>74</vt:i4>
      </vt:variant>
      <vt:variant>
        <vt:i4>0</vt:i4>
      </vt:variant>
      <vt:variant>
        <vt:i4>5</vt:i4>
      </vt:variant>
      <vt:variant>
        <vt:lpwstr/>
      </vt:variant>
      <vt:variant>
        <vt:lpwstr>_Toc354688516</vt:lpwstr>
      </vt:variant>
      <vt:variant>
        <vt:i4>1900602</vt:i4>
      </vt:variant>
      <vt:variant>
        <vt:i4>68</vt:i4>
      </vt:variant>
      <vt:variant>
        <vt:i4>0</vt:i4>
      </vt:variant>
      <vt:variant>
        <vt:i4>5</vt:i4>
      </vt:variant>
      <vt:variant>
        <vt:lpwstr/>
      </vt:variant>
      <vt:variant>
        <vt:lpwstr>_Toc354688515</vt:lpwstr>
      </vt:variant>
      <vt:variant>
        <vt:i4>1900602</vt:i4>
      </vt:variant>
      <vt:variant>
        <vt:i4>62</vt:i4>
      </vt:variant>
      <vt:variant>
        <vt:i4>0</vt:i4>
      </vt:variant>
      <vt:variant>
        <vt:i4>5</vt:i4>
      </vt:variant>
      <vt:variant>
        <vt:lpwstr/>
      </vt:variant>
      <vt:variant>
        <vt:lpwstr>_Toc354688514</vt:lpwstr>
      </vt:variant>
      <vt:variant>
        <vt:i4>1900602</vt:i4>
      </vt:variant>
      <vt:variant>
        <vt:i4>56</vt:i4>
      </vt:variant>
      <vt:variant>
        <vt:i4>0</vt:i4>
      </vt:variant>
      <vt:variant>
        <vt:i4>5</vt:i4>
      </vt:variant>
      <vt:variant>
        <vt:lpwstr/>
      </vt:variant>
      <vt:variant>
        <vt:lpwstr>_Toc354688513</vt:lpwstr>
      </vt:variant>
      <vt:variant>
        <vt:i4>1900602</vt:i4>
      </vt:variant>
      <vt:variant>
        <vt:i4>50</vt:i4>
      </vt:variant>
      <vt:variant>
        <vt:i4>0</vt:i4>
      </vt:variant>
      <vt:variant>
        <vt:i4>5</vt:i4>
      </vt:variant>
      <vt:variant>
        <vt:lpwstr/>
      </vt:variant>
      <vt:variant>
        <vt:lpwstr>_Toc354688512</vt:lpwstr>
      </vt:variant>
      <vt:variant>
        <vt:i4>1900602</vt:i4>
      </vt:variant>
      <vt:variant>
        <vt:i4>44</vt:i4>
      </vt:variant>
      <vt:variant>
        <vt:i4>0</vt:i4>
      </vt:variant>
      <vt:variant>
        <vt:i4>5</vt:i4>
      </vt:variant>
      <vt:variant>
        <vt:lpwstr/>
      </vt:variant>
      <vt:variant>
        <vt:lpwstr>_Toc354688511</vt:lpwstr>
      </vt:variant>
      <vt:variant>
        <vt:i4>1900602</vt:i4>
      </vt:variant>
      <vt:variant>
        <vt:i4>38</vt:i4>
      </vt:variant>
      <vt:variant>
        <vt:i4>0</vt:i4>
      </vt:variant>
      <vt:variant>
        <vt:i4>5</vt:i4>
      </vt:variant>
      <vt:variant>
        <vt:lpwstr/>
      </vt:variant>
      <vt:variant>
        <vt:lpwstr>_Toc354688510</vt:lpwstr>
      </vt:variant>
      <vt:variant>
        <vt:i4>1835066</vt:i4>
      </vt:variant>
      <vt:variant>
        <vt:i4>32</vt:i4>
      </vt:variant>
      <vt:variant>
        <vt:i4>0</vt:i4>
      </vt:variant>
      <vt:variant>
        <vt:i4>5</vt:i4>
      </vt:variant>
      <vt:variant>
        <vt:lpwstr/>
      </vt:variant>
      <vt:variant>
        <vt:lpwstr>_Toc354688509</vt:lpwstr>
      </vt:variant>
      <vt:variant>
        <vt:i4>1835066</vt:i4>
      </vt:variant>
      <vt:variant>
        <vt:i4>26</vt:i4>
      </vt:variant>
      <vt:variant>
        <vt:i4>0</vt:i4>
      </vt:variant>
      <vt:variant>
        <vt:i4>5</vt:i4>
      </vt:variant>
      <vt:variant>
        <vt:lpwstr/>
      </vt:variant>
      <vt:variant>
        <vt:lpwstr>_Toc354688508</vt:lpwstr>
      </vt:variant>
      <vt:variant>
        <vt:i4>1835066</vt:i4>
      </vt:variant>
      <vt:variant>
        <vt:i4>20</vt:i4>
      </vt:variant>
      <vt:variant>
        <vt:i4>0</vt:i4>
      </vt:variant>
      <vt:variant>
        <vt:i4>5</vt:i4>
      </vt:variant>
      <vt:variant>
        <vt:lpwstr/>
      </vt:variant>
      <vt:variant>
        <vt:lpwstr>_Toc354688507</vt:lpwstr>
      </vt:variant>
      <vt:variant>
        <vt:i4>1835066</vt:i4>
      </vt:variant>
      <vt:variant>
        <vt:i4>14</vt:i4>
      </vt:variant>
      <vt:variant>
        <vt:i4>0</vt:i4>
      </vt:variant>
      <vt:variant>
        <vt:i4>5</vt:i4>
      </vt:variant>
      <vt:variant>
        <vt:lpwstr/>
      </vt:variant>
      <vt:variant>
        <vt:lpwstr>_Toc354688506</vt:lpwstr>
      </vt:variant>
      <vt:variant>
        <vt:i4>1835066</vt:i4>
      </vt:variant>
      <vt:variant>
        <vt:i4>8</vt:i4>
      </vt:variant>
      <vt:variant>
        <vt:i4>0</vt:i4>
      </vt:variant>
      <vt:variant>
        <vt:i4>5</vt:i4>
      </vt:variant>
      <vt:variant>
        <vt:lpwstr/>
      </vt:variant>
      <vt:variant>
        <vt:lpwstr>_Toc354688505</vt:lpwstr>
      </vt:variant>
      <vt:variant>
        <vt:i4>1835066</vt:i4>
      </vt:variant>
      <vt:variant>
        <vt:i4>2</vt:i4>
      </vt:variant>
      <vt:variant>
        <vt:i4>0</vt:i4>
      </vt:variant>
      <vt:variant>
        <vt:i4>5</vt:i4>
      </vt:variant>
      <vt:variant>
        <vt:lpwstr/>
      </vt:variant>
      <vt:variant>
        <vt:lpwstr>_Toc354688504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user</dc:creator>
  <cp:keywords/>
  <dc:description/>
  <cp:lastModifiedBy>User</cp:lastModifiedBy>
  <cp:revision>6</cp:revision>
  <cp:lastPrinted>2021-02-04T01:10:00Z</cp:lastPrinted>
  <dcterms:created xsi:type="dcterms:W3CDTF">2021-02-11T06:15:00Z</dcterms:created>
  <dcterms:modified xsi:type="dcterms:W3CDTF">2021-02-11T09:35:00Z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